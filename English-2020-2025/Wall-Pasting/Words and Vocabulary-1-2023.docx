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69B86" w14:textId="768BAF2E" w:rsidR="00C31770" w:rsidRDefault="00360915" w:rsidP="00294433">
      <w:pPr>
        <w:ind w:firstLine="720"/>
        <w:rPr>
          <w:rFonts w:ascii="Palatino Linotype" w:hAnsi="Palatino Linotype"/>
          <w:sz w:val="52"/>
          <w:szCs w:val="52"/>
          <w:u w:val="single"/>
        </w:rPr>
      </w:pPr>
      <w:r w:rsidRPr="00811501">
        <w:rPr>
          <w:rFonts w:ascii="Palatino Linotype" w:hAnsi="Palatino Linotype"/>
          <w:sz w:val="52"/>
          <w:szCs w:val="52"/>
          <w:u w:val="single"/>
        </w:rPr>
        <w:t>Words and Vocabulary-</w:t>
      </w:r>
      <w:r w:rsidR="006B76E3">
        <w:rPr>
          <w:rFonts w:ascii="Palatino Linotype" w:hAnsi="Palatino Linotype"/>
          <w:sz w:val="52"/>
          <w:szCs w:val="52"/>
          <w:u w:val="single"/>
        </w:rPr>
        <w:t>1</w:t>
      </w:r>
      <w:r w:rsidRPr="00811501">
        <w:rPr>
          <w:rFonts w:ascii="Palatino Linotype" w:hAnsi="Palatino Linotype"/>
          <w:sz w:val="52"/>
          <w:szCs w:val="52"/>
          <w:u w:val="single"/>
        </w:rPr>
        <w:t xml:space="preserve"> – 202</w:t>
      </w:r>
      <w:r>
        <w:rPr>
          <w:rFonts w:ascii="Palatino Linotype" w:hAnsi="Palatino Linotype"/>
          <w:sz w:val="52"/>
          <w:szCs w:val="52"/>
          <w:u w:val="single"/>
        </w:rPr>
        <w:t>3</w:t>
      </w:r>
    </w:p>
    <w:p w14:paraId="24962CDD" w14:textId="77777777" w:rsidR="00FF3586" w:rsidRDefault="00FF3586" w:rsidP="00FF3586">
      <w:pPr>
        <w:rPr>
          <w:rFonts w:ascii="Palatino Linotype" w:hAnsi="Palatino Linotype"/>
          <w:b/>
          <w:bCs/>
          <w:sz w:val="34"/>
          <w:szCs w:val="34"/>
        </w:rPr>
      </w:pPr>
      <w:r w:rsidRPr="00FF3586">
        <w:rPr>
          <w:rFonts w:ascii="Palatino Linotype" w:hAnsi="Palatino Linotype"/>
          <w:b/>
          <w:bCs/>
          <w:sz w:val="34"/>
          <w:szCs w:val="34"/>
          <w:u w:val="single"/>
        </w:rPr>
        <w:t>Quick Reference</w:t>
      </w:r>
      <w:r>
        <w:rPr>
          <w:rFonts w:ascii="Palatino Linotype" w:hAnsi="Palatino Linotype"/>
          <w:b/>
          <w:bCs/>
          <w:sz w:val="34"/>
          <w:szCs w:val="34"/>
        </w:rPr>
        <w:t>:</w:t>
      </w:r>
    </w:p>
    <w:p w14:paraId="0080AEF3" w14:textId="3B683010" w:rsidR="00FF3586" w:rsidRDefault="00FF3586" w:rsidP="00FF3586">
      <w:pPr>
        <w:rPr>
          <w:rFonts w:ascii="Palatino Linotype" w:hAnsi="Palatino Linotype"/>
          <w:b/>
          <w:bCs/>
          <w:sz w:val="30"/>
          <w:szCs w:val="30"/>
        </w:rPr>
      </w:pPr>
      <w:r w:rsidRPr="00435B8E">
        <w:rPr>
          <w:rFonts w:ascii="Palatino Linotype" w:hAnsi="Palatino Linotype"/>
          <w:b/>
          <w:bCs/>
          <w:sz w:val="30"/>
          <w:szCs w:val="30"/>
        </w:rPr>
        <w:t>Recourse, Indemnification, Grandsire,</w:t>
      </w:r>
      <w:r w:rsidRPr="00435B8E">
        <w:rPr>
          <w:sz w:val="18"/>
          <w:szCs w:val="18"/>
        </w:rPr>
        <w:t xml:space="preserve"> </w:t>
      </w:r>
      <w:r w:rsidRPr="00435B8E">
        <w:rPr>
          <w:rFonts w:ascii="Palatino Linotype" w:hAnsi="Palatino Linotype"/>
          <w:b/>
          <w:bCs/>
          <w:sz w:val="30"/>
          <w:szCs w:val="30"/>
        </w:rPr>
        <w:t>Epitomize, Filibuster, Cavalier, Unerring, Distillation, Tantalize, Frenetic, Serendipitous, Benediction, Reclusive, Phalanx, Prowess, Mimetic, Blurt, Nebulous, Consequential, Attenuate, Pantheon, Volition</w:t>
      </w:r>
    </w:p>
    <w:p w14:paraId="2708AF21" w14:textId="77777777" w:rsidR="00A516A7" w:rsidRPr="00435B8E" w:rsidRDefault="00A516A7" w:rsidP="00FF3586">
      <w:pPr>
        <w:rPr>
          <w:rFonts w:ascii="Palatino Linotype" w:hAnsi="Palatino Linotype"/>
          <w:b/>
          <w:bCs/>
          <w:sz w:val="30"/>
          <w:szCs w:val="30"/>
        </w:rPr>
      </w:pPr>
    </w:p>
    <w:p w14:paraId="7D4FD481" w14:textId="3AF5E1B9" w:rsidR="00D07581" w:rsidRDefault="00D07581" w:rsidP="00FB261D">
      <w:pPr>
        <w:rPr>
          <w:rFonts w:ascii="Palatino Linotype" w:hAnsi="Palatino Linotype" w:cs="Kalinga"/>
          <w:sz w:val="28"/>
          <w:szCs w:val="28"/>
          <w:lang w:bidi="or-IN"/>
        </w:rPr>
      </w:pPr>
    </w:p>
    <w:p w14:paraId="3AB90886" w14:textId="35C91DE4" w:rsidR="00BB2CC6" w:rsidRDefault="00BB2CC6" w:rsidP="00BB2CC6">
      <w:pPr>
        <w:rPr>
          <w:rFonts w:ascii="Palatino Linotype" w:hAnsi="Palatino Linotype" w:cs="Kalinga"/>
          <w:sz w:val="28"/>
          <w:szCs w:val="28"/>
          <w:lang w:bidi="or-IN"/>
        </w:rPr>
      </w:pPr>
      <w:r w:rsidRPr="000B338C">
        <w:rPr>
          <w:rFonts w:ascii="Palatino Linotype" w:hAnsi="Palatino Linotype"/>
          <w:b/>
          <w:bCs/>
          <w:sz w:val="34"/>
          <w:szCs w:val="34"/>
          <w:u w:val="single"/>
        </w:rPr>
        <w:t>Indemnification</w:t>
      </w:r>
      <w:r w:rsidRPr="00BB2CC6">
        <w:rPr>
          <w:rFonts w:ascii="Palatino Linotype" w:hAnsi="Palatino Linotype" w:cs="Kalinga"/>
          <w:sz w:val="28"/>
          <w:szCs w:val="28"/>
          <w:lang w:bidi="or-IN"/>
        </w:rPr>
        <w:t xml:space="preserve">: </w:t>
      </w:r>
      <w:r w:rsidRPr="007460F4">
        <w:rPr>
          <w:rFonts w:ascii="Palatino Linotype" w:hAnsi="Palatino Linotype" w:cs="Kalinga"/>
          <w:b/>
          <w:bCs/>
          <w:sz w:val="32"/>
          <w:szCs w:val="32"/>
          <w:cs/>
          <w:lang w:bidi="or-IN"/>
        </w:rPr>
        <w:t>କ୍ଷତିପୂରଣ</w:t>
      </w:r>
      <w:r w:rsidRPr="007460F4">
        <w:rPr>
          <w:rFonts w:ascii="Palatino Linotype" w:hAnsi="Palatino Linotype" w:cs="Kalinga"/>
          <w:b/>
          <w:bCs/>
          <w:sz w:val="32"/>
          <w:szCs w:val="32"/>
          <w:lang w:bidi="or-IN"/>
        </w:rPr>
        <w:t xml:space="preserve">, </w:t>
      </w:r>
      <w:r w:rsidRPr="007460F4">
        <w:rPr>
          <w:rFonts w:ascii="Palatino Linotype" w:hAnsi="Palatino Linotype" w:cs="Kokila"/>
          <w:b/>
          <w:bCs/>
          <w:sz w:val="32"/>
          <w:szCs w:val="32"/>
          <w:cs/>
          <w:lang w:bidi="hi-IN"/>
        </w:rPr>
        <w:t>हर्जाना</w:t>
      </w:r>
      <w:r w:rsidRPr="007460F4">
        <w:rPr>
          <w:rFonts w:ascii="Palatino Linotype" w:hAnsi="Palatino Linotype" w:cs="Kalinga"/>
          <w:b/>
          <w:bCs/>
          <w:sz w:val="32"/>
          <w:szCs w:val="32"/>
          <w:lang w:bidi="or-IN"/>
        </w:rPr>
        <w:t xml:space="preserve">, </w:t>
      </w:r>
      <w:r w:rsidRPr="007460F4">
        <w:rPr>
          <w:rFonts w:ascii="Palatino Linotype" w:hAnsi="Palatino Linotype" w:cs="Kokila"/>
          <w:b/>
          <w:bCs/>
          <w:sz w:val="32"/>
          <w:szCs w:val="32"/>
          <w:cs/>
          <w:lang w:bidi="hi-IN"/>
        </w:rPr>
        <w:t>क्षतिपूर्ति</w:t>
      </w:r>
      <w:r w:rsidRPr="00BB2CC6">
        <w:rPr>
          <w:rFonts w:ascii="Palatino Linotype" w:hAnsi="Palatino Linotype" w:cs="Kalinga"/>
          <w:sz w:val="28"/>
          <w:szCs w:val="28"/>
          <w:lang w:bidi="or-IN"/>
        </w:rPr>
        <w:t>, compensation for harm or loss,</w:t>
      </w:r>
      <w:r w:rsidR="00D03064">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security against legal liability for one's actions,</w:t>
      </w:r>
      <w:r w:rsidR="00CB170C">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to pay or promise to pay someone an amount of money if they suffer damage or loss</w:t>
      </w:r>
    </w:p>
    <w:p w14:paraId="30D98E54" w14:textId="2535F426" w:rsidR="007864FC" w:rsidRPr="00BB2CC6" w:rsidRDefault="007864FC"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6788D61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plaintiff sought indemnification for the cost of the suit against the corporation</w:t>
      </w:r>
    </w:p>
    <w:p w14:paraId="07893EC5"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In return for a premium, the underwriter agrees to indemnify the insured against losses covered by the insurance.</w:t>
      </w:r>
    </w:p>
    <w:p w14:paraId="3739B0F5"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farm bill contained provisions enabling the secretary of agriculture to indemnify farmers from certain losses.</w:t>
      </w:r>
    </w:p>
    <w:p w14:paraId="3B4672FB"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seller promised to indemnify the buyer for cleanup costs associated with pollution on the parcel of land.</w:t>
      </w:r>
    </w:p>
    <w:p w14:paraId="18B5E812"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If they fail to reach a consensus, the indemnification shall be paid in one lump sum.</w:t>
      </w:r>
    </w:p>
    <w:p w14:paraId="1594A8B3"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Party A has the right to demand indemnification if the deposit is not sufficient</w:t>
      </w:r>
    </w:p>
    <w:p w14:paraId="03188A50"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It is based on the urgency of the event and the indemnification of the people's right for appropriate standard of life the government make its contribution for public events.</w:t>
      </w:r>
    </w:p>
    <w:p w14:paraId="5F7EC3C7" w14:textId="77777777" w:rsidR="00BB2CC6" w:rsidRPr="00BB2CC6" w:rsidRDefault="00BB2CC6" w:rsidP="00BB2CC6">
      <w:pPr>
        <w:rPr>
          <w:rFonts w:ascii="Palatino Linotype" w:hAnsi="Palatino Linotype" w:cs="Kalinga"/>
          <w:sz w:val="28"/>
          <w:szCs w:val="28"/>
          <w:lang w:bidi="or-IN"/>
        </w:rPr>
      </w:pPr>
    </w:p>
    <w:p w14:paraId="1D298349" w14:textId="77777777" w:rsidR="00BB2CC6" w:rsidRPr="00BB2CC6" w:rsidRDefault="00BB2CC6" w:rsidP="00BB2CC6">
      <w:pPr>
        <w:rPr>
          <w:rFonts w:ascii="Palatino Linotype" w:hAnsi="Palatino Linotype" w:cs="Kalinga"/>
          <w:sz w:val="28"/>
          <w:szCs w:val="28"/>
          <w:lang w:bidi="or-IN"/>
        </w:rPr>
      </w:pPr>
      <w:r w:rsidRPr="005F6E06">
        <w:rPr>
          <w:rFonts w:ascii="Palatino Linotype" w:hAnsi="Palatino Linotype"/>
          <w:b/>
          <w:bCs/>
          <w:sz w:val="34"/>
          <w:szCs w:val="34"/>
          <w:u w:val="single"/>
        </w:rPr>
        <w:t>Guillotine</w:t>
      </w:r>
      <w:r w:rsidRPr="00BB2CC6">
        <w:rPr>
          <w:rFonts w:ascii="Palatino Linotype" w:hAnsi="Palatino Linotype" w:cs="Kalinga"/>
          <w:sz w:val="28"/>
          <w:szCs w:val="28"/>
          <w:lang w:bidi="or-IN"/>
        </w:rPr>
        <w:t xml:space="preserve">: </w:t>
      </w:r>
      <w:r w:rsidRPr="005F6E06">
        <w:rPr>
          <w:rFonts w:ascii="Palatino Linotype" w:hAnsi="Palatino Linotype" w:cs="Kokila"/>
          <w:b/>
          <w:bCs/>
          <w:sz w:val="34"/>
          <w:szCs w:val="34"/>
          <w:cs/>
          <w:lang w:bidi="hi-IN"/>
        </w:rPr>
        <w:t>कागज़ काटना</w:t>
      </w:r>
      <w:r w:rsidRPr="00BB2CC6">
        <w:rPr>
          <w:rFonts w:ascii="Palatino Linotype" w:hAnsi="Palatino Linotype" w:cs="Kalinga"/>
          <w:sz w:val="28"/>
          <w:szCs w:val="28"/>
          <w:lang w:bidi="or-IN"/>
        </w:rPr>
        <w:t xml:space="preserve">, A guillotine is a device used to execute people, especially in France in the past. A sharp blade was raised up on a frame and dropped onto the person's neck. </w:t>
      </w:r>
    </w:p>
    <w:p w14:paraId="5C9E57C4" w14:textId="3A1C510A" w:rsidR="00BB2CC6" w:rsidRPr="00BB2CC6" w:rsidRDefault="005F6E06"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87EF81A" w14:textId="7072405B" w:rsid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lastRenderedPageBreak/>
        <w:t>to guillotine much of time at the altar of reasons</w:t>
      </w:r>
    </w:p>
    <w:p w14:paraId="6A1BCFB4" w14:textId="47FC14EA" w:rsidR="005E1C89" w:rsidRDefault="005E1C89" w:rsidP="00BB2CC6">
      <w:pPr>
        <w:rPr>
          <w:rFonts w:ascii="Palatino Linotype" w:hAnsi="Palatino Linotype" w:cs="Kalinga"/>
          <w:sz w:val="28"/>
          <w:szCs w:val="28"/>
          <w:lang w:bidi="or-IN"/>
        </w:rPr>
      </w:pPr>
    </w:p>
    <w:p w14:paraId="2CBB3DC2" w14:textId="263D12C5" w:rsidR="005E1C89" w:rsidRDefault="005E1C89" w:rsidP="00BB2CC6">
      <w:pPr>
        <w:rPr>
          <w:rFonts w:ascii="Palatino Linotype" w:hAnsi="Palatino Linotype" w:cs="Kalinga"/>
          <w:sz w:val="28"/>
          <w:szCs w:val="28"/>
          <w:lang w:bidi="or-IN"/>
        </w:rPr>
      </w:pPr>
    </w:p>
    <w:p w14:paraId="1005DA7F" w14:textId="4B9C0630" w:rsidR="005E1C89" w:rsidRDefault="005E1C89" w:rsidP="00BB2CC6">
      <w:pPr>
        <w:rPr>
          <w:rFonts w:ascii="Palatino Linotype" w:hAnsi="Palatino Linotype" w:cs="Kalinga"/>
          <w:sz w:val="28"/>
          <w:szCs w:val="28"/>
          <w:lang w:bidi="or-IN"/>
        </w:rPr>
      </w:pPr>
    </w:p>
    <w:p w14:paraId="3BA6474A" w14:textId="7509B247" w:rsidR="005E1C89" w:rsidRDefault="005E1C89" w:rsidP="00BB2CC6">
      <w:pPr>
        <w:rPr>
          <w:rFonts w:ascii="Palatino Linotype" w:hAnsi="Palatino Linotype" w:cs="Kalinga"/>
          <w:sz w:val="28"/>
          <w:szCs w:val="28"/>
          <w:lang w:bidi="or-IN"/>
        </w:rPr>
      </w:pPr>
    </w:p>
    <w:p w14:paraId="10094A2D" w14:textId="77777777" w:rsidR="005E1C89" w:rsidRPr="00BB2CC6" w:rsidRDefault="005E1C89" w:rsidP="00BB2CC6">
      <w:pPr>
        <w:rPr>
          <w:rFonts w:ascii="Palatino Linotype" w:hAnsi="Palatino Linotype" w:cs="Kalinga"/>
          <w:sz w:val="28"/>
          <w:szCs w:val="28"/>
          <w:lang w:bidi="or-IN"/>
        </w:rPr>
      </w:pPr>
    </w:p>
    <w:p w14:paraId="4A00E871" w14:textId="4AAE6B44" w:rsidR="00BB2CC6" w:rsidRPr="00BB2CC6" w:rsidRDefault="00BB2CC6" w:rsidP="00BB2CC6">
      <w:pPr>
        <w:rPr>
          <w:rFonts w:ascii="Palatino Linotype" w:hAnsi="Palatino Linotype" w:cs="Kalinga"/>
          <w:sz w:val="28"/>
          <w:szCs w:val="28"/>
          <w:lang w:bidi="or-IN"/>
        </w:rPr>
      </w:pPr>
      <w:r w:rsidRPr="005F6E06">
        <w:rPr>
          <w:rFonts w:ascii="Palatino Linotype" w:hAnsi="Palatino Linotype"/>
          <w:b/>
          <w:bCs/>
          <w:sz w:val="34"/>
          <w:szCs w:val="34"/>
          <w:u w:val="single"/>
        </w:rPr>
        <w:t>Epitomize</w:t>
      </w:r>
      <w:r w:rsidRPr="00BB2CC6">
        <w:rPr>
          <w:rFonts w:ascii="Palatino Linotype" w:hAnsi="Palatino Linotype" w:cs="Kalinga"/>
          <w:sz w:val="28"/>
          <w:szCs w:val="28"/>
          <w:lang w:bidi="or-IN"/>
        </w:rPr>
        <w:t xml:space="preserve">: </w:t>
      </w:r>
      <w:r w:rsidRPr="005F6E06">
        <w:rPr>
          <w:rFonts w:ascii="Palatino Linotype" w:hAnsi="Palatino Linotype" w:cs="Kokila"/>
          <w:b/>
          <w:bCs/>
          <w:sz w:val="30"/>
          <w:szCs w:val="30"/>
          <w:cs/>
          <w:lang w:bidi="hi-IN"/>
        </w:rPr>
        <w:t>सटीक उदाहरण होना</w:t>
      </w:r>
      <w:r w:rsidRPr="005F6E06">
        <w:rPr>
          <w:rFonts w:ascii="Palatino Linotype" w:hAnsi="Palatino Linotype" w:cs="Kalinga"/>
          <w:b/>
          <w:bCs/>
          <w:sz w:val="30"/>
          <w:szCs w:val="30"/>
          <w:lang w:bidi="or-IN"/>
        </w:rPr>
        <w:t xml:space="preserve">, </w:t>
      </w:r>
      <w:r w:rsidRPr="005F6E06">
        <w:rPr>
          <w:rFonts w:ascii="Palatino Linotype" w:hAnsi="Palatino Linotype" w:cs="Kokila"/>
          <w:b/>
          <w:bCs/>
          <w:sz w:val="30"/>
          <w:szCs w:val="30"/>
          <w:cs/>
          <w:lang w:bidi="hi-IN"/>
        </w:rPr>
        <w:t>साकार रूप होना</w:t>
      </w:r>
      <w:r w:rsidRPr="00BB2CC6">
        <w:rPr>
          <w:rFonts w:ascii="Palatino Linotype" w:hAnsi="Palatino Linotype" w:cs="Kalinga"/>
          <w:sz w:val="28"/>
          <w:szCs w:val="28"/>
          <w:lang w:bidi="or-IN"/>
        </w:rPr>
        <w:t>, be a perfect example of,</w:t>
      </w:r>
      <w:r w:rsidR="00A60433">
        <w:rPr>
          <w:rFonts w:ascii="Palatino Linotype" w:hAnsi="Palatino Linotype" w:cs="Kalinga"/>
          <w:sz w:val="28"/>
          <w:szCs w:val="28"/>
          <w:lang w:bidi="or-IN"/>
        </w:rPr>
        <w:t xml:space="preserve"> </w:t>
      </w:r>
      <w:proofErr w:type="gramStart"/>
      <w:r w:rsidRPr="00BB2CC6">
        <w:rPr>
          <w:rFonts w:ascii="Palatino Linotype" w:hAnsi="Palatino Linotype" w:cs="Kalinga"/>
          <w:sz w:val="28"/>
          <w:szCs w:val="28"/>
          <w:lang w:bidi="or-IN"/>
        </w:rPr>
        <w:t>If</w:t>
      </w:r>
      <w:proofErr w:type="gramEnd"/>
      <w:r w:rsidRPr="00BB2CC6">
        <w:rPr>
          <w:rFonts w:ascii="Palatino Linotype" w:hAnsi="Palatino Linotype" w:cs="Kalinga"/>
          <w:sz w:val="28"/>
          <w:szCs w:val="28"/>
          <w:lang w:bidi="or-IN"/>
        </w:rPr>
        <w:t xml:space="preserve"> you say that something or someone epitomizes a particular thing, you mean that they are a perfect example of it, to be a perfect example of a quality or type of thing</w:t>
      </w:r>
      <w:r w:rsidR="00D17B95">
        <w:rPr>
          <w:rFonts w:ascii="Palatino Linotype" w:hAnsi="Palatino Linotype" w:cs="Kalinga"/>
          <w:sz w:val="28"/>
          <w:szCs w:val="28"/>
          <w:lang w:bidi="or-IN"/>
        </w:rPr>
        <w:t>.</w:t>
      </w:r>
    </w:p>
    <w:p w14:paraId="40E23327" w14:textId="2C1907F8" w:rsidR="00BB2CC6" w:rsidRPr="00BB2CC6" w:rsidRDefault="00CC1032"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0D13676"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ministers statement epitomizes the governments lack of sensitivity of the issue.</w:t>
      </w:r>
    </w:p>
    <w:p w14:paraId="352317CC"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company epitomized the problems faced by British industry</w:t>
      </w:r>
    </w:p>
    <w:p w14:paraId="1E54B92A"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film star Audrey Hepburn epitomized grace and elegance.</w:t>
      </w:r>
    </w:p>
    <w:p w14:paraId="335041BF"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With little equipment and unsuitable footwear, she epitomizes the inexperienced and unprepared mountain walker.</w:t>
      </w:r>
    </w:p>
    <w:p w14:paraId="28F70CC9"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These movies seem to epitomize the 1950s.</w:t>
      </w:r>
    </w:p>
    <w:p w14:paraId="28B2510A" w14:textId="77777777" w:rsidR="00BB2CC6" w:rsidRPr="00BB2CC6" w:rsidRDefault="00BB2CC6" w:rsidP="00BB2CC6">
      <w:pPr>
        <w:rPr>
          <w:rFonts w:ascii="Palatino Linotype" w:hAnsi="Palatino Linotype" w:cs="Kalinga"/>
          <w:sz w:val="28"/>
          <w:szCs w:val="28"/>
          <w:lang w:bidi="or-IN"/>
        </w:rPr>
      </w:pPr>
    </w:p>
    <w:p w14:paraId="169C8130" w14:textId="07C5F2EB" w:rsidR="00BB2CC6" w:rsidRPr="00BB2CC6" w:rsidRDefault="00BB2CC6" w:rsidP="00BB2CC6">
      <w:pPr>
        <w:rPr>
          <w:rFonts w:ascii="Palatino Linotype" w:hAnsi="Palatino Linotype" w:cs="Kalinga"/>
          <w:sz w:val="28"/>
          <w:szCs w:val="28"/>
          <w:lang w:bidi="or-IN"/>
        </w:rPr>
      </w:pPr>
      <w:r w:rsidRPr="004D0547">
        <w:rPr>
          <w:rFonts w:ascii="Palatino Linotype" w:hAnsi="Palatino Linotype"/>
          <w:b/>
          <w:bCs/>
          <w:sz w:val="34"/>
          <w:szCs w:val="34"/>
          <w:u w:val="single"/>
        </w:rPr>
        <w:t>Filibuster</w:t>
      </w:r>
      <w:r w:rsidRPr="00BB2CC6">
        <w:rPr>
          <w:rFonts w:ascii="Palatino Linotype" w:hAnsi="Palatino Linotype" w:cs="Kalinga"/>
          <w:sz w:val="28"/>
          <w:szCs w:val="28"/>
          <w:lang w:bidi="or-IN"/>
        </w:rPr>
        <w:t xml:space="preserve">: </w:t>
      </w:r>
      <w:r w:rsidRPr="004D0547">
        <w:rPr>
          <w:rFonts w:ascii="Palatino Linotype" w:hAnsi="Palatino Linotype" w:cs="Kokila"/>
          <w:b/>
          <w:bCs/>
          <w:sz w:val="30"/>
          <w:szCs w:val="30"/>
          <w:cs/>
          <w:lang w:bidi="hi-IN"/>
        </w:rPr>
        <w:t xml:space="preserve">कार्य में </w:t>
      </w:r>
      <w:proofErr w:type="spellStart"/>
      <w:r w:rsidRPr="004D0547">
        <w:rPr>
          <w:rFonts w:ascii="Palatino Linotype" w:hAnsi="Palatino Linotype" w:cs="Kokila"/>
          <w:b/>
          <w:bCs/>
          <w:sz w:val="30"/>
          <w:szCs w:val="30"/>
          <w:cs/>
          <w:lang w:bidi="hi-IN"/>
        </w:rPr>
        <w:t>विलम्ब</w:t>
      </w:r>
      <w:proofErr w:type="spellEnd"/>
      <w:r w:rsidRPr="004D0547">
        <w:rPr>
          <w:rFonts w:ascii="Palatino Linotype" w:hAnsi="Palatino Linotype" w:cs="Kokila"/>
          <w:b/>
          <w:bCs/>
          <w:sz w:val="30"/>
          <w:szCs w:val="30"/>
          <w:cs/>
          <w:lang w:bidi="hi-IN"/>
        </w:rPr>
        <w:t xml:space="preserve"> करवाने संबंधी</w:t>
      </w:r>
      <w:r w:rsidRPr="00BB2CC6">
        <w:rPr>
          <w:rFonts w:ascii="Palatino Linotype" w:hAnsi="Palatino Linotype" w:cs="Kalinga"/>
          <w:sz w:val="28"/>
          <w:szCs w:val="28"/>
          <w:lang w:bidi="or-IN"/>
        </w:rPr>
        <w:t xml:space="preserve">, an action such as a prolonged speech that obstructs progress in a legislative assembly while not technically contravening the required procedures, A filibuster is a long slow speech made to use up time so that a vote cannot be </w:t>
      </w:r>
      <w:proofErr w:type="gramStart"/>
      <w:r w:rsidRPr="00BB2CC6">
        <w:rPr>
          <w:rFonts w:ascii="Palatino Linotype" w:hAnsi="Palatino Linotype" w:cs="Kalinga"/>
          <w:sz w:val="28"/>
          <w:szCs w:val="28"/>
          <w:lang w:bidi="or-IN"/>
        </w:rPr>
        <w:t>taken</w:t>
      </w:r>
      <w:proofErr w:type="gramEnd"/>
      <w:r w:rsidRPr="00BB2CC6">
        <w:rPr>
          <w:rFonts w:ascii="Palatino Linotype" w:hAnsi="Palatino Linotype" w:cs="Kalinga"/>
          <w:sz w:val="28"/>
          <w:szCs w:val="28"/>
          <w:lang w:bidi="or-IN"/>
        </w:rPr>
        <w:t xml:space="preserve"> and a law cannot be passed. </w:t>
      </w:r>
      <w:r w:rsidRPr="002B48BC">
        <w:rPr>
          <w:rFonts w:ascii="Palatino Linotype" w:hAnsi="Palatino Linotype" w:cs="Kalinga"/>
          <w:b/>
          <w:bCs/>
          <w:sz w:val="28"/>
          <w:szCs w:val="28"/>
          <w:lang w:bidi="or-IN"/>
        </w:rPr>
        <w:t>Mostly used in politics</w:t>
      </w:r>
      <w:r w:rsidR="003B1851">
        <w:rPr>
          <w:rFonts w:ascii="Palatino Linotype" w:hAnsi="Palatino Linotype" w:cs="Kalinga"/>
          <w:b/>
          <w:bCs/>
          <w:sz w:val="28"/>
          <w:szCs w:val="28"/>
          <w:lang w:bidi="or-IN"/>
        </w:rPr>
        <w:t>,</w:t>
      </w:r>
      <w:r w:rsidR="00DF3F86">
        <w:rPr>
          <w:rFonts w:ascii="Palatino Linotype" w:hAnsi="Palatino Linotype" w:cs="Kalinga"/>
          <w:b/>
          <w:bCs/>
          <w:sz w:val="28"/>
          <w:szCs w:val="28"/>
          <w:lang w:bidi="or-IN"/>
        </w:rPr>
        <w:t xml:space="preserve"> </w:t>
      </w:r>
      <w:r w:rsidRPr="002B48BC">
        <w:rPr>
          <w:rFonts w:ascii="Palatino Linotype" w:hAnsi="Palatino Linotype" w:cs="Kalinga"/>
          <w:b/>
          <w:bCs/>
          <w:sz w:val="28"/>
          <w:szCs w:val="28"/>
          <w:lang w:bidi="or-IN"/>
        </w:rPr>
        <w:t xml:space="preserve">to make a long speech </w:t>
      </w:r>
      <w:proofErr w:type="gramStart"/>
      <w:r w:rsidRPr="002B48BC">
        <w:rPr>
          <w:rFonts w:ascii="Palatino Linotype" w:hAnsi="Palatino Linotype" w:cs="Kalinga"/>
          <w:b/>
          <w:bCs/>
          <w:sz w:val="28"/>
          <w:szCs w:val="28"/>
          <w:lang w:bidi="or-IN"/>
        </w:rPr>
        <w:t>in order to</w:t>
      </w:r>
      <w:proofErr w:type="gramEnd"/>
      <w:r w:rsidRPr="002B48BC">
        <w:rPr>
          <w:rFonts w:ascii="Palatino Linotype" w:hAnsi="Palatino Linotype" w:cs="Kalinga"/>
          <w:b/>
          <w:bCs/>
          <w:sz w:val="28"/>
          <w:szCs w:val="28"/>
          <w:lang w:bidi="or-IN"/>
        </w:rPr>
        <w:t xml:space="preserve"> delay</w:t>
      </w:r>
      <w:r w:rsidRPr="00BB2CC6">
        <w:rPr>
          <w:rFonts w:ascii="Palatino Linotype" w:hAnsi="Palatino Linotype" w:cs="Kalinga"/>
          <w:sz w:val="28"/>
          <w:szCs w:val="28"/>
          <w:lang w:bidi="or-IN"/>
        </w:rPr>
        <w:t xml:space="preserve"> or prevent a new law being made</w:t>
      </w:r>
    </w:p>
    <w:p w14:paraId="0D14C98F" w14:textId="77777777" w:rsidR="00BB2CC6" w:rsidRPr="0054503B" w:rsidRDefault="00BB2CC6" w:rsidP="00BB2CC6">
      <w:pPr>
        <w:rPr>
          <w:rFonts w:ascii="Palatino Linotype" w:hAnsi="Palatino Linotype" w:cs="Kalinga"/>
          <w:b/>
          <w:bCs/>
          <w:sz w:val="28"/>
          <w:szCs w:val="28"/>
          <w:lang w:bidi="or-IN"/>
        </w:rPr>
      </w:pPr>
      <w:r w:rsidRPr="0054503B">
        <w:rPr>
          <w:rFonts w:ascii="Palatino Linotype" w:hAnsi="Palatino Linotype" w:cs="Kalinga"/>
          <w:b/>
          <w:bCs/>
          <w:sz w:val="28"/>
          <w:szCs w:val="28"/>
          <w:lang w:bidi="or-IN"/>
        </w:rPr>
        <w:t>Similar: delaying tactics, stonewalling, procrastination, obstruction, delaying</w:t>
      </w:r>
    </w:p>
    <w:p w14:paraId="7185327C" w14:textId="62463A5B" w:rsidR="00BB2CC6" w:rsidRPr="00BB2CC6" w:rsidRDefault="004D0547"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1DEEC073"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always uses filibustering tactics to delay the work.</w:t>
      </w:r>
    </w:p>
    <w:p w14:paraId="6B59C9ED"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senator has threatened a filibuster to block the bill.</w:t>
      </w:r>
    </w:p>
    <w:p w14:paraId="6EA4743E"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Conceivably, supporters of the law could filibuster to prevent it from being revised.</w:t>
      </w:r>
    </w:p>
    <w:p w14:paraId="360C6523"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lastRenderedPageBreak/>
        <w:t>He started a filibuster to stop the drafting of young men into military service.</w:t>
      </w:r>
    </w:p>
    <w:p w14:paraId="1490B7E0"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Opponents of the bill threatened to filibuster its final stages.</w:t>
      </w:r>
    </w:p>
    <w:p w14:paraId="0EEABCC8"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you will end your filibuster against lifting sanctions</w:t>
      </w:r>
    </w:p>
    <w:p w14:paraId="5E59052B" w14:textId="77777777" w:rsidR="00BB2CC6" w:rsidRPr="00BB2CC6" w:rsidRDefault="00BB2CC6" w:rsidP="00BB2CC6">
      <w:pPr>
        <w:rPr>
          <w:rFonts w:ascii="Palatino Linotype" w:hAnsi="Palatino Linotype" w:cs="Kalinga"/>
          <w:sz w:val="28"/>
          <w:szCs w:val="28"/>
          <w:lang w:bidi="or-IN"/>
        </w:rPr>
      </w:pPr>
    </w:p>
    <w:p w14:paraId="581A728B" w14:textId="4F2C9FEF" w:rsidR="00BB2CC6" w:rsidRPr="00BB2CC6" w:rsidRDefault="00BB2CC6" w:rsidP="00BB2CC6">
      <w:pPr>
        <w:rPr>
          <w:rFonts w:ascii="Palatino Linotype" w:hAnsi="Palatino Linotype" w:cs="Kalinga"/>
          <w:sz w:val="28"/>
          <w:szCs w:val="28"/>
          <w:lang w:bidi="or-IN"/>
        </w:rPr>
      </w:pPr>
      <w:r w:rsidRPr="00424377">
        <w:rPr>
          <w:rFonts w:ascii="Palatino Linotype" w:hAnsi="Palatino Linotype"/>
          <w:b/>
          <w:bCs/>
          <w:sz w:val="34"/>
          <w:szCs w:val="34"/>
          <w:u w:val="single"/>
        </w:rPr>
        <w:t>Cavalier</w:t>
      </w:r>
      <w:r w:rsidRPr="00BB2CC6">
        <w:rPr>
          <w:rFonts w:ascii="Palatino Linotype" w:hAnsi="Palatino Linotype" w:cs="Kalinga"/>
          <w:sz w:val="28"/>
          <w:szCs w:val="28"/>
          <w:lang w:bidi="or-IN"/>
        </w:rPr>
        <w:t xml:space="preserve">: </w:t>
      </w:r>
      <w:r w:rsidRPr="00424377">
        <w:rPr>
          <w:rFonts w:ascii="Palatino Linotype" w:hAnsi="Palatino Linotype" w:cs="Kokila"/>
          <w:b/>
          <w:bCs/>
          <w:sz w:val="32"/>
          <w:szCs w:val="32"/>
          <w:cs/>
          <w:lang w:bidi="hi-IN"/>
        </w:rPr>
        <w:t>अभिमानी</w:t>
      </w:r>
      <w:r w:rsidRPr="00424377">
        <w:rPr>
          <w:rFonts w:ascii="Palatino Linotype" w:hAnsi="Palatino Linotype" w:cs="Kalinga"/>
          <w:b/>
          <w:bCs/>
          <w:sz w:val="32"/>
          <w:szCs w:val="32"/>
          <w:lang w:bidi="or-IN"/>
        </w:rPr>
        <w:t xml:space="preserve">, </w:t>
      </w:r>
      <w:r w:rsidRPr="00424377">
        <w:rPr>
          <w:rFonts w:ascii="Palatino Linotype" w:hAnsi="Palatino Linotype" w:cs="Kokila"/>
          <w:b/>
          <w:bCs/>
          <w:sz w:val="32"/>
          <w:szCs w:val="32"/>
          <w:cs/>
          <w:lang w:bidi="hi-IN"/>
        </w:rPr>
        <w:t>बेपरवाह</w:t>
      </w:r>
      <w:r w:rsidRPr="00BB2CC6">
        <w:rPr>
          <w:rFonts w:ascii="Palatino Linotype" w:hAnsi="Palatino Linotype" w:cs="Kalinga"/>
          <w:sz w:val="28"/>
          <w:szCs w:val="28"/>
          <w:lang w:bidi="or-IN"/>
        </w:rPr>
        <w:t xml:space="preserve">, </w:t>
      </w:r>
      <w:proofErr w:type="gramStart"/>
      <w:r w:rsidRPr="00BB2CC6">
        <w:rPr>
          <w:rFonts w:ascii="Palatino Linotype" w:hAnsi="Palatino Linotype" w:cs="Kalinga"/>
          <w:sz w:val="28"/>
          <w:szCs w:val="28"/>
          <w:lang w:bidi="or-IN"/>
        </w:rPr>
        <w:t>If</w:t>
      </w:r>
      <w:proofErr w:type="gramEnd"/>
      <w:r w:rsidRPr="00BB2CC6">
        <w:rPr>
          <w:rFonts w:ascii="Palatino Linotype" w:hAnsi="Palatino Linotype" w:cs="Kalinga"/>
          <w:sz w:val="28"/>
          <w:szCs w:val="28"/>
          <w:lang w:bidi="or-IN"/>
        </w:rPr>
        <w:t xml:space="preserve"> you describe a person or their </w:t>
      </w:r>
      <w:proofErr w:type="spellStart"/>
      <w:r w:rsidRPr="00BB2CC6">
        <w:rPr>
          <w:rFonts w:ascii="Palatino Linotype" w:hAnsi="Palatino Linotype" w:cs="Kalinga"/>
          <w:sz w:val="28"/>
          <w:szCs w:val="28"/>
          <w:lang w:bidi="or-IN"/>
        </w:rPr>
        <w:t>behaviour</w:t>
      </w:r>
      <w:proofErr w:type="spellEnd"/>
      <w:r w:rsidRPr="00BB2CC6">
        <w:rPr>
          <w:rFonts w:ascii="Palatino Linotype" w:hAnsi="Palatino Linotype" w:cs="Kalinga"/>
          <w:sz w:val="28"/>
          <w:szCs w:val="28"/>
          <w:lang w:bidi="or-IN"/>
        </w:rPr>
        <w:t xml:space="preserve"> as cavalier, you are criticizing them because you think that they do not consider other people's feelings or take account of the seriousness of a situation, not considering other people's feelings or safety</w:t>
      </w:r>
    </w:p>
    <w:p w14:paraId="09A9278D" w14:textId="77777777" w:rsidR="00BB2CC6" w:rsidRPr="00424377" w:rsidRDefault="00BB2CC6" w:rsidP="00BB2CC6">
      <w:pPr>
        <w:rPr>
          <w:rFonts w:ascii="Palatino Linotype" w:hAnsi="Palatino Linotype" w:cs="Kalinga"/>
          <w:b/>
          <w:bCs/>
          <w:sz w:val="28"/>
          <w:szCs w:val="28"/>
          <w:lang w:bidi="or-IN"/>
        </w:rPr>
      </w:pPr>
      <w:r w:rsidRPr="00424377">
        <w:rPr>
          <w:rFonts w:ascii="Palatino Linotype" w:hAnsi="Palatino Linotype" w:cs="Kalinga"/>
          <w:b/>
          <w:bCs/>
          <w:sz w:val="28"/>
          <w:szCs w:val="28"/>
          <w:lang w:bidi="or-IN"/>
        </w:rPr>
        <w:t>Synonyms: offhand, lordly, arrogant, lofty</w:t>
      </w:r>
    </w:p>
    <w:p w14:paraId="395EF2A9" w14:textId="640C1F74" w:rsidR="00BB2CC6" w:rsidRPr="00BB2CC6" w:rsidRDefault="00424377"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A901E35" w14:textId="4C3FE824"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 xml:space="preserve">He has a </w:t>
      </w:r>
      <w:r w:rsidR="00424377" w:rsidRPr="00BB2CC6">
        <w:rPr>
          <w:rFonts w:ascii="Palatino Linotype" w:hAnsi="Palatino Linotype" w:cs="Kalinga"/>
          <w:sz w:val="28"/>
          <w:szCs w:val="28"/>
          <w:lang w:bidi="or-IN"/>
        </w:rPr>
        <w:t>cavalier</w:t>
      </w:r>
      <w:r w:rsidRPr="00BB2CC6">
        <w:rPr>
          <w:rFonts w:ascii="Palatino Linotype" w:hAnsi="Palatino Linotype" w:cs="Kalinga"/>
          <w:sz w:val="28"/>
          <w:szCs w:val="28"/>
          <w:lang w:bidi="or-IN"/>
        </w:rPr>
        <w:t xml:space="preserve"> attitude.</w:t>
      </w:r>
    </w:p>
    <w:p w14:paraId="55E37E7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Editor takes a cavalier attitude to the concept of fact checking.</w:t>
      </w:r>
    </w:p>
    <w:p w14:paraId="13768ED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a cavalier attitude toward public health concerns</w:t>
      </w:r>
    </w:p>
    <w:p w14:paraId="4651B2A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government takes a cavalier attitude to the problems of prison overcrowding.</w:t>
      </w:r>
    </w:p>
    <w:p w14:paraId="473EA800"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your cavalier attitude towards jury selection</w:t>
      </w:r>
    </w:p>
    <w:p w14:paraId="49BFD5DA" w14:textId="77777777" w:rsidR="00BB2CC6" w:rsidRPr="00BB2CC6" w:rsidRDefault="00BB2CC6" w:rsidP="00BB2CC6">
      <w:pPr>
        <w:rPr>
          <w:rFonts w:ascii="Palatino Linotype" w:hAnsi="Palatino Linotype" w:cs="Kalinga"/>
          <w:sz w:val="28"/>
          <w:szCs w:val="28"/>
          <w:lang w:bidi="or-IN"/>
        </w:rPr>
      </w:pPr>
    </w:p>
    <w:p w14:paraId="2D9F6B2E" w14:textId="0E635A6A" w:rsidR="00BB2CC6" w:rsidRPr="00BB2CC6" w:rsidRDefault="00BB2CC6" w:rsidP="00BB2CC6">
      <w:pPr>
        <w:rPr>
          <w:rFonts w:ascii="Palatino Linotype" w:hAnsi="Palatino Linotype" w:cs="Kalinga"/>
          <w:sz w:val="28"/>
          <w:szCs w:val="28"/>
          <w:lang w:bidi="or-IN"/>
        </w:rPr>
      </w:pPr>
      <w:r w:rsidRPr="005032C1">
        <w:rPr>
          <w:rFonts w:ascii="Palatino Linotype" w:hAnsi="Palatino Linotype"/>
          <w:b/>
          <w:bCs/>
          <w:sz w:val="34"/>
          <w:szCs w:val="34"/>
          <w:u w:val="single"/>
        </w:rPr>
        <w:t>Unerring</w:t>
      </w:r>
      <w:r w:rsidRPr="00BB2CC6">
        <w:rPr>
          <w:rFonts w:ascii="Palatino Linotype" w:hAnsi="Palatino Linotype" w:cs="Kalinga"/>
          <w:sz w:val="28"/>
          <w:szCs w:val="28"/>
          <w:lang w:bidi="or-IN"/>
        </w:rPr>
        <w:t xml:space="preserve">: </w:t>
      </w:r>
      <w:r w:rsidRPr="005032C1">
        <w:rPr>
          <w:rFonts w:ascii="Palatino Linotype" w:hAnsi="Palatino Linotype" w:cs="Kokila"/>
          <w:b/>
          <w:bCs/>
          <w:sz w:val="32"/>
          <w:szCs w:val="32"/>
          <w:cs/>
          <w:lang w:bidi="hi-IN"/>
        </w:rPr>
        <w:t>अचूक</w:t>
      </w:r>
      <w:r w:rsidRPr="00BB2CC6">
        <w:rPr>
          <w:rFonts w:ascii="Palatino Linotype" w:hAnsi="Palatino Linotype" w:cs="Kalinga"/>
          <w:sz w:val="28"/>
          <w:szCs w:val="28"/>
          <w:lang w:bidi="or-IN"/>
        </w:rPr>
        <w:t>, always right or accurate.</w:t>
      </w:r>
      <w:r w:rsidR="005032C1">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If you describe someone's judgment or ability as unerring, you mean that they are always correct and never mistaken. always accurate in your judgment or ability</w:t>
      </w:r>
    </w:p>
    <w:p w14:paraId="57DF7C5B" w14:textId="77777777" w:rsidR="00BB2CC6" w:rsidRPr="005032C1" w:rsidRDefault="00BB2CC6" w:rsidP="00BB2CC6">
      <w:pPr>
        <w:rPr>
          <w:rFonts w:ascii="Palatino Linotype" w:hAnsi="Palatino Linotype" w:cs="Kalinga"/>
          <w:b/>
          <w:bCs/>
          <w:sz w:val="28"/>
          <w:szCs w:val="28"/>
          <w:lang w:bidi="or-IN"/>
        </w:rPr>
      </w:pPr>
      <w:r w:rsidRPr="005032C1">
        <w:rPr>
          <w:rFonts w:ascii="Palatino Linotype" w:hAnsi="Palatino Linotype" w:cs="Kalinga"/>
          <w:b/>
          <w:bCs/>
          <w:sz w:val="28"/>
          <w:szCs w:val="28"/>
          <w:lang w:bidi="or-IN"/>
        </w:rPr>
        <w:t>Synonyms: accurate, sure, certain, perfect</w:t>
      </w:r>
    </w:p>
    <w:p w14:paraId="33B29530" w14:textId="4E8376C7" w:rsidR="00BB2CC6" w:rsidRPr="00BB2CC6" w:rsidRDefault="005032C1"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2C9AD88" w14:textId="31EF00FB"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She has an unerring instinct for a bargain.</w:t>
      </w:r>
      <w:r w:rsidR="00625CD5">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an unerring sense of direction</w:t>
      </w:r>
    </w:p>
    <w:p w14:paraId="0E12F959"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Paul is a thoroughly likeable man with an unerring sense of comedy.</w:t>
      </w:r>
    </w:p>
    <w:p w14:paraId="08F494FE"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 xml:space="preserve">She has an unerring instinct for people's weak spots. </w:t>
      </w:r>
    </w:p>
    <w:p w14:paraId="2A048D98"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has an unerring talent for writing catchy melodies.</w:t>
      </w:r>
    </w:p>
    <w:p w14:paraId="0BB8D857"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danced with an unerring sense of rhythm.</w:t>
      </w:r>
    </w:p>
    <w:p w14:paraId="4D502618" w14:textId="0FE4975A" w:rsidR="00BB2CC6" w:rsidRDefault="00BB2CC6" w:rsidP="00BB2CC6">
      <w:pPr>
        <w:rPr>
          <w:rFonts w:ascii="Palatino Linotype" w:hAnsi="Palatino Linotype" w:cs="Kalinga"/>
          <w:sz w:val="28"/>
          <w:szCs w:val="28"/>
          <w:lang w:bidi="or-IN"/>
        </w:rPr>
      </w:pPr>
    </w:p>
    <w:p w14:paraId="0BEEA91F" w14:textId="5DDAC9CD" w:rsidR="0083436A" w:rsidRDefault="0083436A" w:rsidP="00BB2CC6">
      <w:pPr>
        <w:rPr>
          <w:rFonts w:ascii="Palatino Linotype" w:hAnsi="Palatino Linotype" w:cs="Kalinga"/>
          <w:sz w:val="28"/>
          <w:szCs w:val="28"/>
          <w:lang w:bidi="or-IN"/>
        </w:rPr>
      </w:pPr>
    </w:p>
    <w:p w14:paraId="45092DEB" w14:textId="186773E9" w:rsidR="00F40632" w:rsidRPr="00F40632" w:rsidRDefault="00F40632" w:rsidP="00F40632">
      <w:pPr>
        <w:rPr>
          <w:rFonts w:ascii="Palatino Linotype" w:hAnsi="Palatino Linotype" w:cs="Kalinga"/>
          <w:sz w:val="28"/>
          <w:szCs w:val="28"/>
          <w:lang w:bidi="or-IN"/>
        </w:rPr>
      </w:pPr>
      <w:r w:rsidRPr="008A06AE">
        <w:rPr>
          <w:rFonts w:ascii="Palatino Linotype" w:hAnsi="Palatino Linotype"/>
          <w:b/>
          <w:bCs/>
          <w:sz w:val="34"/>
          <w:szCs w:val="34"/>
          <w:u w:val="single"/>
        </w:rPr>
        <w:t>Tantalize</w:t>
      </w:r>
      <w:r w:rsidRPr="00F40632">
        <w:rPr>
          <w:rFonts w:ascii="Palatino Linotype" w:hAnsi="Palatino Linotype" w:cs="Kalinga"/>
          <w:sz w:val="28"/>
          <w:szCs w:val="28"/>
          <w:lang w:bidi="or-IN"/>
        </w:rPr>
        <w:t xml:space="preserve">:  </w:t>
      </w:r>
      <w:r w:rsidRPr="008A06AE">
        <w:rPr>
          <w:rFonts w:ascii="Palatino Linotype" w:hAnsi="Palatino Linotype" w:cs="Kokila"/>
          <w:b/>
          <w:bCs/>
          <w:sz w:val="30"/>
          <w:szCs w:val="30"/>
          <w:cs/>
          <w:lang w:bidi="hi-IN"/>
        </w:rPr>
        <w:t>तरसाना</w:t>
      </w:r>
      <w:r w:rsidRPr="008A06AE">
        <w:rPr>
          <w:rFonts w:ascii="Palatino Linotype" w:hAnsi="Palatino Linotype" w:cs="Kalinga"/>
          <w:b/>
          <w:bCs/>
          <w:sz w:val="30"/>
          <w:szCs w:val="30"/>
          <w:lang w:bidi="or-IN"/>
        </w:rPr>
        <w:t xml:space="preserve">, </w:t>
      </w:r>
      <w:r w:rsidRPr="008A06AE">
        <w:rPr>
          <w:rFonts w:ascii="Palatino Linotype" w:hAnsi="Palatino Linotype" w:cs="Kokila"/>
          <w:b/>
          <w:bCs/>
          <w:sz w:val="30"/>
          <w:szCs w:val="30"/>
          <w:cs/>
          <w:lang w:bidi="hi-IN"/>
        </w:rPr>
        <w:t>ललचाना</w:t>
      </w:r>
      <w:r w:rsidRPr="00F40632">
        <w:rPr>
          <w:rFonts w:ascii="Palatino Linotype" w:hAnsi="Palatino Linotype" w:cs="Kalinga"/>
          <w:sz w:val="28"/>
          <w:szCs w:val="28"/>
          <w:lang w:bidi="or-IN"/>
        </w:rPr>
        <w:t>, tease (someone) with the sight or promise of something that is unobtainable. If someone or something tantalizes you, they make you feel hopeful and excited about getting what you want, usually before disappointing you by not letting you have what they appeared to offer. to make someone feel excited or attracted by an offer or a suggestion of something that is, in fact, unlikely to happen</w:t>
      </w:r>
    </w:p>
    <w:p w14:paraId="0C33765A" w14:textId="77777777" w:rsidR="00F40632" w:rsidRPr="008A06AE" w:rsidRDefault="00F40632" w:rsidP="00F40632">
      <w:pPr>
        <w:rPr>
          <w:rFonts w:ascii="Palatino Linotype" w:hAnsi="Palatino Linotype" w:cs="Kalinga"/>
          <w:b/>
          <w:bCs/>
          <w:sz w:val="28"/>
          <w:szCs w:val="28"/>
          <w:lang w:bidi="or-IN"/>
        </w:rPr>
      </w:pPr>
      <w:r w:rsidRPr="008A06AE">
        <w:rPr>
          <w:rFonts w:ascii="Palatino Linotype" w:hAnsi="Palatino Linotype" w:cs="Kalinga"/>
          <w:b/>
          <w:bCs/>
          <w:sz w:val="28"/>
          <w:szCs w:val="28"/>
          <w:lang w:bidi="or-IN"/>
        </w:rPr>
        <w:t>Synonyms: torment, tease, taunt</w:t>
      </w:r>
    </w:p>
    <w:p w14:paraId="2D501657" w14:textId="17D45EF6" w:rsidR="00F40632" w:rsidRPr="00F40632" w:rsidRDefault="008A06AE" w:rsidP="00F4063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7475D18F"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lady who was a spy tantalized the foreigner.</w:t>
      </w:r>
    </w:p>
    <w:p w14:paraId="66F53F80"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dreams of democracy that have so tantalized them.</w:t>
      </w:r>
    </w:p>
    <w:p w14:paraId="699208B5" w14:textId="2D972073"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 xml:space="preserve">A political settlement remains </w:t>
      </w:r>
      <w:r w:rsidR="005B6600" w:rsidRPr="00F40632">
        <w:rPr>
          <w:rFonts w:ascii="Palatino Linotype" w:hAnsi="Palatino Linotype" w:cs="Kalinga"/>
          <w:sz w:val="28"/>
          <w:szCs w:val="28"/>
          <w:lang w:bidi="or-IN"/>
        </w:rPr>
        <w:t>tantalizingly</w:t>
      </w:r>
      <w:r w:rsidRPr="00F40632">
        <w:rPr>
          <w:rFonts w:ascii="Palatino Linotype" w:hAnsi="Palatino Linotype" w:cs="Kalinga"/>
          <w:sz w:val="28"/>
          <w:szCs w:val="28"/>
          <w:lang w:bidi="or-IN"/>
        </w:rPr>
        <w:t xml:space="preserve"> out of reach.</w:t>
      </w:r>
    </w:p>
    <w:p w14:paraId="18E0B453" w14:textId="617408EF"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Her paintings tantalize the eye.</w:t>
      </w:r>
      <w:r w:rsidR="0083436A">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She tantalized the kitten with fish.</w:t>
      </w:r>
    </w:p>
    <w:p w14:paraId="7F729BC8"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He was tantalized by visions of power and wealth.</w:t>
      </w:r>
    </w:p>
    <w:p w14:paraId="6ACF3A5F"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sight is most tantalizing.</w:t>
      </w:r>
    </w:p>
    <w:p w14:paraId="2AFF2BF3" w14:textId="77777777" w:rsidR="00F40632" w:rsidRPr="00F40632" w:rsidRDefault="00F40632" w:rsidP="00F40632">
      <w:pPr>
        <w:rPr>
          <w:rFonts w:ascii="Palatino Linotype" w:hAnsi="Palatino Linotype" w:cs="Kalinga"/>
          <w:sz w:val="28"/>
          <w:szCs w:val="28"/>
          <w:lang w:bidi="or-IN"/>
        </w:rPr>
      </w:pPr>
    </w:p>
    <w:p w14:paraId="1A45D03D" w14:textId="475DBF20" w:rsidR="00F40632" w:rsidRPr="00F40632" w:rsidRDefault="00F40632" w:rsidP="00F40632">
      <w:pPr>
        <w:rPr>
          <w:rFonts w:ascii="Palatino Linotype" w:hAnsi="Palatino Linotype" w:cs="Kalinga"/>
          <w:sz w:val="28"/>
          <w:szCs w:val="28"/>
          <w:lang w:bidi="or-IN"/>
        </w:rPr>
      </w:pPr>
      <w:r w:rsidRPr="0083436A">
        <w:rPr>
          <w:rFonts w:ascii="Palatino Linotype" w:hAnsi="Palatino Linotype"/>
          <w:b/>
          <w:bCs/>
          <w:sz w:val="34"/>
          <w:szCs w:val="34"/>
          <w:u w:val="single"/>
        </w:rPr>
        <w:t>Frenetic</w:t>
      </w:r>
      <w:r w:rsidRPr="00F40632">
        <w:rPr>
          <w:rFonts w:ascii="Palatino Linotype" w:hAnsi="Palatino Linotype" w:cs="Kalinga"/>
          <w:sz w:val="28"/>
          <w:szCs w:val="28"/>
          <w:lang w:bidi="or-IN"/>
        </w:rPr>
        <w:t xml:space="preserve">: </w:t>
      </w:r>
      <w:r w:rsidRPr="0083436A">
        <w:rPr>
          <w:rFonts w:ascii="Palatino Linotype" w:hAnsi="Palatino Linotype" w:cs="Kokila"/>
          <w:b/>
          <w:bCs/>
          <w:sz w:val="28"/>
          <w:szCs w:val="28"/>
          <w:cs/>
          <w:lang w:bidi="hi-IN"/>
        </w:rPr>
        <w:t>उग्र</w:t>
      </w:r>
      <w:r w:rsidRPr="0083436A">
        <w:rPr>
          <w:rFonts w:ascii="Palatino Linotype" w:hAnsi="Palatino Linotype" w:cs="Kalinga"/>
          <w:b/>
          <w:bCs/>
          <w:sz w:val="28"/>
          <w:szCs w:val="28"/>
          <w:lang w:bidi="or-IN"/>
        </w:rPr>
        <w:t xml:space="preserve">, </w:t>
      </w:r>
      <w:r w:rsidRPr="0083436A">
        <w:rPr>
          <w:rFonts w:ascii="Palatino Linotype" w:hAnsi="Palatino Linotype" w:cs="Kokila"/>
          <w:b/>
          <w:bCs/>
          <w:sz w:val="28"/>
          <w:szCs w:val="28"/>
          <w:cs/>
          <w:lang w:bidi="hi-IN"/>
        </w:rPr>
        <w:t>उन्मत्त</w:t>
      </w:r>
      <w:r w:rsidRPr="0083436A">
        <w:rPr>
          <w:rFonts w:ascii="Palatino Linotype" w:hAnsi="Palatino Linotype" w:cs="Kalinga"/>
          <w:b/>
          <w:bCs/>
          <w:sz w:val="28"/>
          <w:szCs w:val="28"/>
          <w:lang w:bidi="or-IN"/>
        </w:rPr>
        <w:t xml:space="preserve">, </w:t>
      </w:r>
      <w:r w:rsidRPr="0083436A">
        <w:rPr>
          <w:rFonts w:ascii="Palatino Linotype" w:hAnsi="Palatino Linotype" w:cs="Kokila"/>
          <w:b/>
          <w:bCs/>
          <w:sz w:val="28"/>
          <w:szCs w:val="28"/>
          <w:cs/>
          <w:lang w:bidi="hi-IN"/>
        </w:rPr>
        <w:t>अत्यधिक उत्तेजित</w:t>
      </w:r>
      <w:r w:rsidRPr="00F40632">
        <w:rPr>
          <w:rFonts w:ascii="Palatino Linotype" w:hAnsi="Palatino Linotype" w:cs="Kalinga"/>
          <w:sz w:val="28"/>
          <w:szCs w:val="28"/>
          <w:lang w:bidi="or-IN"/>
        </w:rPr>
        <w:t>, fast and energetic in a rather wild and uncontrolled way.</w:t>
      </w:r>
      <w:r w:rsidR="00007F0F">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If you describe an activity as frenetic, you mean that it is fast and energetic, but rather uncontrolled. involving a lot of excited movement or activity</w:t>
      </w:r>
    </w:p>
    <w:p w14:paraId="0B72C8FC" w14:textId="442D1740" w:rsidR="00F40632" w:rsidRPr="00F40632" w:rsidRDefault="008A06AE" w:rsidP="00F4063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D952817"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frenetic pace of life in New York.</w:t>
      </w:r>
    </w:p>
    <w:p w14:paraId="6E2FE232"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This frenetic activity is the sign of a worried man.</w:t>
      </w:r>
    </w:p>
    <w:p w14:paraId="3E057FA4"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After weeks of frenetic activity, the job was finally finished.</w:t>
      </w:r>
    </w:p>
    <w:p w14:paraId="73FE8A92"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There was frenetic trading on the Stock Exchange yesterday.</w:t>
      </w:r>
    </w:p>
    <w:p w14:paraId="0716F4A2"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It generated much excitement and frenetic activity.</w:t>
      </w:r>
    </w:p>
    <w:p w14:paraId="16B3AC6B"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Every frenetic gesture engendered tenderness in hir heart.</w:t>
      </w:r>
    </w:p>
    <w:p w14:paraId="05EA35E1"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She rushes from job to job at a frenetic pace.</w:t>
      </w:r>
    </w:p>
    <w:p w14:paraId="0521A447" w14:textId="77777777" w:rsidR="00F40632" w:rsidRPr="00F40632" w:rsidRDefault="00F40632" w:rsidP="00F40632">
      <w:pPr>
        <w:rPr>
          <w:rFonts w:ascii="Palatino Linotype" w:hAnsi="Palatino Linotype" w:cs="Kalinga"/>
          <w:sz w:val="28"/>
          <w:szCs w:val="28"/>
          <w:lang w:bidi="or-IN"/>
        </w:rPr>
      </w:pPr>
    </w:p>
    <w:p w14:paraId="661C5B41" w14:textId="1D130064" w:rsidR="00F40632" w:rsidRPr="00F40632" w:rsidRDefault="00F40632" w:rsidP="00F40632">
      <w:pPr>
        <w:rPr>
          <w:rFonts w:ascii="Palatino Linotype" w:hAnsi="Palatino Linotype" w:cs="Kalinga"/>
          <w:sz w:val="28"/>
          <w:szCs w:val="28"/>
          <w:lang w:bidi="or-IN"/>
        </w:rPr>
      </w:pPr>
      <w:r w:rsidRPr="00B6752D">
        <w:rPr>
          <w:rFonts w:ascii="Palatino Linotype" w:hAnsi="Palatino Linotype"/>
          <w:b/>
          <w:bCs/>
          <w:sz w:val="34"/>
          <w:szCs w:val="34"/>
          <w:u w:val="single"/>
        </w:rPr>
        <w:lastRenderedPageBreak/>
        <w:t>Serendipitous</w:t>
      </w:r>
      <w:r w:rsidRPr="00F40632">
        <w:rPr>
          <w:rFonts w:ascii="Palatino Linotype" w:hAnsi="Palatino Linotype" w:cs="Kalinga"/>
          <w:sz w:val="28"/>
          <w:szCs w:val="28"/>
          <w:lang w:bidi="or-IN"/>
        </w:rPr>
        <w:t xml:space="preserve">: </w:t>
      </w:r>
      <w:r w:rsidRPr="00B6752D">
        <w:rPr>
          <w:rFonts w:ascii="Palatino Linotype" w:hAnsi="Palatino Linotype" w:cs="Kokila"/>
          <w:b/>
          <w:bCs/>
          <w:sz w:val="32"/>
          <w:szCs w:val="32"/>
          <w:cs/>
          <w:lang w:bidi="hi-IN"/>
        </w:rPr>
        <w:t>आकस्मिक लाभ</w:t>
      </w:r>
      <w:r w:rsidRPr="00F40632">
        <w:rPr>
          <w:rFonts w:ascii="Palatino Linotype" w:hAnsi="Palatino Linotype" w:cs="Kalinga"/>
          <w:sz w:val="28"/>
          <w:szCs w:val="28"/>
          <w:lang w:bidi="or-IN"/>
        </w:rPr>
        <w:t xml:space="preserve">, occurring or discovered by chance in a happy or beneficial way. </w:t>
      </w:r>
      <w:proofErr w:type="spellStart"/>
      <w:r w:rsidRPr="00F40632">
        <w:rPr>
          <w:rFonts w:ascii="Palatino Linotype" w:hAnsi="Palatino Linotype" w:cs="Kalinga"/>
          <w:sz w:val="28"/>
          <w:szCs w:val="28"/>
          <w:lang w:bidi="or-IN"/>
        </w:rPr>
        <w:t>ucky</w:t>
      </w:r>
      <w:proofErr w:type="spellEnd"/>
      <w:r w:rsidRPr="00F40632">
        <w:rPr>
          <w:rFonts w:ascii="Palatino Linotype" w:hAnsi="Palatino Linotype" w:cs="Kalinga"/>
          <w:sz w:val="28"/>
          <w:szCs w:val="28"/>
          <w:lang w:bidi="or-IN"/>
        </w:rPr>
        <w:t xml:space="preserve"> in making unexpected and fortunate discoveries,</w:t>
      </w:r>
      <w:r w:rsidR="00226E98">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 xml:space="preserve">A serendipitous event is one that is not planned but has a good result. </w:t>
      </w:r>
    </w:p>
    <w:p w14:paraId="68E5BB5B" w14:textId="77777777" w:rsidR="00F40632" w:rsidRPr="00103317" w:rsidRDefault="00F40632" w:rsidP="00F40632">
      <w:pPr>
        <w:rPr>
          <w:rFonts w:ascii="Palatino Linotype" w:hAnsi="Palatino Linotype" w:cs="Kalinga"/>
          <w:b/>
          <w:bCs/>
          <w:sz w:val="28"/>
          <w:szCs w:val="28"/>
          <w:lang w:bidi="or-IN"/>
        </w:rPr>
      </w:pPr>
      <w:r w:rsidRPr="00103317">
        <w:rPr>
          <w:rFonts w:ascii="Palatino Linotype" w:hAnsi="Palatino Linotype" w:cs="Kalinga"/>
          <w:b/>
          <w:bCs/>
          <w:sz w:val="28"/>
          <w:szCs w:val="28"/>
          <w:lang w:bidi="or-IN"/>
        </w:rPr>
        <w:t>Similar: chance, accidental, lucky, fortuitous, unexpected</w:t>
      </w:r>
    </w:p>
    <w:p w14:paraId="50517DBB" w14:textId="77777777" w:rsidR="00F40632" w:rsidRPr="00F40632" w:rsidRDefault="00F40632" w:rsidP="00F40632">
      <w:pPr>
        <w:rPr>
          <w:rFonts w:ascii="Palatino Linotype" w:hAnsi="Palatino Linotype" w:cs="Kalinga"/>
          <w:sz w:val="28"/>
          <w:szCs w:val="28"/>
          <w:lang w:bidi="or-IN"/>
        </w:rPr>
      </w:pPr>
      <w:r w:rsidRPr="00103317">
        <w:rPr>
          <w:rFonts w:ascii="Palatino Linotype" w:hAnsi="Palatino Linotype" w:cs="Kalinga"/>
          <w:b/>
          <w:bCs/>
          <w:sz w:val="28"/>
          <w:szCs w:val="28"/>
          <w:lang w:bidi="or-IN"/>
        </w:rPr>
        <w:t>Synonyms: lucky, chance, fortuitous, unexpected</w:t>
      </w:r>
    </w:p>
    <w:p w14:paraId="067B8471" w14:textId="38FC8EBE" w:rsidR="00F40632" w:rsidRPr="00F40632" w:rsidRDefault="00103317" w:rsidP="00F4063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B94975A"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Reading should be an adventure, a personal experience full of serendipitous surprises.</w:t>
      </w:r>
    </w:p>
    <w:p w14:paraId="6F3A1677" w14:textId="3CE5BA7E"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A team of researchers has made a serendipitous discovery that could help in the struggle to cure obesity.</w:t>
      </w:r>
      <w:r w:rsidR="004431A9">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a serendipitous discovery.</w:t>
      </w:r>
      <w:r w:rsidR="00E006AF">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"a serendipitous encounter"</w:t>
      </w:r>
    </w:p>
    <w:p w14:paraId="227CC4F9" w14:textId="0BE0420D" w:rsid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Strategic networking prepares us for serendipitous moments.</w:t>
      </w:r>
    </w:p>
    <w:p w14:paraId="1707548F" w14:textId="3AE2FC22" w:rsidR="00F658A2" w:rsidRPr="00F658A2" w:rsidRDefault="00F658A2" w:rsidP="00F658A2">
      <w:pPr>
        <w:rPr>
          <w:rFonts w:ascii="Palatino Linotype" w:hAnsi="Palatino Linotype" w:cs="Kalinga"/>
          <w:sz w:val="28"/>
          <w:szCs w:val="28"/>
          <w:lang w:bidi="or-IN"/>
        </w:rPr>
      </w:pPr>
      <w:r w:rsidRPr="00BD438F">
        <w:rPr>
          <w:rFonts w:ascii="Palatino Linotype" w:hAnsi="Palatino Linotype"/>
          <w:b/>
          <w:bCs/>
          <w:sz w:val="34"/>
          <w:szCs w:val="34"/>
          <w:u w:val="single"/>
        </w:rPr>
        <w:t>Benediction</w:t>
      </w:r>
      <w:r w:rsidRPr="00F658A2">
        <w:rPr>
          <w:rFonts w:ascii="Palatino Linotype" w:hAnsi="Palatino Linotype" w:cs="Kalinga"/>
          <w:sz w:val="28"/>
          <w:szCs w:val="28"/>
          <w:lang w:bidi="or-IN"/>
        </w:rPr>
        <w:t xml:space="preserve">: </w:t>
      </w:r>
      <w:r w:rsidRPr="00BD438F">
        <w:rPr>
          <w:rFonts w:ascii="Palatino Linotype" w:hAnsi="Palatino Linotype" w:cs="Kokila"/>
          <w:b/>
          <w:bCs/>
          <w:sz w:val="32"/>
          <w:szCs w:val="32"/>
          <w:cs/>
          <w:lang w:bidi="hi-IN"/>
        </w:rPr>
        <w:t>आशीर्वाद</w:t>
      </w:r>
      <w:r w:rsidRPr="00BD438F">
        <w:rPr>
          <w:rFonts w:ascii="Palatino Linotype" w:hAnsi="Palatino Linotype" w:cs="Kalinga"/>
          <w:b/>
          <w:bCs/>
          <w:sz w:val="32"/>
          <w:szCs w:val="32"/>
          <w:lang w:bidi="or-IN"/>
        </w:rPr>
        <w:t xml:space="preserve">, </w:t>
      </w:r>
      <w:r w:rsidRPr="00BD438F">
        <w:rPr>
          <w:rFonts w:ascii="Palatino Linotype" w:hAnsi="Palatino Linotype" w:cs="Kokila"/>
          <w:b/>
          <w:bCs/>
          <w:sz w:val="32"/>
          <w:szCs w:val="32"/>
          <w:cs/>
          <w:lang w:bidi="hi-IN"/>
        </w:rPr>
        <w:t>कल्याण</w:t>
      </w:r>
      <w:r w:rsidRPr="00BD438F">
        <w:rPr>
          <w:rFonts w:ascii="Palatino Linotype" w:hAnsi="Palatino Linotype" w:cs="Kalinga"/>
          <w:b/>
          <w:bCs/>
          <w:sz w:val="32"/>
          <w:szCs w:val="32"/>
          <w:lang w:bidi="or-IN"/>
        </w:rPr>
        <w:t xml:space="preserve">, </w:t>
      </w:r>
      <w:r w:rsidRPr="00BD438F">
        <w:rPr>
          <w:rFonts w:ascii="Palatino Linotype" w:hAnsi="Palatino Linotype" w:cs="Kokila"/>
          <w:b/>
          <w:bCs/>
          <w:sz w:val="32"/>
          <w:szCs w:val="32"/>
          <w:cs/>
          <w:lang w:bidi="hi-IN"/>
        </w:rPr>
        <w:t>मंगलकामना</w:t>
      </w:r>
      <w:r w:rsidRPr="00F658A2">
        <w:rPr>
          <w:rFonts w:ascii="Palatino Linotype" w:hAnsi="Palatino Linotype" w:cs="Kalinga"/>
          <w:sz w:val="28"/>
          <w:szCs w:val="28"/>
          <w:lang w:bidi="or-IN"/>
        </w:rPr>
        <w:t>, the utterance of a blessing, especially at the end of a religious service. a prayer asking for divine blessing.</w:t>
      </w:r>
      <w:r w:rsidR="00A501F1">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the state of being blessed. a prayer asking God for help and protection for someone</w:t>
      </w:r>
    </w:p>
    <w:p w14:paraId="65CE2996" w14:textId="37505E52" w:rsidR="00F658A2" w:rsidRPr="00F658A2" w:rsidRDefault="00BD438F"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311E3A4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They praised the queen and uttered benedictions for her long life. </w:t>
      </w:r>
    </w:p>
    <w:p w14:paraId="6FAFA1D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priest conferred his benediction on the young girl.</w:t>
      </w:r>
    </w:p>
    <w:p w14:paraId="3FE1B231" w14:textId="3D69E0F6"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Pope's hands were raised in benediction.</w:t>
      </w:r>
      <w:r w:rsidR="00195DB6">
        <w:rPr>
          <w:rFonts w:ascii="Palatino Linotype" w:hAnsi="Palatino Linotype" w:cs="Kalinga"/>
          <w:sz w:val="28"/>
          <w:szCs w:val="28"/>
          <w:lang w:bidi="or-IN"/>
        </w:rPr>
        <w:t xml:space="preserve"> </w:t>
      </w:r>
      <w:r w:rsidR="00195DB6" w:rsidRPr="00F658A2">
        <w:rPr>
          <w:rFonts w:ascii="Palatino Linotype" w:hAnsi="Palatino Linotype" w:cs="Kalinga"/>
          <w:sz w:val="28"/>
          <w:szCs w:val="28"/>
          <w:lang w:bidi="or-IN"/>
        </w:rPr>
        <w:t>He eventually wins benediction</w:t>
      </w:r>
    </w:p>
    <w:p w14:paraId="507DD50C"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priest pronounced a benediction over the couple at the end of the marriage ceremony.</w:t>
      </w:r>
    </w:p>
    <w:p w14:paraId="4E669493" w14:textId="77777777" w:rsidR="00950417" w:rsidRPr="00F658A2" w:rsidRDefault="00950417" w:rsidP="00F658A2">
      <w:pPr>
        <w:rPr>
          <w:rFonts w:ascii="Palatino Linotype" w:hAnsi="Palatino Linotype" w:cs="Kalinga"/>
          <w:sz w:val="28"/>
          <w:szCs w:val="28"/>
          <w:lang w:bidi="or-IN"/>
        </w:rPr>
      </w:pPr>
    </w:p>
    <w:p w14:paraId="1EF5AE43" w14:textId="77777777" w:rsidR="00F658A2" w:rsidRPr="00F658A2" w:rsidRDefault="00F658A2" w:rsidP="00F658A2">
      <w:pPr>
        <w:rPr>
          <w:rFonts w:ascii="Palatino Linotype" w:hAnsi="Palatino Linotype" w:cs="Kalinga"/>
          <w:sz w:val="28"/>
          <w:szCs w:val="28"/>
          <w:lang w:bidi="or-IN"/>
        </w:rPr>
      </w:pPr>
      <w:r w:rsidRPr="00950417">
        <w:rPr>
          <w:rFonts w:ascii="Palatino Linotype" w:hAnsi="Palatino Linotype"/>
          <w:b/>
          <w:bCs/>
          <w:sz w:val="34"/>
          <w:szCs w:val="34"/>
          <w:u w:val="single"/>
        </w:rPr>
        <w:t>Reclusive</w:t>
      </w:r>
      <w:r w:rsidRPr="00F658A2">
        <w:rPr>
          <w:rFonts w:ascii="Palatino Linotype" w:hAnsi="Palatino Linotype" w:cs="Kalinga"/>
          <w:sz w:val="28"/>
          <w:szCs w:val="28"/>
          <w:lang w:bidi="or-IN"/>
        </w:rPr>
        <w:t xml:space="preserve">: </w:t>
      </w:r>
      <w:proofErr w:type="spellStart"/>
      <w:r w:rsidRPr="00950417">
        <w:rPr>
          <w:rFonts w:ascii="Palatino Linotype" w:hAnsi="Palatino Linotype" w:cs="Kokila"/>
          <w:b/>
          <w:bCs/>
          <w:sz w:val="32"/>
          <w:szCs w:val="32"/>
          <w:cs/>
          <w:lang w:bidi="hi-IN"/>
        </w:rPr>
        <w:t>एकांतप्रिय</w:t>
      </w:r>
      <w:proofErr w:type="spellEnd"/>
      <w:r w:rsidRPr="00950417">
        <w:rPr>
          <w:rFonts w:ascii="Palatino Linotype" w:hAnsi="Palatino Linotype" w:cs="Kalinga"/>
          <w:b/>
          <w:bCs/>
          <w:sz w:val="32"/>
          <w:szCs w:val="32"/>
          <w:lang w:bidi="or-IN"/>
        </w:rPr>
        <w:t xml:space="preserve">, </w:t>
      </w:r>
      <w:r w:rsidRPr="00950417">
        <w:rPr>
          <w:rFonts w:ascii="Palatino Linotype" w:hAnsi="Palatino Linotype" w:cs="Kokila"/>
          <w:b/>
          <w:bCs/>
          <w:sz w:val="32"/>
          <w:szCs w:val="32"/>
          <w:cs/>
          <w:lang w:bidi="hi-IN"/>
        </w:rPr>
        <w:t>एकांत</w:t>
      </w:r>
      <w:r w:rsidRPr="00950417">
        <w:rPr>
          <w:rFonts w:ascii="Palatino Linotype" w:hAnsi="Palatino Linotype" w:cs="Kalinga"/>
          <w:b/>
          <w:bCs/>
          <w:sz w:val="32"/>
          <w:szCs w:val="32"/>
          <w:lang w:bidi="or-IN"/>
        </w:rPr>
        <w:t xml:space="preserve">, </w:t>
      </w:r>
      <w:proofErr w:type="spellStart"/>
      <w:r w:rsidRPr="00950417">
        <w:rPr>
          <w:rFonts w:ascii="Palatino Linotype" w:hAnsi="Palatino Linotype" w:cs="Kokila"/>
          <w:b/>
          <w:bCs/>
          <w:sz w:val="32"/>
          <w:szCs w:val="32"/>
          <w:cs/>
          <w:lang w:bidi="hi-IN"/>
        </w:rPr>
        <w:t>एकान्तवासी</w:t>
      </w:r>
      <w:proofErr w:type="spellEnd"/>
      <w:r w:rsidRPr="00F658A2">
        <w:rPr>
          <w:rFonts w:ascii="Palatino Linotype" w:hAnsi="Palatino Linotype" w:cs="Kalinga"/>
          <w:sz w:val="28"/>
          <w:szCs w:val="28"/>
          <w:lang w:bidi="or-IN"/>
        </w:rPr>
        <w:t>, avoiding the company of other people; solitary. A reclusive person or animal lives alone and deliberately avoids the company of others. living alone and avoiding going outside or talking to other people</w:t>
      </w:r>
    </w:p>
    <w:p w14:paraId="59A9931E" w14:textId="5042E7A8" w:rsidR="00F658A2" w:rsidRPr="00F658A2" w:rsidRDefault="00950417"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97DBC11" w14:textId="0AE11A6D"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had been living a reclusive life since her marriage broke up.</w:t>
      </w:r>
      <w:r w:rsidR="00195DB6">
        <w:rPr>
          <w:rFonts w:ascii="Palatino Linotype" w:hAnsi="Palatino Linotype" w:cs="Kalinga"/>
          <w:sz w:val="28"/>
          <w:szCs w:val="28"/>
          <w:lang w:bidi="or-IN"/>
        </w:rPr>
        <w:t xml:space="preserve"> </w:t>
      </w:r>
      <w:r w:rsidR="00195DB6" w:rsidRPr="00F658A2">
        <w:rPr>
          <w:rFonts w:ascii="Palatino Linotype" w:hAnsi="Palatino Linotype" w:cs="Kalinga"/>
          <w:sz w:val="28"/>
          <w:szCs w:val="28"/>
          <w:lang w:bidi="or-IN"/>
        </w:rPr>
        <w:t>a reclusive billionaire</w:t>
      </w:r>
    </w:p>
    <w:p w14:paraId="47A4ADAB" w14:textId="1D55419B"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She had become increasingly ill and reclusive. </w:t>
      </w:r>
      <w:r w:rsidR="00195DB6">
        <w:rPr>
          <w:rFonts w:ascii="Palatino Linotype" w:hAnsi="Palatino Linotype" w:cs="Kalinga"/>
          <w:sz w:val="28"/>
          <w:szCs w:val="28"/>
          <w:lang w:bidi="or-IN"/>
        </w:rPr>
        <w:t xml:space="preserve"> </w:t>
      </w:r>
      <w:r w:rsidR="00195DB6" w:rsidRPr="00F658A2">
        <w:rPr>
          <w:rFonts w:ascii="Palatino Linotype" w:hAnsi="Palatino Linotype" w:cs="Kalinga"/>
          <w:sz w:val="28"/>
          <w:szCs w:val="28"/>
          <w:lang w:bidi="or-IN"/>
        </w:rPr>
        <w:t>She became increasingly reclusive after the tragedy.</w:t>
      </w:r>
    </w:p>
    <w:p w14:paraId="13A75CA1" w14:textId="48C2BFCD" w:rsidR="00F658A2" w:rsidRPr="00F658A2" w:rsidRDefault="00591EB0"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led a reclusive life</w:t>
      </w:r>
      <w:r>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He is a reclusive, timorous creature.</w:t>
      </w:r>
    </w:p>
    <w:p w14:paraId="3F1C8A22" w14:textId="7D36AC60" w:rsidR="00F658A2" w:rsidRPr="00F658A2" w:rsidRDefault="00F658A2" w:rsidP="00F658A2">
      <w:pPr>
        <w:rPr>
          <w:rFonts w:ascii="Palatino Linotype" w:hAnsi="Palatino Linotype" w:cs="Kalinga"/>
          <w:sz w:val="28"/>
          <w:szCs w:val="28"/>
          <w:lang w:bidi="or-IN"/>
        </w:rPr>
      </w:pPr>
      <w:r w:rsidRPr="00950417">
        <w:rPr>
          <w:rFonts w:ascii="Palatino Linotype" w:hAnsi="Palatino Linotype"/>
          <w:b/>
          <w:bCs/>
          <w:sz w:val="34"/>
          <w:szCs w:val="34"/>
          <w:u w:val="single"/>
        </w:rPr>
        <w:lastRenderedPageBreak/>
        <w:t>Phalanx</w:t>
      </w:r>
      <w:r w:rsidRPr="00F658A2">
        <w:rPr>
          <w:rFonts w:ascii="Palatino Linotype" w:hAnsi="Palatino Linotype" w:cs="Kalinga"/>
          <w:sz w:val="28"/>
          <w:szCs w:val="28"/>
          <w:lang w:bidi="or-IN"/>
        </w:rPr>
        <w:t xml:space="preserve">: </w:t>
      </w:r>
      <w:r w:rsidRPr="00950417">
        <w:rPr>
          <w:rFonts w:ascii="Palatino Linotype" w:hAnsi="Palatino Linotype" w:cs="Kokila"/>
          <w:b/>
          <w:bCs/>
          <w:sz w:val="34"/>
          <w:szCs w:val="34"/>
          <w:cs/>
          <w:lang w:bidi="hi-IN"/>
        </w:rPr>
        <w:t>संघटित दल</w:t>
      </w:r>
      <w:r w:rsidRPr="00F658A2">
        <w:rPr>
          <w:rFonts w:ascii="Palatino Linotype" w:hAnsi="Palatino Linotype" w:cs="Kalinga"/>
          <w:sz w:val="28"/>
          <w:szCs w:val="28"/>
          <w:lang w:bidi="or-IN"/>
        </w:rPr>
        <w:t>, a body of troops or police officers standing or moving in close formation.</w:t>
      </w:r>
      <w:r w:rsidR="00DE6148">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 xml:space="preserve">A phalanx is a group of soldiers or police who are standing or marching close together ready to fight. a large group of people standing very close to each other, usually for the purposes of </w:t>
      </w:r>
      <w:proofErr w:type="spellStart"/>
      <w:r w:rsidRPr="00F658A2">
        <w:rPr>
          <w:rFonts w:ascii="Palatino Linotype" w:hAnsi="Palatino Linotype" w:cs="Kalinga"/>
          <w:sz w:val="28"/>
          <w:szCs w:val="28"/>
          <w:lang w:bidi="or-IN"/>
        </w:rPr>
        <w:t>defence</w:t>
      </w:r>
      <w:proofErr w:type="spellEnd"/>
      <w:r w:rsidRPr="00F658A2">
        <w:rPr>
          <w:rFonts w:ascii="Palatino Linotype" w:hAnsi="Palatino Linotype" w:cs="Kalinga"/>
          <w:sz w:val="28"/>
          <w:szCs w:val="28"/>
          <w:lang w:bidi="or-IN"/>
        </w:rPr>
        <w:t xml:space="preserve"> or attack</w:t>
      </w:r>
    </w:p>
    <w:p w14:paraId="44EC21AD" w14:textId="39805AFF" w:rsidR="00F658A2" w:rsidRPr="00F658A2" w:rsidRDefault="00950417"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D2A08AA" w14:textId="0F499FF6"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w:t>
      </w:r>
      <w:proofErr w:type="gramStart"/>
      <w:r w:rsidRPr="00F658A2">
        <w:rPr>
          <w:rFonts w:ascii="Palatino Linotype" w:hAnsi="Palatino Linotype" w:cs="Kalinga"/>
          <w:sz w:val="28"/>
          <w:szCs w:val="28"/>
          <w:lang w:bidi="or-IN"/>
        </w:rPr>
        <w:t>six</w:t>
      </w:r>
      <w:proofErr w:type="gramEnd"/>
      <w:r w:rsidRPr="00F658A2">
        <w:rPr>
          <w:rFonts w:ascii="Palatino Linotype" w:hAnsi="Palatino Linotype" w:cs="Kalinga"/>
          <w:sz w:val="28"/>
          <w:szCs w:val="28"/>
          <w:lang w:bidi="or-IN"/>
        </w:rPr>
        <w:t xml:space="preserve"> hundred marchers set off, led by a phalanx of police"</w:t>
      </w:r>
      <w:r w:rsidR="00950417">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a phalanx of waiters.</w:t>
      </w:r>
    </w:p>
    <w:p w14:paraId="609B4D0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Bodyguards formed a solid phalanx around the singer so that photographers couldn't get close.</w:t>
      </w:r>
    </w:p>
    <w:p w14:paraId="40E7F01F"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 solid phalanx of policemen blocked the road.</w:t>
      </w:r>
    </w:p>
    <w:p w14:paraId="1CF3AD88"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protesters ran into a solid phalanx of riot police.</w:t>
      </w:r>
    </w:p>
    <w:p w14:paraId="4B54ECD5" w14:textId="4A3593C7" w:rsid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skillfully arranged military phalanx of the </w:t>
      </w:r>
      <w:proofErr w:type="spellStart"/>
      <w:r w:rsidRPr="00F658A2">
        <w:rPr>
          <w:rFonts w:ascii="Palatino Linotype" w:hAnsi="Palatino Linotype" w:cs="Kalinga"/>
          <w:sz w:val="28"/>
          <w:szCs w:val="28"/>
          <w:lang w:bidi="or-IN"/>
        </w:rPr>
        <w:t>Pandava</w:t>
      </w:r>
      <w:proofErr w:type="spellEnd"/>
      <w:r w:rsidRPr="00F658A2">
        <w:rPr>
          <w:rFonts w:ascii="Palatino Linotype" w:hAnsi="Palatino Linotype" w:cs="Kalinga"/>
          <w:sz w:val="28"/>
          <w:szCs w:val="28"/>
          <w:lang w:bidi="or-IN"/>
        </w:rPr>
        <w:t xml:space="preserve"> army</w:t>
      </w:r>
    </w:p>
    <w:p w14:paraId="23C80E2D" w14:textId="0BF0D9AB" w:rsidR="00F658A2" w:rsidRDefault="00F658A2" w:rsidP="00F658A2">
      <w:pPr>
        <w:rPr>
          <w:rFonts w:ascii="Palatino Linotype" w:hAnsi="Palatino Linotype" w:cs="Kalinga"/>
          <w:sz w:val="28"/>
          <w:szCs w:val="28"/>
          <w:lang w:bidi="or-IN"/>
        </w:rPr>
      </w:pPr>
    </w:p>
    <w:p w14:paraId="472988FA" w14:textId="2836D832" w:rsidR="00F658A2" w:rsidRPr="00F658A2" w:rsidRDefault="00F658A2" w:rsidP="00F658A2">
      <w:pPr>
        <w:rPr>
          <w:rFonts w:ascii="Palatino Linotype" w:hAnsi="Palatino Linotype" w:cs="Kalinga"/>
          <w:sz w:val="28"/>
          <w:szCs w:val="28"/>
          <w:lang w:bidi="or-IN"/>
        </w:rPr>
      </w:pPr>
    </w:p>
    <w:p w14:paraId="1F78CBD8" w14:textId="77777777" w:rsidR="00F658A2" w:rsidRPr="00F658A2" w:rsidRDefault="00F658A2" w:rsidP="00F658A2">
      <w:pPr>
        <w:rPr>
          <w:rFonts w:ascii="Palatino Linotype" w:hAnsi="Palatino Linotype" w:cs="Kalinga"/>
          <w:sz w:val="28"/>
          <w:szCs w:val="28"/>
          <w:lang w:bidi="or-IN"/>
        </w:rPr>
      </w:pPr>
    </w:p>
    <w:p w14:paraId="7830DBF5" w14:textId="77777777" w:rsidR="00F658A2" w:rsidRPr="00F658A2" w:rsidRDefault="00F658A2" w:rsidP="00F658A2">
      <w:pPr>
        <w:rPr>
          <w:rFonts w:ascii="Palatino Linotype" w:hAnsi="Palatino Linotype" w:cs="Kalinga"/>
          <w:sz w:val="28"/>
          <w:szCs w:val="28"/>
          <w:lang w:bidi="or-IN"/>
        </w:rPr>
      </w:pPr>
      <w:r w:rsidRPr="004167DA">
        <w:rPr>
          <w:rFonts w:ascii="Palatino Linotype" w:hAnsi="Palatino Linotype"/>
          <w:b/>
          <w:bCs/>
          <w:sz w:val="34"/>
          <w:szCs w:val="34"/>
          <w:u w:val="single"/>
        </w:rPr>
        <w:t>Mimetic</w:t>
      </w:r>
      <w:r w:rsidRPr="00F658A2">
        <w:rPr>
          <w:rFonts w:ascii="Palatino Linotype" w:hAnsi="Palatino Linotype" w:cs="Kalinga"/>
          <w:sz w:val="28"/>
          <w:szCs w:val="28"/>
          <w:lang w:bidi="or-IN"/>
        </w:rPr>
        <w:t xml:space="preserve">: </w:t>
      </w:r>
      <w:r w:rsidRPr="004167DA">
        <w:rPr>
          <w:rFonts w:ascii="Palatino Linotype" w:hAnsi="Palatino Linotype" w:cs="Kokila"/>
          <w:b/>
          <w:bCs/>
          <w:sz w:val="32"/>
          <w:szCs w:val="32"/>
          <w:cs/>
          <w:lang w:bidi="hi-IN"/>
        </w:rPr>
        <w:t>अनुकरण करनेवाला</w:t>
      </w:r>
      <w:r w:rsidRPr="004167DA">
        <w:rPr>
          <w:rFonts w:ascii="Palatino Linotype" w:hAnsi="Palatino Linotype" w:cs="Kalinga"/>
          <w:b/>
          <w:bCs/>
          <w:sz w:val="32"/>
          <w:szCs w:val="32"/>
          <w:lang w:bidi="or-IN"/>
        </w:rPr>
        <w:t xml:space="preserve">, </w:t>
      </w:r>
      <w:proofErr w:type="spellStart"/>
      <w:r w:rsidRPr="004167DA">
        <w:rPr>
          <w:rFonts w:ascii="Palatino Linotype" w:hAnsi="Palatino Linotype" w:cs="Kokila"/>
          <w:b/>
          <w:bCs/>
          <w:sz w:val="32"/>
          <w:szCs w:val="32"/>
          <w:cs/>
          <w:lang w:bidi="hi-IN"/>
        </w:rPr>
        <w:t>नक़ल</w:t>
      </w:r>
      <w:proofErr w:type="spellEnd"/>
      <w:r w:rsidRPr="004167DA">
        <w:rPr>
          <w:rFonts w:ascii="Palatino Linotype" w:hAnsi="Palatino Linotype" w:cs="Kokila"/>
          <w:b/>
          <w:bCs/>
          <w:sz w:val="32"/>
          <w:szCs w:val="32"/>
          <w:cs/>
          <w:lang w:bidi="hi-IN"/>
        </w:rPr>
        <w:t xml:space="preserve"> करनेवाला</w:t>
      </w:r>
      <w:r w:rsidRPr="00F658A2">
        <w:rPr>
          <w:rFonts w:ascii="Palatino Linotype" w:hAnsi="Palatino Linotype" w:cs="Kalinga"/>
          <w:sz w:val="28"/>
          <w:szCs w:val="28"/>
          <w:lang w:bidi="or-IN"/>
        </w:rPr>
        <w:t>, Mimetic movements or activities are ones in which you imitate something. representing or imitating something, especially in art</w:t>
      </w:r>
    </w:p>
    <w:p w14:paraId="05733294" w14:textId="5E2CA4AB" w:rsidR="00F658A2" w:rsidRPr="00F658A2" w:rsidRDefault="004167DA"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F6812E3"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is a born mimetic.</w:t>
      </w:r>
    </w:p>
    <w:p w14:paraId="46A94E01"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Both realism and naturalism are mimetic systems or practices of representation. </w:t>
      </w:r>
    </w:p>
    <w:p w14:paraId="087FD87F" w14:textId="0866FBB6"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Art is a mimetic representation of reality.</w:t>
      </w:r>
      <w:r w:rsidR="004167DA">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 xml:space="preserve">The actors </w:t>
      </w:r>
      <w:proofErr w:type="gramStart"/>
      <w:r w:rsidRPr="00F658A2">
        <w:rPr>
          <w:rFonts w:ascii="Palatino Linotype" w:hAnsi="Palatino Linotype" w:cs="Kalinga"/>
          <w:sz w:val="28"/>
          <w:szCs w:val="28"/>
          <w:lang w:bidi="or-IN"/>
        </w:rPr>
        <w:t>have to</w:t>
      </w:r>
      <w:proofErr w:type="gramEnd"/>
      <w:r w:rsidRPr="00F658A2">
        <w:rPr>
          <w:rFonts w:ascii="Palatino Linotype" w:hAnsi="Palatino Linotype" w:cs="Kalinga"/>
          <w:sz w:val="28"/>
          <w:szCs w:val="28"/>
          <w:lang w:bidi="or-IN"/>
        </w:rPr>
        <w:t xml:space="preserve"> rely on their mimetic skills.</w:t>
      </w:r>
    </w:p>
    <w:p w14:paraId="63D28DDC" w14:textId="77777777" w:rsidR="00F658A2" w:rsidRPr="00F658A2" w:rsidRDefault="00F658A2" w:rsidP="00F658A2">
      <w:pPr>
        <w:rPr>
          <w:rFonts w:ascii="Palatino Linotype" w:hAnsi="Palatino Linotype" w:cs="Kalinga"/>
          <w:sz w:val="28"/>
          <w:szCs w:val="28"/>
          <w:lang w:bidi="or-IN"/>
        </w:rPr>
      </w:pPr>
      <w:r w:rsidRPr="004167DA">
        <w:rPr>
          <w:rFonts w:ascii="Palatino Linotype" w:hAnsi="Palatino Linotype"/>
          <w:b/>
          <w:bCs/>
          <w:sz w:val="34"/>
          <w:szCs w:val="34"/>
          <w:u w:val="single"/>
        </w:rPr>
        <w:t>Blurt</w:t>
      </w:r>
      <w:r w:rsidRPr="00F658A2">
        <w:rPr>
          <w:rFonts w:ascii="Palatino Linotype" w:hAnsi="Palatino Linotype" w:cs="Kalinga"/>
          <w:sz w:val="28"/>
          <w:szCs w:val="28"/>
          <w:lang w:bidi="or-IN"/>
        </w:rPr>
        <w:t xml:space="preserve">: </w:t>
      </w:r>
      <w:r w:rsidRPr="004167DA">
        <w:rPr>
          <w:rFonts w:ascii="Palatino Linotype" w:hAnsi="Palatino Linotype" w:cs="Kokila"/>
          <w:b/>
          <w:bCs/>
          <w:sz w:val="30"/>
          <w:szCs w:val="30"/>
          <w:cs/>
          <w:lang w:bidi="hi-IN"/>
        </w:rPr>
        <w:t>जोर से बोलना</w:t>
      </w:r>
      <w:r w:rsidRPr="004167DA">
        <w:rPr>
          <w:rFonts w:ascii="Palatino Linotype" w:hAnsi="Palatino Linotype" w:cs="Kalinga"/>
          <w:b/>
          <w:bCs/>
          <w:sz w:val="30"/>
          <w:szCs w:val="30"/>
          <w:lang w:bidi="or-IN"/>
        </w:rPr>
        <w:t xml:space="preserve">, </w:t>
      </w:r>
      <w:r w:rsidRPr="004167DA">
        <w:rPr>
          <w:rFonts w:ascii="Palatino Linotype" w:hAnsi="Palatino Linotype" w:cs="Kokila"/>
          <w:b/>
          <w:bCs/>
          <w:sz w:val="30"/>
          <w:szCs w:val="30"/>
          <w:cs/>
          <w:lang w:bidi="hi-IN"/>
        </w:rPr>
        <w:t>बिना सोचे समझे बोलना</w:t>
      </w:r>
      <w:r w:rsidRPr="00F658A2">
        <w:rPr>
          <w:rFonts w:ascii="Palatino Linotype" w:hAnsi="Palatino Linotype" w:cs="Kalinga"/>
          <w:sz w:val="28"/>
          <w:szCs w:val="28"/>
          <w:lang w:bidi="or-IN"/>
        </w:rPr>
        <w:t>, say (something) suddenly and without careful consideration. If someone blurts something, they say it suddenly, after trying hard to keep quiet or to keep it secret. to say something suddenly and without thinking, usually because you are excited or nervous</w:t>
      </w:r>
    </w:p>
    <w:p w14:paraId="1F99110F" w14:textId="3D4B05BE" w:rsidR="00F658A2" w:rsidRPr="00F658A2" w:rsidRDefault="004167DA"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787B5CC" w14:textId="2E4E72F3"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Abhishek blurted out the very confidential information without knowing it</w:t>
      </w:r>
      <w:r w:rsidR="00C6045F">
        <w:rPr>
          <w:rFonts w:ascii="Palatino Linotype" w:hAnsi="Palatino Linotype" w:cs="Kalinga"/>
          <w:sz w:val="28"/>
          <w:szCs w:val="28"/>
          <w:lang w:bidi="or-IN"/>
        </w:rPr>
        <w:t>’</w:t>
      </w:r>
      <w:r w:rsidRPr="00F658A2">
        <w:rPr>
          <w:rFonts w:ascii="Palatino Linotype" w:hAnsi="Palatino Linotype" w:cs="Kalinga"/>
          <w:sz w:val="28"/>
          <w:szCs w:val="28"/>
          <w:lang w:bidi="or-IN"/>
        </w:rPr>
        <w:t>s</w:t>
      </w:r>
      <w:r w:rsidR="00C6045F">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importance.</w:t>
      </w:r>
    </w:p>
    <w:p w14:paraId="2E4137E5" w14:textId="226EFC4F"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blurted out the truth</w:t>
      </w:r>
      <w:r w:rsidR="00C6045F">
        <w:rPr>
          <w:rFonts w:ascii="Palatino Linotype" w:hAnsi="Palatino Linotype" w:cs="Kalinga"/>
          <w:sz w:val="28"/>
          <w:szCs w:val="28"/>
          <w:lang w:bidi="or-IN"/>
        </w:rPr>
        <w:t xml:space="preserve">, </w:t>
      </w:r>
      <w:proofErr w:type="gramStart"/>
      <w:r w:rsidRPr="00F658A2">
        <w:rPr>
          <w:rFonts w:ascii="Palatino Linotype" w:hAnsi="Palatino Linotype" w:cs="Kalinga"/>
          <w:sz w:val="28"/>
          <w:szCs w:val="28"/>
          <w:lang w:bidi="or-IN"/>
        </w:rPr>
        <w:t>That</w:t>
      </w:r>
      <w:proofErr w:type="gramEnd"/>
      <w:r w:rsidRPr="00F658A2">
        <w:rPr>
          <w:rFonts w:ascii="Palatino Linotype" w:hAnsi="Palatino Linotype" w:cs="Kalinga"/>
          <w:sz w:val="28"/>
          <w:szCs w:val="28"/>
          <w:lang w:bidi="or-IN"/>
        </w:rPr>
        <w:t xml:space="preserve"> man blurted in annoyance, “Can’t you see where you walk?</w:t>
      </w:r>
    </w:p>
    <w:p w14:paraId="78A19243" w14:textId="383A3F0C"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lastRenderedPageBreak/>
        <w:t xml:space="preserve">If someone blurts something, they say it suddenly, after trying hard to keep quiet or to keep it secret. </w:t>
      </w:r>
      <w:r w:rsidR="009E6DF3">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 xml:space="preserve">'You're mad,' the driver blurted out. </w:t>
      </w:r>
    </w:p>
    <w:p w14:paraId="47A57814" w14:textId="64ED71C3" w:rsid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blurted out what was on his mind.</w:t>
      </w:r>
      <w:r w:rsidR="009E6DF3">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She suddenly blurted out, "I can't do it!"</w:t>
      </w:r>
    </w:p>
    <w:p w14:paraId="0432223B" w14:textId="77777777" w:rsidR="005245F1" w:rsidRPr="00F658A2" w:rsidRDefault="005245F1" w:rsidP="00F658A2">
      <w:pPr>
        <w:rPr>
          <w:rFonts w:ascii="Palatino Linotype" w:hAnsi="Palatino Linotype" w:cs="Kalinga"/>
          <w:sz w:val="28"/>
          <w:szCs w:val="28"/>
          <w:lang w:bidi="or-IN"/>
        </w:rPr>
      </w:pPr>
    </w:p>
    <w:p w14:paraId="72595435" w14:textId="09EE3E36" w:rsidR="00F658A2" w:rsidRPr="00F658A2" w:rsidRDefault="00F658A2" w:rsidP="00F658A2">
      <w:pPr>
        <w:rPr>
          <w:rFonts w:ascii="Palatino Linotype" w:hAnsi="Palatino Linotype" w:cs="Kalinga"/>
          <w:sz w:val="28"/>
          <w:szCs w:val="28"/>
          <w:lang w:bidi="or-IN"/>
        </w:rPr>
      </w:pPr>
      <w:r w:rsidRPr="00991E45">
        <w:rPr>
          <w:rFonts w:ascii="Palatino Linotype" w:hAnsi="Palatino Linotype"/>
          <w:b/>
          <w:bCs/>
          <w:sz w:val="34"/>
          <w:szCs w:val="34"/>
          <w:u w:val="single"/>
        </w:rPr>
        <w:t>Nebulous</w:t>
      </w:r>
      <w:r w:rsidRPr="00991E45">
        <w:rPr>
          <w:rFonts w:ascii="Palatino Linotype" w:hAnsi="Palatino Linotype" w:cs="Kalinga"/>
          <w:b/>
          <w:bCs/>
          <w:sz w:val="34"/>
          <w:szCs w:val="34"/>
          <w:lang w:bidi="or-IN"/>
        </w:rPr>
        <w:t xml:space="preserve">: </w:t>
      </w:r>
      <w:r w:rsidRPr="00991E45">
        <w:rPr>
          <w:rFonts w:ascii="Palatino Linotype" w:hAnsi="Palatino Linotype" w:cs="Kokila"/>
          <w:b/>
          <w:bCs/>
          <w:sz w:val="34"/>
          <w:szCs w:val="34"/>
          <w:cs/>
          <w:lang w:bidi="hi-IN"/>
        </w:rPr>
        <w:t>धुंधला</w:t>
      </w:r>
      <w:r w:rsidRPr="00991E45">
        <w:rPr>
          <w:rFonts w:ascii="Palatino Linotype" w:hAnsi="Palatino Linotype" w:cs="Kalinga"/>
          <w:b/>
          <w:bCs/>
          <w:sz w:val="34"/>
          <w:szCs w:val="34"/>
          <w:lang w:bidi="or-IN"/>
        </w:rPr>
        <w:t xml:space="preserve">, </w:t>
      </w:r>
      <w:r w:rsidRPr="00991E45">
        <w:rPr>
          <w:rFonts w:ascii="Palatino Linotype" w:hAnsi="Palatino Linotype" w:cs="Kokila"/>
          <w:b/>
          <w:bCs/>
          <w:sz w:val="34"/>
          <w:szCs w:val="34"/>
          <w:cs/>
          <w:lang w:bidi="hi-IN"/>
        </w:rPr>
        <w:t>अस्पष्ट</w:t>
      </w:r>
      <w:r w:rsidRPr="00F658A2">
        <w:rPr>
          <w:rFonts w:ascii="Palatino Linotype" w:hAnsi="Palatino Linotype" w:cs="Kalinga"/>
          <w:sz w:val="28"/>
          <w:szCs w:val="28"/>
          <w:lang w:bidi="or-IN"/>
        </w:rPr>
        <w:t>, Indistinct</w:t>
      </w:r>
      <w:r w:rsidR="005C6CE3">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 xml:space="preserve">(of a concept) vague or ill-defined. If you describe something as nebulous, you mean that it is vague and not clearly defined or not easy to </w:t>
      </w:r>
      <w:proofErr w:type="gramStart"/>
      <w:r w:rsidRPr="00F658A2">
        <w:rPr>
          <w:rFonts w:ascii="Palatino Linotype" w:hAnsi="Palatino Linotype" w:cs="Kalinga"/>
          <w:sz w:val="28"/>
          <w:szCs w:val="28"/>
          <w:lang w:bidi="or-IN"/>
        </w:rPr>
        <w:t>describe.(</w:t>
      </w:r>
      <w:proofErr w:type="gramEnd"/>
      <w:r w:rsidRPr="00F658A2">
        <w:rPr>
          <w:rFonts w:ascii="Palatino Linotype" w:hAnsi="Palatino Linotype" w:cs="Kalinga"/>
          <w:sz w:val="28"/>
          <w:szCs w:val="28"/>
          <w:lang w:bidi="or-IN"/>
        </w:rPr>
        <w:t>especially of ideas) not clear and having no form</w:t>
      </w:r>
    </w:p>
    <w:p w14:paraId="680069EA" w14:textId="31C47664" w:rsidR="00F658A2" w:rsidRPr="00F658A2" w:rsidRDefault="00991E45"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72EC2F2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has a few nebulous ideas about what she might want to do in the future, but nothing definite.</w:t>
      </w:r>
    </w:p>
    <w:p w14:paraId="69DA5372"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FIR on any nebulous information</w:t>
      </w:r>
    </w:p>
    <w:p w14:paraId="77C0198C" w14:textId="785A187F" w:rsid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Ideas of fairness in taxation are usually nebulous.</w:t>
      </w:r>
    </w:p>
    <w:p w14:paraId="336AC00A" w14:textId="77777777" w:rsidR="00CC0522" w:rsidRPr="00F658A2" w:rsidRDefault="00CC0522" w:rsidP="00F658A2">
      <w:pPr>
        <w:rPr>
          <w:rFonts w:ascii="Palatino Linotype" w:hAnsi="Palatino Linotype" w:cs="Kalinga"/>
          <w:sz w:val="28"/>
          <w:szCs w:val="28"/>
          <w:lang w:bidi="or-IN"/>
        </w:rPr>
      </w:pPr>
    </w:p>
    <w:p w14:paraId="17334406" w14:textId="77777777" w:rsidR="00CC0522" w:rsidRDefault="00CC0522" w:rsidP="00CC0522">
      <w:pPr>
        <w:rPr>
          <w:rFonts w:ascii="Palatino Linotype" w:hAnsi="Palatino Linotype" w:cs="Kalinga"/>
          <w:sz w:val="28"/>
          <w:szCs w:val="28"/>
          <w:lang w:bidi="or-IN"/>
        </w:rPr>
      </w:pPr>
      <w:r w:rsidRPr="00BB39B9">
        <w:rPr>
          <w:rFonts w:ascii="Palatino Linotype" w:hAnsi="Palatino Linotype"/>
          <w:b/>
          <w:bCs/>
          <w:sz w:val="34"/>
          <w:szCs w:val="34"/>
          <w:u w:val="single"/>
        </w:rPr>
        <w:t>Pantheon</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देव समूह</w:t>
      </w:r>
      <w:r w:rsidRPr="00F658A2">
        <w:rPr>
          <w:rFonts w:ascii="Palatino Linotype" w:hAnsi="Palatino Linotype" w:cs="Kalinga"/>
          <w:sz w:val="28"/>
          <w:szCs w:val="28"/>
          <w:lang w:bidi="or-IN"/>
        </w:rPr>
        <w:t xml:space="preserve">, </w:t>
      </w:r>
      <w:proofErr w:type="gramStart"/>
      <w:r w:rsidRPr="00F658A2">
        <w:rPr>
          <w:rFonts w:ascii="Palatino Linotype" w:hAnsi="Palatino Linotype" w:cs="Kalinga"/>
          <w:sz w:val="28"/>
          <w:szCs w:val="28"/>
          <w:lang w:bidi="or-IN"/>
        </w:rPr>
        <w:t>You</w:t>
      </w:r>
      <w:proofErr w:type="gramEnd"/>
      <w:r w:rsidRPr="00F658A2">
        <w:rPr>
          <w:rFonts w:ascii="Palatino Linotype" w:hAnsi="Palatino Linotype" w:cs="Kalinga"/>
          <w:sz w:val="28"/>
          <w:szCs w:val="28"/>
          <w:lang w:bidi="or-IN"/>
        </w:rPr>
        <w:t xml:space="preserve"> can refer to a group of gods or a group of important people as a pantheon,</w:t>
      </w:r>
      <w:r>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a small group of people who are the most famous, important, and admired in their particular area of activity</w:t>
      </w:r>
    </w:p>
    <w:p w14:paraId="24C56A35" w14:textId="77777777" w:rsidR="00CC0522" w:rsidRPr="00F658A2" w:rsidRDefault="00CC0522" w:rsidP="00CC052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488266E" w14:textId="77777777" w:rsidR="00CC0522" w:rsidRPr="00F658A2" w:rsidRDefault="00CC0522" w:rsidP="00CC0522">
      <w:pPr>
        <w:rPr>
          <w:rFonts w:ascii="Palatino Linotype" w:hAnsi="Palatino Linotype" w:cs="Kalinga"/>
          <w:sz w:val="28"/>
          <w:szCs w:val="28"/>
          <w:lang w:bidi="or-IN"/>
        </w:rPr>
      </w:pPr>
      <w:r w:rsidRPr="00F658A2">
        <w:rPr>
          <w:rFonts w:ascii="Palatino Linotype" w:hAnsi="Palatino Linotype" w:cs="Kalinga"/>
          <w:sz w:val="28"/>
          <w:szCs w:val="28"/>
          <w:lang w:bidi="or-IN"/>
        </w:rPr>
        <w:t>pantheon of fortune</w:t>
      </w:r>
      <w:r>
        <w:rPr>
          <w:rFonts w:ascii="Palatino Linotype" w:hAnsi="Palatino Linotype" w:cs="Kalinga"/>
          <w:sz w:val="28"/>
          <w:szCs w:val="28"/>
          <w:lang w:bidi="or-IN"/>
        </w:rPr>
        <w:t xml:space="preserve">, </w:t>
      </w:r>
      <w:proofErr w:type="gramStart"/>
      <w:r w:rsidRPr="00F658A2">
        <w:rPr>
          <w:rFonts w:ascii="Palatino Linotype" w:hAnsi="Palatino Linotype" w:cs="Kalinga"/>
          <w:sz w:val="28"/>
          <w:szCs w:val="28"/>
          <w:lang w:bidi="or-IN"/>
        </w:rPr>
        <w:t>She</w:t>
      </w:r>
      <w:proofErr w:type="gramEnd"/>
      <w:r w:rsidRPr="00F658A2">
        <w:rPr>
          <w:rFonts w:ascii="Palatino Linotype" w:hAnsi="Palatino Linotype" w:cs="Kalinga"/>
          <w:sz w:val="28"/>
          <w:szCs w:val="28"/>
          <w:lang w:bidi="or-IN"/>
        </w:rPr>
        <w:t xml:space="preserve"> has won her place in the pantheon of popular culture.</w:t>
      </w:r>
    </w:p>
    <w:p w14:paraId="36372620" w14:textId="77777777" w:rsidR="00CC0522" w:rsidRPr="00F658A2" w:rsidRDefault="00CC0522" w:rsidP="00CC0522">
      <w:pPr>
        <w:rPr>
          <w:rFonts w:ascii="Palatino Linotype" w:hAnsi="Palatino Linotype" w:cs="Kalinga"/>
          <w:sz w:val="28"/>
          <w:szCs w:val="28"/>
          <w:lang w:bidi="or-IN"/>
        </w:rPr>
      </w:pPr>
      <w:r w:rsidRPr="00F658A2">
        <w:rPr>
          <w:rFonts w:ascii="Palatino Linotype" w:hAnsi="Palatino Linotype" w:cs="Kalinga"/>
          <w:sz w:val="28"/>
          <w:szCs w:val="28"/>
          <w:lang w:bidi="or-IN"/>
        </w:rPr>
        <w:t>the birthplace of Krishna, another god of the Hindu pantheon.</w:t>
      </w:r>
    </w:p>
    <w:p w14:paraId="7FAD363F" w14:textId="7CBE5D22" w:rsidR="00927041" w:rsidRDefault="00CC0522" w:rsidP="00CC052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Don't you agree that Malcolm X </w:t>
      </w:r>
      <w:proofErr w:type="gramStart"/>
      <w:r w:rsidRPr="00F658A2">
        <w:rPr>
          <w:rFonts w:ascii="Palatino Linotype" w:hAnsi="Palatino Linotype" w:cs="Kalinga"/>
          <w:sz w:val="28"/>
          <w:szCs w:val="28"/>
          <w:lang w:bidi="or-IN"/>
        </w:rPr>
        <w:t>definitely has</w:t>
      </w:r>
      <w:proofErr w:type="gramEnd"/>
      <w:r w:rsidRPr="00F658A2">
        <w:rPr>
          <w:rFonts w:ascii="Palatino Linotype" w:hAnsi="Palatino Linotype" w:cs="Kalinga"/>
          <w:sz w:val="28"/>
          <w:szCs w:val="28"/>
          <w:lang w:bidi="or-IN"/>
        </w:rPr>
        <w:t xml:space="preserve"> a place in the pantheon of black civil rights heroes?</w:t>
      </w:r>
      <w:r w:rsidR="00927041">
        <w:rPr>
          <w:rFonts w:ascii="Palatino Linotype" w:hAnsi="Palatino Linotype" w:cs="Kalinga"/>
          <w:sz w:val="28"/>
          <w:szCs w:val="28"/>
          <w:lang w:bidi="or-IN"/>
        </w:rPr>
        <w:br w:type="page"/>
      </w:r>
    </w:p>
    <w:p w14:paraId="3306FB89" w14:textId="77777777" w:rsidR="00F658A2" w:rsidRPr="00F658A2" w:rsidRDefault="00F658A2" w:rsidP="00F658A2">
      <w:pPr>
        <w:rPr>
          <w:rFonts w:ascii="Palatino Linotype" w:hAnsi="Palatino Linotype" w:cs="Kalinga"/>
          <w:sz w:val="28"/>
          <w:szCs w:val="28"/>
          <w:lang w:bidi="or-IN"/>
        </w:rPr>
      </w:pPr>
      <w:r w:rsidRPr="00991E45">
        <w:rPr>
          <w:rFonts w:ascii="Palatino Linotype" w:hAnsi="Palatino Linotype"/>
          <w:b/>
          <w:bCs/>
          <w:sz w:val="34"/>
          <w:szCs w:val="34"/>
          <w:u w:val="single"/>
        </w:rPr>
        <w:lastRenderedPageBreak/>
        <w:t>Consequential</w:t>
      </w:r>
      <w:r w:rsidRPr="00F658A2">
        <w:rPr>
          <w:rFonts w:ascii="Palatino Linotype" w:hAnsi="Palatino Linotype" w:cs="Kalinga"/>
          <w:sz w:val="28"/>
          <w:szCs w:val="28"/>
          <w:lang w:bidi="or-IN"/>
        </w:rPr>
        <w:t xml:space="preserve">: </w:t>
      </w:r>
      <w:r w:rsidRPr="00991E45">
        <w:rPr>
          <w:rFonts w:ascii="Palatino Linotype" w:hAnsi="Palatino Linotype" w:cs="Kokila"/>
          <w:b/>
          <w:bCs/>
          <w:sz w:val="32"/>
          <w:szCs w:val="32"/>
          <w:cs/>
          <w:lang w:bidi="hi-IN"/>
        </w:rPr>
        <w:t>अहम</w:t>
      </w:r>
      <w:r w:rsidRPr="00991E45">
        <w:rPr>
          <w:rFonts w:ascii="Palatino Linotype" w:hAnsi="Palatino Linotype" w:cs="Kalinga"/>
          <w:b/>
          <w:bCs/>
          <w:sz w:val="32"/>
          <w:szCs w:val="32"/>
          <w:lang w:bidi="or-IN"/>
        </w:rPr>
        <w:t xml:space="preserve">, </w:t>
      </w:r>
      <w:r w:rsidRPr="00991E45">
        <w:rPr>
          <w:rFonts w:ascii="Palatino Linotype" w:hAnsi="Palatino Linotype" w:cs="Kokila"/>
          <w:b/>
          <w:bCs/>
          <w:sz w:val="32"/>
          <w:szCs w:val="32"/>
          <w:cs/>
          <w:lang w:bidi="hi-IN"/>
        </w:rPr>
        <w:t>महत्त्वपूर्ण</w:t>
      </w:r>
      <w:r w:rsidRPr="00F658A2">
        <w:rPr>
          <w:rFonts w:ascii="Palatino Linotype" w:hAnsi="Palatino Linotype" w:cs="Kalinga"/>
          <w:sz w:val="28"/>
          <w:szCs w:val="28"/>
          <w:lang w:bidi="or-IN"/>
        </w:rPr>
        <w:t xml:space="preserve">, important; significant. Something that is consequential is important or significant. </w:t>
      </w:r>
    </w:p>
    <w:p w14:paraId="63E82B35" w14:textId="28885AAB" w:rsidR="00F658A2" w:rsidRPr="00F658A2" w:rsidRDefault="00991E45"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CCE8DE8"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We need to act now to avoid a recession and the consequential damage that would follow.</w:t>
      </w:r>
    </w:p>
    <w:p w14:paraId="7B26EE92"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Analysts noted that the closure of the factory would produce a consequential reliance on imported goods.</w:t>
      </w:r>
    </w:p>
    <w:p w14:paraId="1F9B4975"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new congress lacked consequential leaders</w:t>
      </w:r>
    </w:p>
    <w:p w14:paraId="235DCF11"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From a medical standpoint, a week is usually not a consequential delay. </w:t>
      </w:r>
    </w:p>
    <w:p w14:paraId="60DD968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The report discusses </w:t>
      </w:r>
      <w:proofErr w:type="gramStart"/>
      <w:r w:rsidRPr="00F658A2">
        <w:rPr>
          <w:rFonts w:ascii="Palatino Linotype" w:hAnsi="Palatino Linotype" w:cs="Kalinga"/>
          <w:sz w:val="28"/>
          <w:szCs w:val="28"/>
          <w:lang w:bidi="or-IN"/>
        </w:rPr>
        <w:t>a number of</w:t>
      </w:r>
      <w:proofErr w:type="gramEnd"/>
      <w:r w:rsidRPr="00F658A2">
        <w:rPr>
          <w:rFonts w:ascii="Palatino Linotype" w:hAnsi="Palatino Linotype" w:cs="Kalinga"/>
          <w:sz w:val="28"/>
          <w:szCs w:val="28"/>
          <w:lang w:bidi="or-IN"/>
        </w:rPr>
        <w:t xml:space="preserve"> consequential matters that are yet to be decided.</w:t>
      </w:r>
    </w:p>
    <w:p w14:paraId="2FE52465"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You are not covered for consequential loss.</w:t>
      </w:r>
    </w:p>
    <w:p w14:paraId="04B1FEA0" w14:textId="77777777" w:rsidR="00F658A2" w:rsidRPr="00F658A2" w:rsidRDefault="00F658A2" w:rsidP="00F658A2">
      <w:pPr>
        <w:rPr>
          <w:rFonts w:ascii="Palatino Linotype" w:hAnsi="Palatino Linotype" w:cs="Kalinga"/>
          <w:sz w:val="28"/>
          <w:szCs w:val="28"/>
          <w:lang w:bidi="or-IN"/>
        </w:rPr>
      </w:pPr>
    </w:p>
    <w:p w14:paraId="059313CA" w14:textId="61D65E78" w:rsidR="00F658A2" w:rsidRPr="00F658A2" w:rsidRDefault="00F658A2" w:rsidP="00F658A2">
      <w:pPr>
        <w:rPr>
          <w:rFonts w:ascii="Palatino Linotype" w:hAnsi="Palatino Linotype" w:cs="Kalinga"/>
          <w:sz w:val="28"/>
          <w:szCs w:val="28"/>
          <w:lang w:bidi="or-IN"/>
        </w:rPr>
      </w:pPr>
      <w:r w:rsidRPr="00D14500">
        <w:rPr>
          <w:rFonts w:ascii="Palatino Linotype" w:hAnsi="Palatino Linotype"/>
          <w:b/>
          <w:bCs/>
          <w:sz w:val="34"/>
          <w:szCs w:val="34"/>
          <w:u w:val="single"/>
        </w:rPr>
        <w:t>Attenuate</w:t>
      </w:r>
      <w:r w:rsidRPr="00F658A2">
        <w:rPr>
          <w:rFonts w:ascii="Palatino Linotype" w:hAnsi="Palatino Linotype" w:cs="Kalinga"/>
          <w:sz w:val="28"/>
          <w:szCs w:val="28"/>
          <w:lang w:bidi="or-IN"/>
        </w:rPr>
        <w:t xml:space="preserve">: </w:t>
      </w:r>
      <w:r w:rsidRPr="00D14500">
        <w:rPr>
          <w:rFonts w:ascii="Palatino Linotype" w:hAnsi="Palatino Linotype" w:cs="Kokila"/>
          <w:b/>
          <w:bCs/>
          <w:sz w:val="32"/>
          <w:szCs w:val="32"/>
          <w:cs/>
          <w:lang w:bidi="hi-IN"/>
        </w:rPr>
        <w:t>दुर्बल होना</w:t>
      </w:r>
      <w:r w:rsidRPr="00D14500">
        <w:rPr>
          <w:rFonts w:ascii="Palatino Linotype" w:hAnsi="Palatino Linotype" w:cs="Kalinga"/>
          <w:b/>
          <w:bCs/>
          <w:sz w:val="32"/>
          <w:szCs w:val="32"/>
          <w:lang w:bidi="or-IN"/>
        </w:rPr>
        <w:t xml:space="preserve">, </w:t>
      </w:r>
      <w:r w:rsidRPr="00D14500">
        <w:rPr>
          <w:rFonts w:ascii="Palatino Linotype" w:hAnsi="Palatino Linotype" w:cs="Kokila"/>
          <w:b/>
          <w:bCs/>
          <w:sz w:val="32"/>
          <w:szCs w:val="32"/>
          <w:cs/>
          <w:lang w:bidi="hi-IN"/>
        </w:rPr>
        <w:t>कमज़ोर होना</w:t>
      </w:r>
      <w:r w:rsidRPr="00F658A2">
        <w:rPr>
          <w:rFonts w:ascii="Palatino Linotype" w:hAnsi="Palatino Linotype" w:cs="Kalinga"/>
          <w:sz w:val="28"/>
          <w:szCs w:val="28"/>
          <w:lang w:bidi="or-IN"/>
        </w:rPr>
        <w:t>, reduce the force, effect, or value of. To attenuate something means to reduce it or weaken it. to make something less or weaker</w:t>
      </w:r>
    </w:p>
    <w:p w14:paraId="766AEDCB" w14:textId="77777777" w:rsidR="00F658A2" w:rsidRPr="009107E5" w:rsidRDefault="00F658A2" w:rsidP="00F658A2">
      <w:pPr>
        <w:rPr>
          <w:rFonts w:ascii="Palatino Linotype" w:hAnsi="Palatino Linotype" w:cs="Kalinga"/>
          <w:b/>
          <w:bCs/>
          <w:sz w:val="28"/>
          <w:szCs w:val="28"/>
          <w:lang w:bidi="or-IN"/>
        </w:rPr>
      </w:pPr>
      <w:r w:rsidRPr="009107E5">
        <w:rPr>
          <w:rFonts w:ascii="Palatino Linotype" w:hAnsi="Palatino Linotype" w:cs="Kalinga"/>
          <w:b/>
          <w:bCs/>
          <w:sz w:val="28"/>
          <w:szCs w:val="28"/>
          <w:lang w:bidi="or-IN"/>
        </w:rPr>
        <w:t>Similar: weakened, reduced, lessened</w:t>
      </w:r>
    </w:p>
    <w:p w14:paraId="7F317489" w14:textId="10710144" w:rsidR="00F658A2" w:rsidRPr="00F658A2" w:rsidRDefault="009107E5"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750AC46"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this research provides a glimmer of hope that coral reefs can attenuate the effects of ocean acidification</w:t>
      </w:r>
    </w:p>
    <w:p w14:paraId="5CEDC0AF"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You could never eliminate risk, but preparation and training could attenuate it.</w:t>
      </w:r>
    </w:p>
    <w:p w14:paraId="2805EFD0"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Theirs had been an increasingly attenuated relationship.</w:t>
      </w:r>
    </w:p>
    <w:p w14:paraId="06CDCA2B"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Radiation from the sun is attenuated by the earth's atmosphere.</w:t>
      </w:r>
    </w:p>
    <w:p w14:paraId="1FD191A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They propose more peacekeeping troops to attenuate the violence.</w:t>
      </w:r>
    </w:p>
    <w:p w14:paraId="45CDE985" w14:textId="7CE361F6" w:rsidR="00F658A2" w:rsidRDefault="00F658A2" w:rsidP="00F658A2">
      <w:pPr>
        <w:rPr>
          <w:rFonts w:ascii="Palatino Linotype" w:hAnsi="Palatino Linotype" w:cs="Kalinga"/>
          <w:sz w:val="28"/>
          <w:szCs w:val="28"/>
          <w:lang w:bidi="or-IN"/>
        </w:rPr>
      </w:pPr>
    </w:p>
    <w:p w14:paraId="3A32054A" w14:textId="2C01C984" w:rsidR="00BB39B9" w:rsidRDefault="00BB39B9" w:rsidP="00F658A2">
      <w:pPr>
        <w:rPr>
          <w:rFonts w:ascii="Palatino Linotype" w:hAnsi="Palatino Linotype" w:cs="Kalinga"/>
          <w:sz w:val="28"/>
          <w:szCs w:val="28"/>
          <w:lang w:bidi="or-IN"/>
        </w:rPr>
      </w:pPr>
    </w:p>
    <w:p w14:paraId="5B9C9A6D" w14:textId="21DD40C2" w:rsidR="00BB39B9" w:rsidRDefault="00BB39B9" w:rsidP="00F658A2">
      <w:pPr>
        <w:rPr>
          <w:rFonts w:ascii="Palatino Linotype" w:hAnsi="Palatino Linotype" w:cs="Kalinga"/>
          <w:sz w:val="28"/>
          <w:szCs w:val="28"/>
          <w:lang w:bidi="or-IN"/>
        </w:rPr>
      </w:pPr>
    </w:p>
    <w:p w14:paraId="400A214D" w14:textId="77777777" w:rsidR="00BB39B9" w:rsidRPr="00F658A2" w:rsidRDefault="00BB39B9" w:rsidP="00F658A2">
      <w:pPr>
        <w:rPr>
          <w:rFonts w:ascii="Palatino Linotype" w:hAnsi="Palatino Linotype" w:cs="Kalinga"/>
          <w:sz w:val="28"/>
          <w:szCs w:val="28"/>
          <w:lang w:bidi="or-IN"/>
        </w:rPr>
      </w:pPr>
    </w:p>
    <w:p w14:paraId="6B785F77" w14:textId="00797B2A" w:rsidR="00F658A2" w:rsidRPr="00F658A2" w:rsidRDefault="00F658A2" w:rsidP="00F658A2">
      <w:pPr>
        <w:rPr>
          <w:rFonts w:ascii="Palatino Linotype" w:hAnsi="Palatino Linotype" w:cs="Kalinga"/>
          <w:sz w:val="28"/>
          <w:szCs w:val="28"/>
          <w:lang w:bidi="or-IN"/>
        </w:rPr>
      </w:pPr>
    </w:p>
    <w:p w14:paraId="6836DED8" w14:textId="5816C2DE" w:rsidR="00F658A2" w:rsidRPr="00F658A2" w:rsidRDefault="00F658A2" w:rsidP="00F658A2">
      <w:pPr>
        <w:rPr>
          <w:rFonts w:ascii="Palatino Linotype" w:hAnsi="Palatino Linotype" w:cs="Kalinga"/>
          <w:sz w:val="28"/>
          <w:szCs w:val="28"/>
          <w:lang w:bidi="or-IN"/>
        </w:rPr>
      </w:pPr>
      <w:r w:rsidRPr="00BB39B9">
        <w:rPr>
          <w:rFonts w:ascii="Palatino Linotype" w:hAnsi="Palatino Linotype"/>
          <w:b/>
          <w:bCs/>
          <w:sz w:val="34"/>
          <w:szCs w:val="34"/>
          <w:u w:val="single"/>
        </w:rPr>
        <w:lastRenderedPageBreak/>
        <w:t>Volition</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इच्छाशक्ति</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संकल्प</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इच्छा</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मरज़ी</w:t>
      </w:r>
      <w:r w:rsidRPr="00F658A2">
        <w:rPr>
          <w:rFonts w:ascii="Palatino Linotype" w:hAnsi="Palatino Linotype" w:cs="Kalinga"/>
          <w:sz w:val="28"/>
          <w:szCs w:val="28"/>
          <w:lang w:bidi="or-IN"/>
        </w:rPr>
        <w:t xml:space="preserve">, </w:t>
      </w:r>
      <w:proofErr w:type="gramStart"/>
      <w:r w:rsidRPr="00F658A2">
        <w:rPr>
          <w:rFonts w:ascii="Palatino Linotype" w:hAnsi="Palatino Linotype" w:cs="Kalinga"/>
          <w:sz w:val="28"/>
          <w:szCs w:val="28"/>
          <w:lang w:bidi="or-IN"/>
        </w:rPr>
        <w:t>Your</w:t>
      </w:r>
      <w:proofErr w:type="gramEnd"/>
      <w:r w:rsidRPr="00F658A2">
        <w:rPr>
          <w:rFonts w:ascii="Palatino Linotype" w:hAnsi="Palatino Linotype" w:cs="Kalinga"/>
          <w:sz w:val="28"/>
          <w:szCs w:val="28"/>
          <w:lang w:bidi="or-IN"/>
        </w:rPr>
        <w:t xml:space="preserve"> volition is the power you have to decide something for yourself. the power to make your own decisions</w:t>
      </w:r>
    </w:p>
    <w:p w14:paraId="1C0FFEE7" w14:textId="1FCCA6E9" w:rsidR="00F658A2" w:rsidRPr="00F658A2" w:rsidRDefault="009D63D4"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CB2B61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without conscious volition she backed into her office</w:t>
      </w:r>
    </w:p>
    <w:p w14:paraId="5F015A57"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We like to think that everything we do and everything we think is a product of our volition. </w:t>
      </w:r>
    </w:p>
    <w:p w14:paraId="51F39359"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felt as though he were in the grip of Fate and had no volition of his own.</w:t>
      </w:r>
    </w:p>
    <w:p w14:paraId="08688BB6"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It was announced that he resigned of his own volition (= because he chose to), but I believe he was forced out.</w:t>
      </w:r>
    </w:p>
    <w:p w14:paraId="2DC47872"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They left entirely of their own </w:t>
      </w:r>
      <w:proofErr w:type="gramStart"/>
      <w:r w:rsidRPr="00F658A2">
        <w:rPr>
          <w:rFonts w:ascii="Palatino Linotype" w:hAnsi="Palatino Linotype" w:cs="Kalinga"/>
          <w:sz w:val="28"/>
          <w:szCs w:val="28"/>
          <w:lang w:bidi="or-IN"/>
        </w:rPr>
        <w:t>volition .</w:t>
      </w:r>
      <w:proofErr w:type="gramEnd"/>
    </w:p>
    <w:p w14:paraId="1B9E801A" w14:textId="7AA7C347" w:rsidR="00F40632" w:rsidRPr="00F40632" w:rsidRDefault="00F658A2" w:rsidP="00F40632">
      <w:pPr>
        <w:rPr>
          <w:rFonts w:ascii="Palatino Linotype" w:hAnsi="Palatino Linotype" w:cs="Kalinga"/>
          <w:sz w:val="28"/>
          <w:szCs w:val="28"/>
          <w:lang w:bidi="or-IN"/>
        </w:rPr>
      </w:pPr>
      <w:r w:rsidRPr="00F658A2">
        <w:rPr>
          <w:rFonts w:ascii="Palatino Linotype" w:hAnsi="Palatino Linotype" w:cs="Kalinga"/>
          <w:sz w:val="28"/>
          <w:szCs w:val="28"/>
          <w:lang w:bidi="or-IN"/>
        </w:rPr>
        <w:t>Helena left the company of her own volition.</w:t>
      </w:r>
    </w:p>
    <w:p w14:paraId="2AA51DB8" w14:textId="77777777" w:rsidR="00F40632" w:rsidRPr="00F40632" w:rsidRDefault="00F40632" w:rsidP="00F40632">
      <w:pPr>
        <w:rPr>
          <w:rFonts w:ascii="Palatino Linotype" w:hAnsi="Palatino Linotype" w:cs="Kalinga"/>
          <w:sz w:val="28"/>
          <w:szCs w:val="28"/>
          <w:lang w:bidi="or-IN"/>
        </w:rPr>
      </w:pPr>
    </w:p>
    <w:p w14:paraId="1B71DF22" w14:textId="77777777" w:rsidR="00F40632" w:rsidRPr="00F40632" w:rsidRDefault="00F40632" w:rsidP="00F40632">
      <w:pPr>
        <w:rPr>
          <w:rFonts w:ascii="Palatino Linotype" w:hAnsi="Palatino Linotype" w:cs="Kalinga"/>
          <w:sz w:val="28"/>
          <w:szCs w:val="28"/>
          <w:lang w:bidi="or-IN"/>
        </w:rPr>
      </w:pPr>
    </w:p>
    <w:p w14:paraId="7A89D32B" w14:textId="77777777" w:rsidR="00F40632" w:rsidRPr="00F40632" w:rsidRDefault="00F40632" w:rsidP="00F40632">
      <w:pPr>
        <w:rPr>
          <w:rFonts w:ascii="Palatino Linotype" w:hAnsi="Palatino Linotype" w:cs="Kalinga"/>
          <w:sz w:val="28"/>
          <w:szCs w:val="28"/>
          <w:lang w:bidi="or-IN"/>
        </w:rPr>
      </w:pPr>
    </w:p>
    <w:p w14:paraId="5ECCC8AC" w14:textId="77777777" w:rsidR="00BB2CC6" w:rsidRPr="00FB261D" w:rsidRDefault="00BB2CC6" w:rsidP="00FB261D">
      <w:pPr>
        <w:rPr>
          <w:rFonts w:ascii="Palatino Linotype" w:hAnsi="Palatino Linotype" w:cs="Kalinga"/>
          <w:sz w:val="28"/>
          <w:szCs w:val="28"/>
          <w:lang w:bidi="or-IN"/>
        </w:rPr>
      </w:pPr>
    </w:p>
    <w:sectPr w:rsidR="00BB2CC6" w:rsidRPr="00FB261D" w:rsidSect="00390064">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E179F" w14:textId="77777777" w:rsidR="00C702D6" w:rsidRDefault="00C702D6" w:rsidP="00F84140">
      <w:pPr>
        <w:spacing w:after="0" w:line="240" w:lineRule="auto"/>
      </w:pPr>
      <w:r>
        <w:separator/>
      </w:r>
    </w:p>
  </w:endnote>
  <w:endnote w:type="continuationSeparator" w:id="0">
    <w:p w14:paraId="22D4588A" w14:textId="77777777" w:rsidR="00C702D6" w:rsidRDefault="00C702D6"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7EF139D0"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43CBA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082D5" w14:textId="77777777" w:rsidR="00C702D6" w:rsidRDefault="00C702D6" w:rsidP="00F84140">
      <w:pPr>
        <w:spacing w:after="0" w:line="240" w:lineRule="auto"/>
      </w:pPr>
      <w:r>
        <w:separator/>
      </w:r>
    </w:p>
  </w:footnote>
  <w:footnote w:type="continuationSeparator" w:id="0">
    <w:p w14:paraId="30FA6126" w14:textId="77777777" w:rsidR="00C702D6" w:rsidRDefault="00C702D6"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15"/>
    <w:rsid w:val="0000674D"/>
    <w:rsid w:val="00007F0F"/>
    <w:rsid w:val="00075658"/>
    <w:rsid w:val="000B338C"/>
    <w:rsid w:val="000D039A"/>
    <w:rsid w:val="00103317"/>
    <w:rsid w:val="0013648B"/>
    <w:rsid w:val="00154498"/>
    <w:rsid w:val="00163348"/>
    <w:rsid w:val="0017617B"/>
    <w:rsid w:val="00181DB9"/>
    <w:rsid w:val="00195DB6"/>
    <w:rsid w:val="00214A2D"/>
    <w:rsid w:val="00226E98"/>
    <w:rsid w:val="00294433"/>
    <w:rsid w:val="002B48BC"/>
    <w:rsid w:val="00312E56"/>
    <w:rsid w:val="00323612"/>
    <w:rsid w:val="00360915"/>
    <w:rsid w:val="00366AE6"/>
    <w:rsid w:val="00390064"/>
    <w:rsid w:val="003B1851"/>
    <w:rsid w:val="004167DA"/>
    <w:rsid w:val="00424377"/>
    <w:rsid w:val="00435B8E"/>
    <w:rsid w:val="004431A9"/>
    <w:rsid w:val="004A2960"/>
    <w:rsid w:val="004D0547"/>
    <w:rsid w:val="004D44D8"/>
    <w:rsid w:val="005032C1"/>
    <w:rsid w:val="005245F1"/>
    <w:rsid w:val="00535A29"/>
    <w:rsid w:val="0054503B"/>
    <w:rsid w:val="005761BB"/>
    <w:rsid w:val="00591EB0"/>
    <w:rsid w:val="0059466B"/>
    <w:rsid w:val="005B6600"/>
    <w:rsid w:val="005C6CE3"/>
    <w:rsid w:val="005E1C89"/>
    <w:rsid w:val="005F6E06"/>
    <w:rsid w:val="00625CD5"/>
    <w:rsid w:val="0065062C"/>
    <w:rsid w:val="006604A6"/>
    <w:rsid w:val="006B76E3"/>
    <w:rsid w:val="006D5DBA"/>
    <w:rsid w:val="006E62EB"/>
    <w:rsid w:val="00745723"/>
    <w:rsid w:val="007460F4"/>
    <w:rsid w:val="007864FC"/>
    <w:rsid w:val="007C0F5C"/>
    <w:rsid w:val="007C352C"/>
    <w:rsid w:val="007D21DE"/>
    <w:rsid w:val="007F22B1"/>
    <w:rsid w:val="0083436A"/>
    <w:rsid w:val="00881B99"/>
    <w:rsid w:val="008A06AE"/>
    <w:rsid w:val="008D47A7"/>
    <w:rsid w:val="009107E5"/>
    <w:rsid w:val="00927041"/>
    <w:rsid w:val="00950417"/>
    <w:rsid w:val="00985CA2"/>
    <w:rsid w:val="00991E45"/>
    <w:rsid w:val="009D63D4"/>
    <w:rsid w:val="009E6DF3"/>
    <w:rsid w:val="00A265B0"/>
    <w:rsid w:val="00A501F1"/>
    <w:rsid w:val="00A516A7"/>
    <w:rsid w:val="00A60433"/>
    <w:rsid w:val="00B6752D"/>
    <w:rsid w:val="00BB2CC6"/>
    <w:rsid w:val="00BB39B9"/>
    <w:rsid w:val="00BD438F"/>
    <w:rsid w:val="00C31770"/>
    <w:rsid w:val="00C6045F"/>
    <w:rsid w:val="00C702D6"/>
    <w:rsid w:val="00CA2BD8"/>
    <w:rsid w:val="00CB170C"/>
    <w:rsid w:val="00CC0522"/>
    <w:rsid w:val="00CC1032"/>
    <w:rsid w:val="00CE0A3E"/>
    <w:rsid w:val="00D03064"/>
    <w:rsid w:val="00D07581"/>
    <w:rsid w:val="00D14500"/>
    <w:rsid w:val="00D17B95"/>
    <w:rsid w:val="00D20BF2"/>
    <w:rsid w:val="00D23B53"/>
    <w:rsid w:val="00D27DA8"/>
    <w:rsid w:val="00D86F9E"/>
    <w:rsid w:val="00D973E9"/>
    <w:rsid w:val="00DA113F"/>
    <w:rsid w:val="00DC3407"/>
    <w:rsid w:val="00DC4A4C"/>
    <w:rsid w:val="00DE6148"/>
    <w:rsid w:val="00DF3F86"/>
    <w:rsid w:val="00E006AF"/>
    <w:rsid w:val="00EC24E3"/>
    <w:rsid w:val="00F40632"/>
    <w:rsid w:val="00F475C2"/>
    <w:rsid w:val="00F658A2"/>
    <w:rsid w:val="00F84140"/>
    <w:rsid w:val="00F917F5"/>
    <w:rsid w:val="00FB261D"/>
    <w:rsid w:val="00FF3586"/>
    <w:rsid w:val="00FF41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CBCDB"/>
  <w15:chartTrackingRefBased/>
  <w15:docId w15:val="{3AB97BA6-AACC-4A6D-9939-2E310ACD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296</TotalTime>
  <Pages>9</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147</cp:revision>
  <dcterms:created xsi:type="dcterms:W3CDTF">2023-02-11T17:10:00Z</dcterms:created>
  <dcterms:modified xsi:type="dcterms:W3CDTF">2024-11-09T16:36:00Z</dcterms:modified>
</cp:coreProperties>
</file>