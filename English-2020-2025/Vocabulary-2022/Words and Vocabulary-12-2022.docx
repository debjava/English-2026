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C52AA" w14:textId="71A4258E" w:rsidR="00C31770" w:rsidRDefault="00791A71" w:rsidP="0000674D">
      <w:pPr>
        <w:rPr>
          <w:rFonts w:ascii="Palatino Linotype" w:hAnsi="Palatino Linotype"/>
          <w:sz w:val="52"/>
          <w:szCs w:val="52"/>
          <w:u w:val="single"/>
        </w:rPr>
      </w:pPr>
      <w:r w:rsidRPr="000A776B">
        <w:rPr>
          <w:rFonts w:ascii="Palatino Linotype" w:hAnsi="Palatino Linotype"/>
          <w:sz w:val="52"/>
          <w:szCs w:val="52"/>
          <w:u w:val="single"/>
        </w:rPr>
        <w:t>Words and Vocabulary-Part-</w:t>
      </w:r>
      <w:r>
        <w:rPr>
          <w:rFonts w:ascii="Palatino Linotype" w:hAnsi="Palatino Linotype"/>
          <w:sz w:val="52"/>
          <w:szCs w:val="52"/>
          <w:u w:val="single"/>
        </w:rPr>
        <w:t>X</w:t>
      </w:r>
      <w:r w:rsidRPr="000A776B">
        <w:rPr>
          <w:rFonts w:ascii="Palatino Linotype" w:hAnsi="Palatino Linotype"/>
          <w:sz w:val="52"/>
          <w:szCs w:val="52"/>
          <w:u w:val="single"/>
        </w:rPr>
        <w:t xml:space="preserve"> – 202</w:t>
      </w:r>
      <w:r>
        <w:rPr>
          <w:rFonts w:ascii="Palatino Linotype" w:hAnsi="Palatino Linotype"/>
          <w:sz w:val="52"/>
          <w:szCs w:val="52"/>
          <w:u w:val="single"/>
        </w:rPr>
        <w:t>2</w:t>
      </w:r>
    </w:p>
    <w:p w14:paraId="01916674" w14:textId="77777777" w:rsidR="00812934" w:rsidRPr="006E1960" w:rsidRDefault="00812934" w:rsidP="00812934">
      <w:pPr>
        <w:rPr>
          <w:rFonts w:ascii="Palatino Linotype" w:hAnsi="Palatino Linotype"/>
          <w:sz w:val="28"/>
          <w:szCs w:val="28"/>
        </w:rPr>
      </w:pPr>
      <w:r w:rsidRPr="007831AF">
        <w:rPr>
          <w:rFonts w:ascii="Palatino Linotype" w:hAnsi="Palatino Linotype"/>
          <w:b/>
          <w:bCs/>
          <w:sz w:val="36"/>
          <w:szCs w:val="36"/>
          <w:u w:val="single"/>
        </w:rPr>
        <w:t>Prevail</w:t>
      </w:r>
      <w:r w:rsidRPr="006E1960">
        <w:rPr>
          <w:rFonts w:ascii="Palatino Linotype" w:hAnsi="Palatino Linotype"/>
          <w:sz w:val="28"/>
          <w:szCs w:val="28"/>
        </w:rPr>
        <w:t xml:space="preserve">: </w:t>
      </w:r>
      <w:r w:rsidRPr="006E1960">
        <w:rPr>
          <w:rFonts w:ascii="Palatino Linotype" w:hAnsi="Palatino Linotype" w:cs="Mangal"/>
          <w:sz w:val="28"/>
          <w:szCs w:val="28"/>
          <w:cs/>
          <w:lang w:bidi="hi-IN"/>
        </w:rPr>
        <w:t>प्रबल होना</w:t>
      </w:r>
      <w:r w:rsidRPr="006E1960">
        <w:rPr>
          <w:rFonts w:ascii="Palatino Linotype" w:hAnsi="Palatino Linotype"/>
          <w:sz w:val="28"/>
          <w:szCs w:val="28"/>
        </w:rPr>
        <w:t xml:space="preserve">, </w:t>
      </w:r>
      <w:r w:rsidRPr="006E1960">
        <w:rPr>
          <w:rFonts w:ascii="Palatino Linotype" w:hAnsi="Palatino Linotype" w:cs="Mangal"/>
          <w:sz w:val="28"/>
          <w:szCs w:val="28"/>
          <w:cs/>
          <w:lang w:bidi="hi-IN"/>
        </w:rPr>
        <w:t>प्रचलित होना</w:t>
      </w:r>
      <w:r w:rsidRPr="006E1960">
        <w:rPr>
          <w:rFonts w:ascii="Palatino Linotype" w:hAnsi="Palatino Linotype"/>
          <w:sz w:val="28"/>
          <w:szCs w:val="28"/>
        </w:rPr>
        <w:t xml:space="preserve">, </w:t>
      </w:r>
      <w:r w:rsidRPr="006E1960">
        <w:rPr>
          <w:rFonts w:ascii="Palatino Linotype" w:hAnsi="Palatino Linotype" w:cs="Mangal"/>
          <w:sz w:val="28"/>
          <w:szCs w:val="28"/>
          <w:cs/>
          <w:lang w:bidi="hi-IN"/>
        </w:rPr>
        <w:t>प्रचलन में होना</w:t>
      </w:r>
      <w:r w:rsidRPr="006E1960">
        <w:rPr>
          <w:rFonts w:ascii="Palatino Linotype" w:hAnsi="Palatino Linotype"/>
          <w:sz w:val="28"/>
          <w:szCs w:val="28"/>
        </w:rPr>
        <w:t>, If a proposal, principle, or opinion prevails, it gains influence or is accepted. to get control or influence, to exist and be accepted among a large number of people, or to get a position of control and influence</w:t>
      </w:r>
    </w:p>
    <w:p w14:paraId="42143141" w14:textId="77777777" w:rsidR="00812934" w:rsidRPr="006E1960" w:rsidRDefault="00812934" w:rsidP="00812934">
      <w:pPr>
        <w:rPr>
          <w:rFonts w:ascii="Palatino Linotype" w:hAnsi="Palatino Linotype"/>
          <w:sz w:val="28"/>
          <w:szCs w:val="28"/>
        </w:rPr>
      </w:pPr>
      <w:r w:rsidRPr="000948D0">
        <w:rPr>
          <w:rFonts w:ascii="Palatino Linotype" w:hAnsi="Palatino Linotype"/>
          <w:b/>
          <w:bCs/>
          <w:sz w:val="30"/>
          <w:szCs w:val="30"/>
          <w:u w:val="single"/>
        </w:rPr>
        <w:t>Usages</w:t>
      </w:r>
    </w:p>
    <w:p w14:paraId="1BB25E89"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We hope that common sense will prevail.</w:t>
      </w:r>
      <w:r>
        <w:rPr>
          <w:rFonts w:ascii="Palatino Linotype" w:hAnsi="Palatino Linotype"/>
          <w:sz w:val="28"/>
          <w:szCs w:val="28"/>
        </w:rPr>
        <w:t xml:space="preserve"> </w:t>
      </w:r>
      <w:r w:rsidRPr="006E1960">
        <w:rPr>
          <w:rFonts w:ascii="Palatino Linotype" w:hAnsi="Palatino Linotype"/>
          <w:sz w:val="28"/>
          <w:szCs w:val="28"/>
        </w:rPr>
        <w:t>Our only hope is that justice will prevail.</w:t>
      </w:r>
    </w:p>
    <w:p w14:paraId="24E17D7F"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Confusion prevailed at the time of the revolution.</w:t>
      </w:r>
    </w:p>
    <w:p w14:paraId="79982ECD"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the west winds that prevail in the mountains</w:t>
      </w:r>
    </w:p>
    <w:p w14:paraId="5E485B1E"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a custom that still prevails, Truth will prevail.</w:t>
      </w:r>
    </w:p>
    <w:p w14:paraId="18DC766D"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I am sure that common sense will prevail in the end.</w:t>
      </w:r>
    </w:p>
    <w:p w14:paraId="5CB7F5FC"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And did reason prevail over (= become a more powerful influence than) emotion?</w:t>
      </w:r>
    </w:p>
    <w:p w14:paraId="18649BD7"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This attitude still prevails among the middle classes.</w:t>
      </w:r>
    </w:p>
    <w:p w14:paraId="66BB5208"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A friendly atmosphere prevailed among members of the team.</w:t>
      </w:r>
    </w:p>
    <w:p w14:paraId="3B46EF53"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Eventually common sense prevailed and he decided it would be more sensible to be honest.</w:t>
      </w:r>
    </w:p>
    <w:p w14:paraId="2B5804A4"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The Republicans are expected to prevail in next year's election.</w:t>
      </w:r>
    </w:p>
    <w:p w14:paraId="6AB6D7F9"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The British team had finally prevailed over the Russians.</w:t>
      </w:r>
    </w:p>
    <w:p w14:paraId="038867D8"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Let’s hope that common sense prevails.</w:t>
      </w:r>
    </w:p>
    <w:p w14:paraId="23046AAA"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In spite of injuries, our team prevailed and went on to win.</w:t>
      </w:r>
    </w:p>
    <w:p w14:paraId="7B7CC123" w14:textId="77777777" w:rsidR="00812934" w:rsidRPr="006E1960" w:rsidRDefault="00812934" w:rsidP="00812934">
      <w:pPr>
        <w:rPr>
          <w:rFonts w:ascii="Palatino Linotype" w:hAnsi="Palatino Linotype"/>
          <w:sz w:val="28"/>
          <w:szCs w:val="28"/>
        </w:rPr>
      </w:pPr>
      <w:r w:rsidRPr="008571E5">
        <w:rPr>
          <w:rFonts w:ascii="Palatino Linotype" w:hAnsi="Palatino Linotype"/>
          <w:b/>
          <w:bCs/>
          <w:sz w:val="40"/>
          <w:szCs w:val="40"/>
        </w:rPr>
        <w:t>(2)</w:t>
      </w:r>
      <w:r w:rsidRPr="006E1960">
        <w:rPr>
          <w:rFonts w:ascii="Palatino Linotype" w:hAnsi="Palatino Linotype"/>
          <w:sz w:val="28"/>
          <w:szCs w:val="28"/>
        </w:rPr>
        <w:t xml:space="preserve"> </w:t>
      </w:r>
      <w:r w:rsidRPr="006E1960">
        <w:rPr>
          <w:rFonts w:ascii="Palatino Linotype" w:hAnsi="Palatino Linotype" w:cs="Mangal"/>
          <w:sz w:val="28"/>
          <w:szCs w:val="28"/>
          <w:cs/>
          <w:lang w:bidi="hi-IN"/>
        </w:rPr>
        <w:t>राजी करना</w:t>
      </w:r>
      <w:r w:rsidRPr="006E1960">
        <w:rPr>
          <w:rFonts w:ascii="Palatino Linotype" w:hAnsi="Palatino Linotype"/>
          <w:sz w:val="28"/>
          <w:szCs w:val="28"/>
        </w:rPr>
        <w:t>, If you prevail upon someone to do something, you succeed in persuading them to do it.</w:t>
      </w:r>
    </w:p>
    <w:p w14:paraId="7C0A638E" w14:textId="77777777" w:rsidR="00812934" w:rsidRPr="006E1960" w:rsidRDefault="00812934" w:rsidP="00812934">
      <w:pPr>
        <w:rPr>
          <w:rFonts w:ascii="Palatino Linotype" w:hAnsi="Palatino Linotype"/>
          <w:sz w:val="28"/>
          <w:szCs w:val="28"/>
        </w:rPr>
      </w:pPr>
      <w:r w:rsidRPr="000948D0">
        <w:rPr>
          <w:rFonts w:ascii="Palatino Linotype" w:hAnsi="Palatino Linotype"/>
          <w:b/>
          <w:bCs/>
          <w:sz w:val="30"/>
          <w:szCs w:val="30"/>
          <w:u w:val="single"/>
        </w:rPr>
        <w:t>Usages</w:t>
      </w:r>
    </w:p>
    <w:p w14:paraId="359A4AED"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He prevailed upon her to lie about their relationship.</w:t>
      </w:r>
    </w:p>
    <w:p w14:paraId="7B39482D" w14:textId="77777777" w:rsidR="00812934" w:rsidRDefault="00812934" w:rsidP="00812934">
      <w:pPr>
        <w:rPr>
          <w:rFonts w:ascii="Palatino Linotype" w:hAnsi="Palatino Linotype"/>
          <w:sz w:val="28"/>
          <w:szCs w:val="28"/>
        </w:rPr>
      </w:pPr>
      <w:r w:rsidRPr="006E1960">
        <w:rPr>
          <w:rFonts w:ascii="Palatino Linotype" w:hAnsi="Palatino Linotype"/>
          <w:sz w:val="28"/>
          <w:szCs w:val="28"/>
        </w:rPr>
        <w:t>Can you prevail on him to go?</w:t>
      </w:r>
    </w:p>
    <w:p w14:paraId="5F92DDA2" w14:textId="77777777" w:rsidR="00812934" w:rsidRDefault="00812934" w:rsidP="00812934">
      <w:pPr>
        <w:rPr>
          <w:rFonts w:ascii="Palatino Linotype" w:hAnsi="Palatino Linotype"/>
          <w:sz w:val="28"/>
          <w:szCs w:val="28"/>
        </w:rPr>
      </w:pPr>
    </w:p>
    <w:p w14:paraId="204D7049" w14:textId="77777777" w:rsidR="00812934" w:rsidRDefault="00812934" w:rsidP="00812934">
      <w:pPr>
        <w:rPr>
          <w:rFonts w:ascii="Palatino Linotype" w:hAnsi="Palatino Linotype"/>
          <w:sz w:val="28"/>
          <w:szCs w:val="28"/>
        </w:rPr>
      </w:pPr>
      <w:r w:rsidRPr="00A066A6">
        <w:rPr>
          <w:rFonts w:ascii="Palatino Linotype" w:hAnsi="Palatino Linotype"/>
          <w:b/>
          <w:bCs/>
          <w:sz w:val="32"/>
          <w:szCs w:val="32"/>
          <w:u w:val="single"/>
        </w:rPr>
        <w:t>Synagogue</w:t>
      </w:r>
      <w:r w:rsidRPr="00A93891">
        <w:rPr>
          <w:rFonts w:ascii="Palatino Linotype" w:hAnsi="Palatino Linotype"/>
          <w:sz w:val="28"/>
          <w:szCs w:val="28"/>
        </w:rPr>
        <w:t>: A synagogue is a building where Jewish people meet to worship or to study their religion.</w:t>
      </w:r>
    </w:p>
    <w:p w14:paraId="11E79C3A" w14:textId="77777777" w:rsidR="00812934" w:rsidRPr="006E1960" w:rsidRDefault="00812934" w:rsidP="00812934">
      <w:pPr>
        <w:rPr>
          <w:rFonts w:ascii="Palatino Linotype" w:hAnsi="Palatino Linotype"/>
          <w:sz w:val="28"/>
          <w:szCs w:val="28"/>
        </w:rPr>
      </w:pPr>
      <w:r w:rsidRPr="007277DC">
        <w:rPr>
          <w:rFonts w:ascii="Palatino Linotype" w:hAnsi="Palatino Linotype"/>
          <w:b/>
          <w:bCs/>
          <w:sz w:val="32"/>
          <w:szCs w:val="32"/>
          <w:u w:val="single"/>
        </w:rPr>
        <w:lastRenderedPageBreak/>
        <w:t>Plateau</w:t>
      </w:r>
      <w:r w:rsidRPr="006E1960">
        <w:rPr>
          <w:rFonts w:ascii="Palatino Linotype" w:hAnsi="Palatino Linotype"/>
          <w:sz w:val="28"/>
          <w:szCs w:val="28"/>
        </w:rPr>
        <w:t xml:space="preserve">: </w:t>
      </w:r>
      <w:r w:rsidRPr="00BC6EAC">
        <w:rPr>
          <w:rFonts w:ascii="Palatino Linotype" w:hAnsi="Palatino Linotype" w:cs="Kalinga"/>
          <w:b/>
          <w:bCs/>
          <w:sz w:val="28"/>
          <w:szCs w:val="28"/>
          <w:cs/>
          <w:lang w:bidi="or-IN"/>
        </w:rPr>
        <w:t>ମାଳଭୂମି</w:t>
      </w:r>
      <w:r w:rsidRPr="006E1960">
        <w:rPr>
          <w:rFonts w:ascii="Palatino Linotype" w:hAnsi="Palatino Linotype"/>
          <w:sz w:val="28"/>
          <w:szCs w:val="28"/>
        </w:rPr>
        <w:t>, A plateau is a large area of high and fairly flat land, a large flat area of land that is high above sea level</w:t>
      </w:r>
    </w:p>
    <w:p w14:paraId="7D6125E6" w14:textId="77777777" w:rsidR="00812934" w:rsidRPr="006E1960" w:rsidRDefault="00812934" w:rsidP="00812934">
      <w:pPr>
        <w:rPr>
          <w:rFonts w:ascii="Palatino Linotype" w:hAnsi="Palatino Linotype"/>
          <w:sz w:val="28"/>
          <w:szCs w:val="28"/>
        </w:rPr>
      </w:pPr>
      <w:r w:rsidRPr="000948D0">
        <w:rPr>
          <w:rFonts w:ascii="Palatino Linotype" w:hAnsi="Palatino Linotype"/>
          <w:b/>
          <w:bCs/>
          <w:sz w:val="30"/>
          <w:szCs w:val="30"/>
          <w:u w:val="single"/>
        </w:rPr>
        <w:t>Usages</w:t>
      </w:r>
    </w:p>
    <w:p w14:paraId="12F7D7AD"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A broad valley opened up leading to a high, flat plateau of cultivated land.</w:t>
      </w:r>
    </w:p>
    <w:p w14:paraId="4919C9B6" w14:textId="77777777" w:rsidR="00812934" w:rsidRPr="006E1960" w:rsidRDefault="00812934" w:rsidP="00812934">
      <w:pPr>
        <w:rPr>
          <w:rFonts w:ascii="Palatino Linotype" w:hAnsi="Palatino Linotype"/>
          <w:sz w:val="28"/>
          <w:szCs w:val="28"/>
        </w:rPr>
      </w:pPr>
      <w:r w:rsidRPr="00C37737">
        <w:rPr>
          <w:rFonts w:ascii="Palatino Linotype" w:hAnsi="Palatino Linotype"/>
          <w:b/>
          <w:bCs/>
          <w:sz w:val="40"/>
          <w:szCs w:val="40"/>
        </w:rPr>
        <w:t>(2)</w:t>
      </w:r>
      <w:r w:rsidRPr="00C37737">
        <w:rPr>
          <w:rFonts w:ascii="Palatino Linotype" w:hAnsi="Palatino Linotype"/>
          <w:sz w:val="40"/>
          <w:szCs w:val="40"/>
        </w:rPr>
        <w:t xml:space="preserve"> </w:t>
      </w:r>
      <w:r w:rsidRPr="006E1960">
        <w:rPr>
          <w:rFonts w:ascii="Palatino Linotype" w:hAnsi="Palatino Linotype" w:cs="Mangal"/>
          <w:sz w:val="28"/>
          <w:szCs w:val="28"/>
          <w:cs/>
          <w:lang w:bidi="hi-IN"/>
        </w:rPr>
        <w:t>स्थिर स्थिति</w:t>
      </w:r>
      <w:r w:rsidRPr="006E1960">
        <w:rPr>
          <w:rFonts w:ascii="Palatino Linotype" w:hAnsi="Palatino Linotype"/>
          <w:sz w:val="28"/>
          <w:szCs w:val="28"/>
        </w:rPr>
        <w:t xml:space="preserve">, </w:t>
      </w:r>
      <w:r w:rsidRPr="006E1960">
        <w:rPr>
          <w:rFonts w:ascii="Palatino Linotype" w:hAnsi="Palatino Linotype" w:cs="Mangal"/>
          <w:sz w:val="28"/>
          <w:szCs w:val="28"/>
          <w:cs/>
          <w:lang w:bidi="hi-IN"/>
        </w:rPr>
        <w:t>स्थिर हो जाना</w:t>
      </w:r>
      <w:r w:rsidRPr="006E1960">
        <w:rPr>
          <w:rFonts w:ascii="Palatino Linotype" w:hAnsi="Palatino Linotype"/>
          <w:sz w:val="28"/>
          <w:szCs w:val="28"/>
        </w:rPr>
        <w:t>, a state of little or no change following a period of activity or progress, a period during which there are no large changes</w:t>
      </w:r>
    </w:p>
    <w:p w14:paraId="7D5C17FD" w14:textId="77777777" w:rsidR="00812934" w:rsidRPr="006E1960" w:rsidRDefault="00812934" w:rsidP="00812934">
      <w:pPr>
        <w:rPr>
          <w:rFonts w:ascii="Palatino Linotype" w:hAnsi="Palatino Linotype"/>
          <w:sz w:val="28"/>
          <w:szCs w:val="28"/>
        </w:rPr>
      </w:pPr>
      <w:r w:rsidRPr="000948D0">
        <w:rPr>
          <w:rFonts w:ascii="Palatino Linotype" w:hAnsi="Palatino Linotype"/>
          <w:b/>
          <w:bCs/>
          <w:sz w:val="30"/>
          <w:szCs w:val="30"/>
          <w:u w:val="single"/>
        </w:rPr>
        <w:t>Usages</w:t>
      </w:r>
    </w:p>
    <w:p w14:paraId="5111530C"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The U.S. heroin market now appears to have reached a plateau.</w:t>
      </w:r>
    </w:p>
    <w:p w14:paraId="20ABE33B"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I think the economy is stuck on a kind of plateau of slow growth.</w:t>
      </w:r>
    </w:p>
    <w:p w14:paraId="7D39092D"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The peace process had reached a plateau.</w:t>
      </w:r>
    </w:p>
    <w:p w14:paraId="1021ECC6"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The US death rate reached a plateau in the 1960s, before declining suddenly.</w:t>
      </w:r>
    </w:p>
    <w:p w14:paraId="0085314A"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The economic slowdown has caused our sales to plateau.</w:t>
      </w:r>
    </w:p>
    <w:p w14:paraId="10C090B1"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I'd been losing about a pound a week on my diet, but recently I've plateaued and haven't lost an ounce.</w:t>
      </w:r>
    </w:p>
    <w:p w14:paraId="467BA19B" w14:textId="77777777" w:rsidR="00812934" w:rsidRPr="006E1960" w:rsidRDefault="00812934" w:rsidP="00812934">
      <w:pPr>
        <w:rPr>
          <w:rFonts w:ascii="Palatino Linotype" w:hAnsi="Palatino Linotype"/>
          <w:sz w:val="28"/>
          <w:szCs w:val="28"/>
        </w:rPr>
      </w:pPr>
      <w:r w:rsidRPr="006E1960">
        <w:rPr>
          <w:rFonts w:ascii="Palatino Linotype" w:hAnsi="Palatino Linotype"/>
          <w:sz w:val="28"/>
          <w:szCs w:val="28"/>
        </w:rPr>
        <w:t>Inflation rates have reached a plateau.</w:t>
      </w:r>
    </w:p>
    <w:p w14:paraId="0FF38B58" w14:textId="77777777" w:rsidR="00812934" w:rsidRDefault="00812934" w:rsidP="00812934">
      <w:pPr>
        <w:rPr>
          <w:rFonts w:ascii="Palatino Linotype" w:hAnsi="Palatino Linotype"/>
          <w:sz w:val="28"/>
          <w:szCs w:val="28"/>
        </w:rPr>
      </w:pPr>
    </w:p>
    <w:p w14:paraId="0D356A77" w14:textId="77777777" w:rsidR="00812934" w:rsidRPr="00A93891" w:rsidRDefault="00812934" w:rsidP="00812934">
      <w:pPr>
        <w:rPr>
          <w:rFonts w:ascii="Palatino Linotype" w:hAnsi="Palatino Linotype"/>
          <w:sz w:val="28"/>
          <w:szCs w:val="28"/>
        </w:rPr>
      </w:pPr>
      <w:r w:rsidRPr="00973BA1">
        <w:rPr>
          <w:rFonts w:ascii="Palatino Linotype" w:hAnsi="Palatino Linotype"/>
          <w:b/>
          <w:bCs/>
          <w:sz w:val="32"/>
          <w:szCs w:val="32"/>
          <w:u w:val="single"/>
        </w:rPr>
        <w:t>Flamboyant</w:t>
      </w:r>
      <w:r w:rsidRPr="00A93891">
        <w:rPr>
          <w:rFonts w:ascii="Palatino Linotype" w:hAnsi="Palatino Linotype"/>
          <w:sz w:val="28"/>
          <w:szCs w:val="28"/>
        </w:rPr>
        <w:t>: (of a person or their behaviour) tending to attract attention because of their exuberance, confidence, and stylishness, If you say that someone or something is flamboyant, you mean that they are very noticeable and stylish.</w:t>
      </w:r>
    </w:p>
    <w:p w14:paraId="5542133F" w14:textId="77777777" w:rsidR="00812934" w:rsidRPr="00973BA1" w:rsidRDefault="00812934" w:rsidP="00812934">
      <w:pPr>
        <w:rPr>
          <w:rFonts w:ascii="Palatino Linotype" w:hAnsi="Palatino Linotype"/>
          <w:b/>
          <w:bCs/>
          <w:sz w:val="28"/>
          <w:szCs w:val="28"/>
        </w:rPr>
      </w:pPr>
      <w:r w:rsidRPr="00973BA1">
        <w:rPr>
          <w:rFonts w:ascii="Palatino Linotype" w:hAnsi="Palatino Linotype"/>
          <w:b/>
          <w:bCs/>
          <w:sz w:val="28"/>
          <w:szCs w:val="28"/>
        </w:rPr>
        <w:t>Synonyms: showiness, show, style</w:t>
      </w:r>
    </w:p>
    <w:p w14:paraId="62E944AE" w14:textId="77777777" w:rsidR="00812934" w:rsidRPr="00A93891" w:rsidRDefault="00812934" w:rsidP="00812934">
      <w:pPr>
        <w:rPr>
          <w:rFonts w:ascii="Palatino Linotype" w:hAnsi="Palatino Linotype"/>
          <w:sz w:val="28"/>
          <w:szCs w:val="28"/>
        </w:rPr>
      </w:pPr>
      <w:r>
        <w:rPr>
          <w:rFonts w:ascii="Palatino Linotype" w:hAnsi="Palatino Linotype"/>
          <w:b/>
          <w:bCs/>
          <w:sz w:val="30"/>
          <w:szCs w:val="30"/>
          <w:u w:val="single"/>
        </w:rPr>
        <w:t>Usages</w:t>
      </w:r>
    </w:p>
    <w:p w14:paraId="29FCBD86"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Critics attack his lavish spending and flamboyant style.</w:t>
      </w:r>
    </w:p>
    <w:p w14:paraId="5FFF9040"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a flamboyant performer, a flamboyant gesture</w:t>
      </w:r>
    </w:p>
    <w:p w14:paraId="6A4DC788"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flamboyant architecture</w:t>
      </w:r>
      <w:r>
        <w:rPr>
          <w:rFonts w:ascii="Palatino Linotype" w:hAnsi="Palatino Linotype"/>
          <w:sz w:val="28"/>
          <w:szCs w:val="28"/>
        </w:rPr>
        <w:t xml:space="preserve">, </w:t>
      </w:r>
      <w:r w:rsidRPr="00A93891">
        <w:rPr>
          <w:rFonts w:ascii="Palatino Linotype" w:hAnsi="Palatino Linotype"/>
          <w:sz w:val="28"/>
          <w:szCs w:val="28"/>
        </w:rPr>
        <w:t>Freddie Mercury was a flamboyant singer.</w:t>
      </w:r>
    </w:p>
    <w:p w14:paraId="44EC95E8"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his usual mixture of flamboyance and flair.</w:t>
      </w:r>
      <w:r>
        <w:rPr>
          <w:rFonts w:ascii="Palatino Linotype" w:hAnsi="Palatino Linotype"/>
          <w:sz w:val="28"/>
          <w:szCs w:val="28"/>
        </w:rPr>
        <w:t xml:space="preserve"> </w:t>
      </w:r>
      <w:r w:rsidRPr="00A93891">
        <w:rPr>
          <w:rFonts w:ascii="Palatino Linotype" w:hAnsi="Palatino Linotype"/>
          <w:sz w:val="28"/>
          <w:szCs w:val="28"/>
        </w:rPr>
        <w:t>She dressed flamboyantly.</w:t>
      </w:r>
    </w:p>
    <w:p w14:paraId="433FB588"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.his lightning speed and flamboyant, aggressive style of play.</w:t>
      </w:r>
    </w:p>
    <w:p w14:paraId="7E23EA7C"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He wears flamboyant clothes more suited to a rock star than a literary figure</w:t>
      </w:r>
    </w:p>
    <w:p w14:paraId="48211554" w14:textId="77777777" w:rsidR="00812934" w:rsidRPr="00A93891" w:rsidRDefault="00812934" w:rsidP="00812934">
      <w:pPr>
        <w:rPr>
          <w:rFonts w:ascii="Palatino Linotype" w:hAnsi="Palatino Linotype"/>
          <w:sz w:val="28"/>
          <w:szCs w:val="28"/>
        </w:rPr>
      </w:pPr>
      <w:r w:rsidRPr="007D3BBC">
        <w:rPr>
          <w:rFonts w:ascii="Palatino Linotype" w:hAnsi="Palatino Linotype"/>
          <w:b/>
          <w:bCs/>
          <w:sz w:val="32"/>
          <w:szCs w:val="32"/>
          <w:u w:val="single"/>
        </w:rPr>
        <w:lastRenderedPageBreak/>
        <w:t>Dissent</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मतभेद</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असम्मति व्यक्त करना/असम्मति</w:t>
      </w:r>
      <w:r w:rsidRPr="00A93891">
        <w:rPr>
          <w:rFonts w:ascii="Palatino Linotype" w:hAnsi="Palatino Linotype"/>
          <w:sz w:val="28"/>
          <w:szCs w:val="28"/>
        </w:rPr>
        <w:t>, the holding or expression of opinions at variance with those commonly or officially held, Dissent is strong disagreement or dissatisfaction with a decision or opinion, to differ in opinion, a strong difference of opinion on a particular subject, especially about an official suggestion or plan or a popular belief</w:t>
      </w:r>
    </w:p>
    <w:p w14:paraId="383C00A5"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Synonyms: disagreement, opposition</w:t>
      </w:r>
    </w:p>
    <w:p w14:paraId="70F19E91" w14:textId="77777777" w:rsidR="00812934" w:rsidRPr="00A93891" w:rsidRDefault="00812934" w:rsidP="00812934">
      <w:pPr>
        <w:rPr>
          <w:rFonts w:ascii="Palatino Linotype" w:hAnsi="Palatino Linotype"/>
          <w:sz w:val="28"/>
          <w:szCs w:val="28"/>
        </w:rPr>
      </w:pPr>
      <w:r>
        <w:rPr>
          <w:rFonts w:ascii="Palatino Linotype" w:hAnsi="Palatino Linotype"/>
          <w:b/>
          <w:bCs/>
          <w:sz w:val="30"/>
          <w:szCs w:val="30"/>
          <w:u w:val="single"/>
        </w:rPr>
        <w:t>Usages</w:t>
      </w:r>
    </w:p>
    <w:p w14:paraId="005D1EB6"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Political dissent is not tolerated.</w:t>
      </w:r>
    </w:p>
    <w:p w14:paraId="0F6FCD50"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These voices of dissent grew louder and louder.</w:t>
      </w:r>
    </w:p>
    <w:p w14:paraId="4F243B72"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In those days, religious dissent was not tolerated.</w:t>
      </w:r>
    </w:p>
    <w:p w14:paraId="3C097444"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When the time came to approve the proposal, there were one or two voices of dissent.</w:t>
      </w:r>
    </w:p>
    <w:p w14:paraId="51BE1750"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Three of the justices dissented from the majority opinion.</w:t>
      </w:r>
    </w:p>
    <w:p w14:paraId="04914443"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Party does not tolerate dissenters (</w:t>
      </w:r>
      <w:r w:rsidRPr="00A93891">
        <w:rPr>
          <w:rFonts w:ascii="Palatino Linotype" w:hAnsi="Palatino Linotype" w:cs="Mangal"/>
          <w:sz w:val="28"/>
          <w:szCs w:val="28"/>
          <w:cs/>
          <w:lang w:bidi="hi-IN"/>
        </w:rPr>
        <w:t>विरोधी).</w:t>
      </w:r>
    </w:p>
    <w:p w14:paraId="53F47CE7"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He is the toughest military ruler yet and has responded harshly to any dissent.</w:t>
      </w:r>
    </w:p>
    <w:p w14:paraId="65689D75"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Political dissent would no longer be tolerated.</w:t>
      </w:r>
    </w:p>
    <w:p w14:paraId="796D6EC9"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I made a gesture of dissent.</w:t>
      </w:r>
      <w:r>
        <w:rPr>
          <w:rFonts w:ascii="Palatino Linotype" w:hAnsi="Palatino Linotype"/>
          <w:sz w:val="28"/>
          <w:szCs w:val="28"/>
        </w:rPr>
        <w:t xml:space="preserve"> </w:t>
      </w:r>
      <w:r w:rsidRPr="00A93891">
        <w:rPr>
          <w:rFonts w:ascii="Palatino Linotype" w:hAnsi="Palatino Linotype"/>
          <w:sz w:val="28"/>
          <w:szCs w:val="28"/>
        </w:rPr>
        <w:t>there was no dissent from this view</w:t>
      </w:r>
    </w:p>
    <w:p w14:paraId="76401AB0" w14:textId="77777777" w:rsidR="00812934" w:rsidRPr="00A93891" w:rsidRDefault="00812934" w:rsidP="00812934">
      <w:pPr>
        <w:rPr>
          <w:rFonts w:ascii="Palatino Linotype" w:hAnsi="Palatino Linotype"/>
          <w:sz w:val="28"/>
          <w:szCs w:val="28"/>
        </w:rPr>
      </w:pPr>
    </w:p>
    <w:p w14:paraId="144CD3F1" w14:textId="77777777" w:rsidR="00812934" w:rsidRPr="00A93891" w:rsidRDefault="00812934" w:rsidP="00812934">
      <w:pPr>
        <w:rPr>
          <w:rFonts w:ascii="Palatino Linotype" w:hAnsi="Palatino Linotype"/>
          <w:sz w:val="28"/>
          <w:szCs w:val="28"/>
        </w:rPr>
      </w:pPr>
      <w:r w:rsidRPr="00091861">
        <w:rPr>
          <w:rFonts w:ascii="Palatino Linotype" w:hAnsi="Palatino Linotype"/>
          <w:b/>
          <w:bCs/>
          <w:sz w:val="32"/>
          <w:szCs w:val="32"/>
          <w:u w:val="single"/>
        </w:rPr>
        <w:t>Emblem</w:t>
      </w:r>
      <w:r w:rsidRPr="00A93891">
        <w:rPr>
          <w:rFonts w:ascii="Palatino Linotype" w:hAnsi="Palatino Linotype"/>
          <w:sz w:val="28"/>
          <w:szCs w:val="28"/>
        </w:rPr>
        <w:t xml:space="preserve">: </w:t>
      </w:r>
      <w:r w:rsidRPr="00F304B0">
        <w:rPr>
          <w:rFonts w:ascii="Palatino Linotype" w:hAnsi="Palatino Linotype" w:cs="Kalinga"/>
          <w:b/>
          <w:bCs/>
          <w:sz w:val="28"/>
          <w:szCs w:val="28"/>
          <w:cs/>
          <w:lang w:bidi="or-IN"/>
        </w:rPr>
        <w:t>ପ୍ରତୀକ</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प्रतीक</w:t>
      </w:r>
      <w:r w:rsidRPr="00A93891">
        <w:rPr>
          <w:rFonts w:ascii="Palatino Linotype" w:hAnsi="Palatino Linotype"/>
          <w:sz w:val="28"/>
          <w:szCs w:val="28"/>
        </w:rPr>
        <w:t>, An emblem is a design representing a country or organization. An emblem is something symbolizing a quality or idea, a picture of an object that is used to represent a particular person, group, or idea</w:t>
      </w:r>
    </w:p>
    <w:p w14:paraId="626B7DB8" w14:textId="77777777" w:rsidR="00812934" w:rsidRPr="00A93891" w:rsidRDefault="00812934" w:rsidP="00812934">
      <w:pPr>
        <w:rPr>
          <w:rFonts w:ascii="Palatino Linotype" w:hAnsi="Palatino Linotype"/>
          <w:sz w:val="28"/>
          <w:szCs w:val="28"/>
        </w:rPr>
      </w:pPr>
      <w:r>
        <w:rPr>
          <w:rFonts w:ascii="Palatino Linotype" w:hAnsi="Palatino Linotype"/>
          <w:b/>
          <w:bCs/>
          <w:sz w:val="30"/>
          <w:szCs w:val="30"/>
          <w:u w:val="single"/>
        </w:rPr>
        <w:t>Usages</w:t>
      </w:r>
    </w:p>
    <w:p w14:paraId="50C2EC63"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emblem of the Soviet Union.the Red Cross emblem.</w:t>
      </w:r>
    </w:p>
    <w:p w14:paraId="60F3650F"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A rose is the national emblem of England.</w:t>
      </w:r>
      <w:r>
        <w:rPr>
          <w:rFonts w:ascii="Palatino Linotype" w:hAnsi="Palatino Linotype"/>
          <w:sz w:val="28"/>
          <w:szCs w:val="28"/>
        </w:rPr>
        <w:t xml:space="preserve"> </w:t>
      </w:r>
    </w:p>
    <w:p w14:paraId="7478DB25"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eagle was an emblem of strength and courage.</w:t>
      </w:r>
    </w:p>
    <w:p w14:paraId="5B7C0D74"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Expensive cars are seen as an emblem of success.</w:t>
      </w:r>
    </w:p>
    <w:p w14:paraId="411D1473"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flame is a quasi-religious emblem of immortality.</w:t>
      </w:r>
    </w:p>
    <w:p w14:paraId="13A65C8B" w14:textId="77777777" w:rsidR="00812934" w:rsidRPr="00A93891" w:rsidRDefault="00812934" w:rsidP="00812934">
      <w:pPr>
        <w:rPr>
          <w:rFonts w:ascii="Palatino Linotype" w:hAnsi="Palatino Linotype"/>
          <w:sz w:val="28"/>
          <w:szCs w:val="28"/>
        </w:rPr>
      </w:pPr>
    </w:p>
    <w:p w14:paraId="7038EF06" w14:textId="77777777" w:rsidR="00812934" w:rsidRPr="00A93891" w:rsidRDefault="00812934" w:rsidP="00812934">
      <w:pPr>
        <w:rPr>
          <w:rFonts w:ascii="Palatino Linotype" w:hAnsi="Palatino Linotype"/>
          <w:sz w:val="28"/>
          <w:szCs w:val="28"/>
        </w:rPr>
      </w:pPr>
    </w:p>
    <w:p w14:paraId="5336B1AA" w14:textId="77777777" w:rsidR="00812934" w:rsidRPr="00A93891" w:rsidRDefault="00812934" w:rsidP="00812934">
      <w:pPr>
        <w:rPr>
          <w:rFonts w:ascii="Palatino Linotype" w:hAnsi="Palatino Linotype"/>
          <w:sz w:val="28"/>
          <w:szCs w:val="28"/>
        </w:rPr>
      </w:pPr>
      <w:r w:rsidRPr="00096809">
        <w:rPr>
          <w:rFonts w:ascii="Palatino Linotype" w:hAnsi="Palatino Linotype"/>
          <w:b/>
          <w:bCs/>
          <w:sz w:val="32"/>
          <w:szCs w:val="32"/>
          <w:u w:val="single"/>
        </w:rPr>
        <w:lastRenderedPageBreak/>
        <w:t>Holocaust</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प्रलय</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विध्वंस</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भारी विनाश</w:t>
      </w:r>
      <w:r w:rsidRPr="00A93891">
        <w:rPr>
          <w:rFonts w:ascii="Palatino Linotype" w:hAnsi="Palatino Linotype"/>
          <w:sz w:val="28"/>
          <w:szCs w:val="28"/>
        </w:rPr>
        <w:t>, destruction or slaughter on a mass scale, especially caused by fire or nuclear war, A holocaust is an event in which there is a lot of destruction and many people are killed, especially one caused by war, a very large amount of destruction, especially by fire or heat, or the killing of very large numbers of people:</w:t>
      </w:r>
    </w:p>
    <w:p w14:paraId="744AA397" w14:textId="77777777" w:rsidR="00812934" w:rsidRPr="00A93891" w:rsidRDefault="00812934" w:rsidP="00812934">
      <w:pPr>
        <w:rPr>
          <w:rFonts w:ascii="Palatino Linotype" w:hAnsi="Palatino Linotype"/>
          <w:sz w:val="28"/>
          <w:szCs w:val="28"/>
        </w:rPr>
      </w:pPr>
      <w:r>
        <w:rPr>
          <w:rFonts w:ascii="Palatino Linotype" w:hAnsi="Palatino Linotype"/>
          <w:b/>
          <w:bCs/>
          <w:sz w:val="30"/>
          <w:szCs w:val="30"/>
          <w:u w:val="single"/>
        </w:rPr>
        <w:t>Usages</w:t>
      </w:r>
    </w:p>
    <w:p w14:paraId="6E72DA14"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program was grossly insensitive to Holocaust victims.</w:t>
      </w:r>
    </w:p>
    <w:p w14:paraId="472525C7"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a Holocaust survivor, a holocaust in Rwanda</w:t>
      </w:r>
      <w:r>
        <w:rPr>
          <w:rFonts w:ascii="Palatino Linotype" w:hAnsi="Palatino Linotype"/>
          <w:sz w:val="28"/>
          <w:szCs w:val="28"/>
        </w:rPr>
        <w:t xml:space="preserve">, </w:t>
      </w:r>
      <w:r w:rsidRPr="00A93891">
        <w:rPr>
          <w:rFonts w:ascii="Palatino Linotype" w:hAnsi="Palatino Linotype"/>
          <w:sz w:val="28"/>
          <w:szCs w:val="28"/>
        </w:rPr>
        <w:t>a nuclear holocaust</w:t>
      </w:r>
    </w:p>
    <w:p w14:paraId="77272E83"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A nuclear holocaust seemed a very real possibility in the '50s.</w:t>
      </w:r>
    </w:p>
    <w:p w14:paraId="35305505"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Some of the students wept, horrified by the Holocaust survivor's stories.</w:t>
      </w:r>
    </w:p>
    <w:p w14:paraId="1A3A7D5B" w14:textId="77777777" w:rsidR="00812934" w:rsidRPr="00A93891" w:rsidRDefault="00812934" w:rsidP="00812934">
      <w:pPr>
        <w:rPr>
          <w:rFonts w:ascii="Palatino Linotype" w:hAnsi="Palatino Linotype"/>
          <w:sz w:val="28"/>
          <w:szCs w:val="28"/>
        </w:rPr>
      </w:pPr>
    </w:p>
    <w:p w14:paraId="50E7CC0C" w14:textId="77777777" w:rsidR="00812934" w:rsidRPr="00A93891" w:rsidRDefault="00812934" w:rsidP="00812934">
      <w:pPr>
        <w:rPr>
          <w:rFonts w:ascii="Palatino Linotype" w:hAnsi="Palatino Linotype"/>
          <w:sz w:val="28"/>
          <w:szCs w:val="28"/>
        </w:rPr>
      </w:pPr>
      <w:r w:rsidRPr="00291DB5">
        <w:rPr>
          <w:rFonts w:ascii="Palatino Linotype" w:hAnsi="Palatino Linotype"/>
          <w:b/>
          <w:bCs/>
          <w:sz w:val="32"/>
          <w:szCs w:val="32"/>
          <w:u w:val="single"/>
        </w:rPr>
        <w:t>Bystander</w:t>
      </w:r>
      <w:r w:rsidRPr="00A93891">
        <w:rPr>
          <w:rFonts w:ascii="Palatino Linotype" w:hAnsi="Palatino Linotype"/>
          <w:sz w:val="28"/>
          <w:szCs w:val="28"/>
        </w:rPr>
        <w:t>: Passer-by, a person who is present at an event or incident but does not take part., A bystander is a person who is present when something happens and who sees it but does not take part in it.</w:t>
      </w:r>
    </w:p>
    <w:p w14:paraId="678BC6D8" w14:textId="77777777" w:rsidR="00812934" w:rsidRPr="00A93891" w:rsidRDefault="00812934" w:rsidP="00812934">
      <w:pPr>
        <w:rPr>
          <w:rFonts w:ascii="Palatino Linotype" w:hAnsi="Palatino Linotype"/>
          <w:sz w:val="28"/>
          <w:szCs w:val="28"/>
        </w:rPr>
      </w:pPr>
      <w:r>
        <w:rPr>
          <w:rFonts w:ascii="Palatino Linotype" w:hAnsi="Palatino Linotype"/>
          <w:b/>
          <w:bCs/>
          <w:sz w:val="30"/>
          <w:szCs w:val="30"/>
          <w:u w:val="single"/>
        </w:rPr>
        <w:t>Usages</w:t>
      </w:r>
    </w:p>
    <w:p w14:paraId="7858282E"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It looks like an innocent bystander was killed</w:t>
      </w:r>
    </w:p>
    <w:p w14:paraId="690A5323" w14:textId="77777777" w:rsidR="00812934" w:rsidRDefault="00812934" w:rsidP="00812934">
      <w:pPr>
        <w:rPr>
          <w:rFonts w:ascii="Palatino Linotype" w:hAnsi="Palatino Linotype"/>
          <w:sz w:val="28"/>
          <w:szCs w:val="28"/>
        </w:rPr>
      </w:pPr>
    </w:p>
    <w:p w14:paraId="4C244B3E" w14:textId="77777777" w:rsidR="00812934" w:rsidRPr="00A93891" w:rsidRDefault="00812934" w:rsidP="00812934">
      <w:pPr>
        <w:rPr>
          <w:rFonts w:ascii="Palatino Linotype" w:hAnsi="Palatino Linotype"/>
          <w:sz w:val="28"/>
          <w:szCs w:val="28"/>
        </w:rPr>
      </w:pPr>
      <w:r w:rsidRPr="00CB48BF">
        <w:rPr>
          <w:rFonts w:ascii="Palatino Linotype" w:hAnsi="Palatino Linotype"/>
          <w:b/>
          <w:bCs/>
          <w:sz w:val="32"/>
          <w:szCs w:val="32"/>
          <w:u w:val="single"/>
        </w:rPr>
        <w:t>Resurgence</w:t>
      </w:r>
      <w:r w:rsidRPr="00A93891">
        <w:rPr>
          <w:rFonts w:ascii="Palatino Linotype" w:hAnsi="Palatino Linotype"/>
          <w:sz w:val="28"/>
          <w:szCs w:val="28"/>
        </w:rPr>
        <w:t xml:space="preserve">: </w:t>
      </w:r>
      <w:r w:rsidRPr="00A93891">
        <w:rPr>
          <w:rFonts w:ascii="Palatino Linotype" w:hAnsi="Palatino Linotype" w:cs="Kalinga"/>
          <w:sz w:val="28"/>
          <w:szCs w:val="28"/>
          <w:cs/>
          <w:lang w:bidi="or-IN"/>
        </w:rPr>
        <w:t>ପୁନରୁତ୍ଥାନ</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पुनरुत्थान</w:t>
      </w:r>
      <w:r w:rsidRPr="00A93891">
        <w:rPr>
          <w:rFonts w:ascii="Palatino Linotype" w:hAnsi="Palatino Linotype"/>
          <w:sz w:val="28"/>
          <w:szCs w:val="28"/>
        </w:rPr>
        <w:t>, revival after a period of little activity</w:t>
      </w:r>
    </w:p>
    <w:p w14:paraId="27676816" w14:textId="77777777" w:rsidR="00812934" w:rsidRPr="00CB48BF" w:rsidRDefault="00812934" w:rsidP="00812934">
      <w:pPr>
        <w:rPr>
          <w:rFonts w:ascii="Palatino Linotype" w:hAnsi="Palatino Linotype"/>
          <w:b/>
          <w:bCs/>
          <w:sz w:val="28"/>
          <w:szCs w:val="28"/>
        </w:rPr>
      </w:pPr>
      <w:r w:rsidRPr="00CB48BF">
        <w:rPr>
          <w:rFonts w:ascii="Palatino Linotype" w:hAnsi="Palatino Linotype"/>
          <w:b/>
          <w:bCs/>
          <w:sz w:val="28"/>
          <w:szCs w:val="28"/>
        </w:rPr>
        <w:t>Similar: renewal, revival</w:t>
      </w:r>
    </w:p>
    <w:p w14:paraId="4510D04F" w14:textId="77777777" w:rsidR="00812934" w:rsidRPr="00A93891" w:rsidRDefault="00812934" w:rsidP="00812934">
      <w:pPr>
        <w:rPr>
          <w:rFonts w:ascii="Palatino Linotype" w:hAnsi="Palatino Linotype"/>
          <w:sz w:val="28"/>
          <w:szCs w:val="28"/>
        </w:rPr>
      </w:pPr>
      <w:r>
        <w:rPr>
          <w:rFonts w:ascii="Palatino Linotype" w:hAnsi="Palatino Linotype"/>
          <w:b/>
          <w:bCs/>
          <w:sz w:val="30"/>
          <w:szCs w:val="30"/>
          <w:u w:val="single"/>
        </w:rPr>
        <w:t>Usages</w:t>
      </w:r>
    </w:p>
    <w:p w14:paraId="31144902"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Police say drugs traffickers are behind the resurgence of violence.</w:t>
      </w:r>
    </w:p>
    <w:p w14:paraId="72419130"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There has been a resurgence of interest in religion over the last ten years.</w:t>
      </w:r>
    </w:p>
    <w:p w14:paraId="586BD8DF"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Police say drugs traffickers are behind the resurgence of violence.</w:t>
      </w:r>
    </w:p>
    <w:p w14:paraId="3C6BB55C"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company has recently seen a creative resurgence with the introduction of a range of fabrics</w:t>
      </w:r>
    </w:p>
    <w:p w14:paraId="0B1955CE"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Everyone's talking about whether or not this year could see a resurgence in consumer stocks.</w:t>
      </w:r>
    </w:p>
    <w:p w14:paraId="65FD68F8"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resurgence of nationalism in Europe, a resurgence of interest</w:t>
      </w:r>
    </w:p>
    <w:p w14:paraId="2EB111C7" w14:textId="77777777" w:rsidR="00812934" w:rsidRPr="00A93891" w:rsidRDefault="00812934" w:rsidP="00812934">
      <w:pPr>
        <w:rPr>
          <w:rFonts w:ascii="Palatino Linotype" w:hAnsi="Palatino Linotype"/>
          <w:sz w:val="28"/>
          <w:szCs w:val="28"/>
        </w:rPr>
      </w:pPr>
      <w:r w:rsidRPr="0097398E">
        <w:rPr>
          <w:rFonts w:ascii="Palatino Linotype" w:hAnsi="Palatino Linotype"/>
          <w:b/>
          <w:bCs/>
          <w:sz w:val="32"/>
          <w:szCs w:val="32"/>
          <w:u w:val="single"/>
        </w:rPr>
        <w:lastRenderedPageBreak/>
        <w:t>Disgrace</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कलंक</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लज्जा</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शर्म</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शर्मनाक बात</w:t>
      </w:r>
      <w:r w:rsidRPr="00A93891">
        <w:rPr>
          <w:rFonts w:ascii="Palatino Linotype" w:hAnsi="Palatino Linotype"/>
          <w:sz w:val="28"/>
          <w:szCs w:val="28"/>
        </w:rPr>
        <w:t>, loss of reputation or respect as the result of a dishonourable action, If you say that someone is in disgrace, you are emphasizing that other people disapprove of them and do not respect them because of something they have done.</w:t>
      </w:r>
    </w:p>
    <w:p w14:paraId="5A03C02E" w14:textId="77777777" w:rsidR="00812934" w:rsidRPr="00A93891" w:rsidRDefault="00812934" w:rsidP="00812934">
      <w:pPr>
        <w:rPr>
          <w:rFonts w:ascii="Palatino Linotype" w:hAnsi="Palatino Linotype"/>
          <w:sz w:val="28"/>
          <w:szCs w:val="28"/>
        </w:rPr>
      </w:pPr>
      <w:r>
        <w:rPr>
          <w:rFonts w:ascii="Palatino Linotype" w:hAnsi="Palatino Linotype"/>
          <w:b/>
          <w:bCs/>
          <w:sz w:val="30"/>
          <w:szCs w:val="30"/>
          <w:u w:val="single"/>
        </w:rPr>
        <w:t>Usages</w:t>
      </w:r>
    </w:p>
    <w:p w14:paraId="5CF08A16"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vice president resigned in disgrace.</w:t>
      </w:r>
    </w:p>
    <w:p w14:paraId="12EE64FB"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What went on was a scandal. It was a disgrace to the country.</w:t>
      </w:r>
    </w:p>
    <w:p w14:paraId="5EA4B5BE"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To withhold any information is an absolute disgrace.</w:t>
      </w:r>
    </w:p>
    <w:p w14:paraId="6FDD1B94"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he left the army in disgrace</w:t>
      </w:r>
    </w:p>
    <w:p w14:paraId="1077E9A4" w14:textId="77777777" w:rsidR="00812934" w:rsidRPr="00A93891" w:rsidRDefault="00812934" w:rsidP="00812934">
      <w:pPr>
        <w:rPr>
          <w:rFonts w:ascii="Palatino Linotype" w:hAnsi="Palatino Linotype"/>
          <w:sz w:val="28"/>
          <w:szCs w:val="28"/>
        </w:rPr>
      </w:pPr>
      <w:r w:rsidRPr="0097398E">
        <w:rPr>
          <w:rFonts w:ascii="Palatino Linotype" w:hAnsi="Palatino Linotype"/>
          <w:b/>
          <w:bCs/>
          <w:sz w:val="34"/>
          <w:szCs w:val="34"/>
        </w:rPr>
        <w:t>(2)</w:t>
      </w:r>
      <w:r w:rsidRPr="00A93891">
        <w:rPr>
          <w:rFonts w:ascii="Palatino Linotype" w:hAnsi="Palatino Linotype"/>
          <w:sz w:val="28"/>
          <w:szCs w:val="28"/>
        </w:rPr>
        <w:t xml:space="preserve">  </w:t>
      </w:r>
      <w:r w:rsidRPr="003C30A9">
        <w:rPr>
          <w:rFonts w:ascii="Palatino Linotype" w:hAnsi="Palatino Linotype" w:cs="Kalinga"/>
          <w:b/>
          <w:bCs/>
          <w:sz w:val="30"/>
          <w:szCs w:val="30"/>
          <w:cs/>
          <w:lang w:bidi="or-IN"/>
        </w:rPr>
        <w:t>ଅପମାନ</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अपमान</w:t>
      </w:r>
      <w:r w:rsidRPr="00A93891">
        <w:rPr>
          <w:rFonts w:ascii="Palatino Linotype" w:hAnsi="Palatino Linotype"/>
          <w:sz w:val="28"/>
          <w:szCs w:val="28"/>
        </w:rPr>
        <w:t>, a person or thing regarded as shameful and unacceptable, If you say that someone disgraces someone else, you are emphasizing that their behaviour causes the other person to feel ashamed, embarrassment and the loss of other people's respect, or behaviour that causes this.</w:t>
      </w:r>
    </w:p>
    <w:p w14:paraId="634AE934" w14:textId="77777777" w:rsidR="00812934" w:rsidRPr="00A93891" w:rsidRDefault="00812934" w:rsidP="00812934">
      <w:pPr>
        <w:rPr>
          <w:rFonts w:ascii="Palatino Linotype" w:hAnsi="Palatino Linotype"/>
          <w:sz w:val="28"/>
          <w:szCs w:val="28"/>
        </w:rPr>
      </w:pPr>
      <w:r>
        <w:rPr>
          <w:rFonts w:ascii="Palatino Linotype" w:hAnsi="Palatino Linotype"/>
          <w:b/>
          <w:bCs/>
          <w:sz w:val="30"/>
          <w:szCs w:val="30"/>
          <w:u w:val="single"/>
        </w:rPr>
        <w:t>Usages</w:t>
      </w:r>
    </w:p>
    <w:p w14:paraId="4BE16BAC"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divorce was a disgrace to the royal family.</w:t>
      </w:r>
    </w:p>
    <w:p w14:paraId="21EC8206"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Your actions disgraced the family.</w:t>
      </w:r>
    </w:p>
    <w:p w14:paraId="0944E02C"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I just wanted to say that what they have done to your club is an absolute disgrace.</w:t>
      </w:r>
    </w:p>
    <w:p w14:paraId="3258B01B"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They were sent home in disgrace.</w:t>
      </w:r>
    </w:p>
    <w:p w14:paraId="0F68D786"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He brought disgrace on the whole team by falsifying the results.</w:t>
      </w:r>
    </w:p>
    <w:p w14:paraId="4420EFBE"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Their father fell into disgrace and lost his business.</w:t>
      </w:r>
    </w:p>
    <w:p w14:paraId="3E9A317A" w14:textId="77777777" w:rsidR="00812934" w:rsidRPr="00A93891" w:rsidRDefault="00812934" w:rsidP="00812934">
      <w:pPr>
        <w:rPr>
          <w:rFonts w:ascii="Palatino Linotype" w:hAnsi="Palatino Linotype"/>
          <w:sz w:val="28"/>
          <w:szCs w:val="28"/>
        </w:rPr>
      </w:pPr>
    </w:p>
    <w:p w14:paraId="3C68ECE9" w14:textId="77777777" w:rsidR="00812934" w:rsidRPr="00A93891" w:rsidRDefault="00812934" w:rsidP="00812934">
      <w:pPr>
        <w:rPr>
          <w:rFonts w:ascii="Palatino Linotype" w:hAnsi="Palatino Linotype"/>
          <w:sz w:val="28"/>
          <w:szCs w:val="28"/>
        </w:rPr>
      </w:pPr>
      <w:r w:rsidRPr="001005D5">
        <w:rPr>
          <w:rFonts w:ascii="Palatino Linotype" w:hAnsi="Palatino Linotype"/>
          <w:b/>
          <w:bCs/>
          <w:sz w:val="32"/>
          <w:szCs w:val="32"/>
          <w:u w:val="single"/>
        </w:rPr>
        <w:t>Unfazed</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बेफिक्र</w:t>
      </w:r>
      <w:r w:rsidRPr="00A93891">
        <w:rPr>
          <w:rFonts w:ascii="Palatino Linotype" w:hAnsi="Palatino Linotype"/>
          <w:sz w:val="28"/>
          <w:szCs w:val="28"/>
        </w:rPr>
        <w:t>, unperturbed, not surprised or worried</w:t>
      </w:r>
    </w:p>
    <w:p w14:paraId="20558D73" w14:textId="77777777" w:rsidR="00812934" w:rsidRPr="00A93891" w:rsidRDefault="00812934" w:rsidP="00812934">
      <w:pPr>
        <w:rPr>
          <w:rFonts w:ascii="Palatino Linotype" w:hAnsi="Palatino Linotype"/>
          <w:sz w:val="28"/>
          <w:szCs w:val="28"/>
        </w:rPr>
      </w:pPr>
      <w:r>
        <w:rPr>
          <w:rFonts w:ascii="Palatino Linotype" w:hAnsi="Palatino Linotype"/>
          <w:b/>
          <w:bCs/>
          <w:sz w:val="30"/>
          <w:szCs w:val="30"/>
          <w:u w:val="single"/>
        </w:rPr>
        <w:t>Usages</w:t>
      </w:r>
    </w:p>
    <w:p w14:paraId="0D203059"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She was unfazed by the delay.</w:t>
      </w:r>
    </w:p>
    <w:p w14:paraId="26EB8952"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She seems unfazed by her sudden success and fame.</w:t>
      </w:r>
    </w:p>
    <w:p w14:paraId="34FFD11A"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Prime Minister appeared to be totally unfazed by the protesters.</w:t>
      </w:r>
    </w:p>
    <w:p w14:paraId="5505A2C4"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Grazing horses are unfazed by a strong hail storm</w:t>
      </w:r>
    </w:p>
    <w:p w14:paraId="54422E9D" w14:textId="77777777" w:rsidR="00812934" w:rsidRPr="00A93891" w:rsidRDefault="00812934" w:rsidP="00812934">
      <w:pPr>
        <w:rPr>
          <w:rFonts w:ascii="Palatino Linotype" w:hAnsi="Palatino Linotype"/>
          <w:sz w:val="28"/>
          <w:szCs w:val="28"/>
        </w:rPr>
      </w:pPr>
    </w:p>
    <w:p w14:paraId="3731D747" w14:textId="77777777" w:rsidR="00812934" w:rsidRPr="00A93891" w:rsidRDefault="00812934" w:rsidP="00812934">
      <w:pPr>
        <w:rPr>
          <w:rFonts w:ascii="Palatino Linotype" w:hAnsi="Palatino Linotype"/>
          <w:sz w:val="28"/>
          <w:szCs w:val="28"/>
        </w:rPr>
      </w:pPr>
      <w:r w:rsidRPr="007930E2">
        <w:rPr>
          <w:rFonts w:ascii="Palatino Linotype" w:hAnsi="Palatino Linotype"/>
          <w:b/>
          <w:bCs/>
          <w:sz w:val="32"/>
          <w:szCs w:val="32"/>
          <w:u w:val="single"/>
        </w:rPr>
        <w:lastRenderedPageBreak/>
        <w:t>Machination</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कुचक्र</w:t>
      </w:r>
      <w:r w:rsidRPr="00A93891">
        <w:rPr>
          <w:rFonts w:ascii="Palatino Linotype" w:hAnsi="Palatino Linotype"/>
          <w:sz w:val="28"/>
          <w:szCs w:val="28"/>
        </w:rPr>
        <w:t>, a plot or scheme,</w:t>
      </w:r>
      <w:r>
        <w:rPr>
          <w:rFonts w:ascii="Palatino Linotype" w:hAnsi="Palatino Linotype"/>
          <w:sz w:val="28"/>
          <w:szCs w:val="28"/>
        </w:rPr>
        <w:t xml:space="preserve"> </w:t>
      </w:r>
      <w:r w:rsidRPr="00A93891">
        <w:rPr>
          <w:rFonts w:ascii="Palatino Linotype" w:hAnsi="Palatino Linotype"/>
          <w:sz w:val="28"/>
          <w:szCs w:val="28"/>
        </w:rPr>
        <w:t>an intrigue, plot, or scheme, an artful or secret plot or scheme, esp. one with evil intent</w:t>
      </w:r>
    </w:p>
    <w:p w14:paraId="0E1C7D70" w14:textId="77777777" w:rsidR="00812934" w:rsidRPr="00A93891" w:rsidRDefault="00812934" w:rsidP="00812934">
      <w:pPr>
        <w:rPr>
          <w:rFonts w:ascii="Palatino Linotype" w:hAnsi="Palatino Linotype"/>
          <w:sz w:val="28"/>
          <w:szCs w:val="28"/>
        </w:rPr>
      </w:pPr>
      <w:r>
        <w:rPr>
          <w:rFonts w:ascii="Palatino Linotype" w:hAnsi="Palatino Linotype"/>
          <w:b/>
          <w:bCs/>
          <w:sz w:val="30"/>
          <w:szCs w:val="30"/>
          <w:u w:val="single"/>
        </w:rPr>
        <w:t>Usages</w:t>
      </w:r>
    </w:p>
    <w:p w14:paraId="7604DF77"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Students are too busy having fun and learning how to get rich to join in the political machinations of their teachers.</w:t>
      </w:r>
    </w:p>
    <w:p w14:paraId="33FDD7C2"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Then there are the political machination</w:t>
      </w:r>
    </w:p>
    <w:p w14:paraId="2C4B0D50"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His evil machinations come to a crescendo.</w:t>
      </w:r>
    </w:p>
    <w:p w14:paraId="564A75C0"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public is still being kept in the dark about the inner machinations of the Cabinet.</w:t>
      </w:r>
    </w:p>
    <w:p w14:paraId="01942FBB"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I don't want to get involved in all his machinations.</w:t>
      </w:r>
    </w:p>
    <w:p w14:paraId="2CF7B868" w14:textId="77777777" w:rsidR="00812934" w:rsidRPr="00A93891" w:rsidRDefault="00812934" w:rsidP="00812934">
      <w:pPr>
        <w:rPr>
          <w:rFonts w:ascii="Palatino Linotype" w:hAnsi="Palatino Linotype"/>
          <w:sz w:val="28"/>
          <w:szCs w:val="28"/>
        </w:rPr>
      </w:pPr>
    </w:p>
    <w:p w14:paraId="366A2C59" w14:textId="77777777" w:rsidR="00812934" w:rsidRPr="00A93891" w:rsidRDefault="00812934" w:rsidP="00812934">
      <w:pPr>
        <w:rPr>
          <w:rFonts w:ascii="Palatino Linotype" w:hAnsi="Palatino Linotype"/>
          <w:sz w:val="28"/>
          <w:szCs w:val="28"/>
        </w:rPr>
      </w:pPr>
      <w:r w:rsidRPr="0026185F">
        <w:rPr>
          <w:rFonts w:ascii="Palatino Linotype" w:hAnsi="Palatino Linotype"/>
          <w:b/>
          <w:bCs/>
          <w:sz w:val="32"/>
          <w:szCs w:val="32"/>
          <w:u w:val="single"/>
        </w:rPr>
        <w:t>Crescendo</w:t>
      </w:r>
      <w:r w:rsidRPr="00A93891">
        <w:rPr>
          <w:rFonts w:ascii="Palatino Linotype" w:hAnsi="Palatino Linotype"/>
          <w:sz w:val="28"/>
          <w:szCs w:val="28"/>
        </w:rPr>
        <w:t>: A crescendo is a noise that gets louder and louder. Some people also use crescendo to refer to the point when a noise is at its loudest.</w:t>
      </w:r>
    </w:p>
    <w:p w14:paraId="22342B03" w14:textId="77777777" w:rsidR="00812934" w:rsidRPr="00A93891" w:rsidRDefault="00812934" w:rsidP="00812934">
      <w:pPr>
        <w:rPr>
          <w:rFonts w:ascii="Palatino Linotype" w:hAnsi="Palatino Linotype"/>
          <w:sz w:val="28"/>
          <w:szCs w:val="28"/>
        </w:rPr>
      </w:pPr>
      <w:r>
        <w:rPr>
          <w:rFonts w:ascii="Palatino Linotype" w:hAnsi="Palatino Linotype"/>
          <w:b/>
          <w:bCs/>
          <w:sz w:val="30"/>
          <w:szCs w:val="30"/>
          <w:u w:val="single"/>
        </w:rPr>
        <w:t>Usages</w:t>
      </w:r>
    </w:p>
    <w:p w14:paraId="4662D7A0"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a crescendo of excitement</w:t>
      </w:r>
    </w:p>
    <w:p w14:paraId="58F6DE2E"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She spoke in a crescendo: 'You are a bad girl! You are a wicked girl! You are evil!'.</w:t>
      </w:r>
    </w:p>
    <w:p w14:paraId="11B66860"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crescendo of noise was continuous.</w:t>
      </w:r>
    </w:p>
    <w:p w14:paraId="1DCEE04D"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applause rose to a crescendo and cameras clicked</w:t>
      </w:r>
    </w:p>
    <w:p w14:paraId="247FB102"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It all happened in a blur of speed and a thumping crescendo of sound.</w:t>
      </w:r>
    </w:p>
    <w:p w14:paraId="51B654B2" w14:textId="77777777" w:rsidR="00812934" w:rsidRPr="00A93891" w:rsidRDefault="00812934" w:rsidP="00812934">
      <w:pPr>
        <w:rPr>
          <w:rFonts w:ascii="Palatino Linotype" w:hAnsi="Palatino Linotype"/>
          <w:sz w:val="28"/>
          <w:szCs w:val="28"/>
        </w:rPr>
      </w:pPr>
      <w:r w:rsidRPr="008156CF">
        <w:rPr>
          <w:rFonts w:ascii="Palatino Linotype" w:hAnsi="Palatino Linotype"/>
          <w:b/>
          <w:bCs/>
          <w:sz w:val="40"/>
          <w:szCs w:val="40"/>
        </w:rPr>
        <w:t>(2)</w:t>
      </w:r>
      <w:r w:rsidRPr="00A93891">
        <w:rPr>
          <w:rFonts w:ascii="Palatino Linotype" w:hAnsi="Palatino Linotype"/>
          <w:sz w:val="28"/>
          <w:szCs w:val="28"/>
        </w:rPr>
        <w:t xml:space="preserve"> People sometimes describe an increase in the intensity of something, or its most intense point, as a crescendo.</w:t>
      </w:r>
    </w:p>
    <w:p w14:paraId="5ADC08A1" w14:textId="77777777" w:rsidR="00812934" w:rsidRPr="00A93891" w:rsidRDefault="00812934" w:rsidP="00812934">
      <w:pPr>
        <w:rPr>
          <w:rFonts w:ascii="Palatino Linotype" w:hAnsi="Palatino Linotype"/>
          <w:sz w:val="28"/>
          <w:szCs w:val="28"/>
        </w:rPr>
      </w:pPr>
      <w:r>
        <w:rPr>
          <w:rFonts w:ascii="Palatino Linotype" w:hAnsi="Palatino Linotype"/>
          <w:b/>
          <w:bCs/>
          <w:sz w:val="30"/>
          <w:szCs w:val="30"/>
          <w:u w:val="single"/>
        </w:rPr>
        <w:t>Usages</w:t>
      </w:r>
    </w:p>
    <w:p w14:paraId="4643EBC5"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There was a crescendo of parliamentary and press criticism. [+ of]</w:t>
      </w:r>
    </w:p>
    <w:p w14:paraId="36B8B1E5"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And now the story reaches a crescendo.</w:t>
      </w:r>
      <w:r>
        <w:rPr>
          <w:rFonts w:ascii="Palatino Linotype" w:hAnsi="Palatino Linotype"/>
          <w:sz w:val="28"/>
          <w:szCs w:val="28"/>
        </w:rPr>
        <w:t xml:space="preserve"> </w:t>
      </w:r>
      <w:r w:rsidRPr="00A93891">
        <w:rPr>
          <w:rFonts w:ascii="Palatino Linotype" w:hAnsi="Palatino Linotype"/>
          <w:sz w:val="28"/>
          <w:szCs w:val="28"/>
        </w:rPr>
        <w:t>And now the story reaches a crescendo.</w:t>
      </w:r>
    </w:p>
    <w:p w14:paraId="668D630C"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global outcry had reached a crescendo.</w:t>
      </w:r>
    </w:p>
    <w:p w14:paraId="591DC0CA"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Over the next six days the attacks reached a crescendo.</w:t>
      </w:r>
    </w:p>
    <w:p w14:paraId="6579E1C4"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There has been a rising crescendo of violence in the region.</w:t>
      </w:r>
    </w:p>
    <w:p w14:paraId="0FD71AFC"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campaign reached its crescendo in the week of the election.</w:t>
      </w:r>
    </w:p>
    <w:p w14:paraId="2010C69C" w14:textId="77777777" w:rsidR="00812934" w:rsidRPr="00A93891" w:rsidRDefault="00812934" w:rsidP="00812934">
      <w:pPr>
        <w:rPr>
          <w:rFonts w:ascii="Palatino Linotype" w:hAnsi="Palatino Linotype"/>
          <w:sz w:val="28"/>
          <w:szCs w:val="28"/>
        </w:rPr>
      </w:pPr>
      <w:r w:rsidRPr="00202937">
        <w:rPr>
          <w:rFonts w:ascii="Palatino Linotype" w:hAnsi="Palatino Linotype"/>
          <w:b/>
          <w:bCs/>
          <w:sz w:val="32"/>
          <w:szCs w:val="32"/>
          <w:u w:val="single"/>
        </w:rPr>
        <w:lastRenderedPageBreak/>
        <w:t>Frenzied</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उन्मत्त</w:t>
      </w:r>
      <w:r w:rsidRPr="00A93891">
        <w:rPr>
          <w:rFonts w:ascii="Palatino Linotype" w:hAnsi="Palatino Linotype"/>
          <w:sz w:val="28"/>
          <w:szCs w:val="28"/>
        </w:rPr>
        <w:t>, wildly excited or uncontrolled, Frenzied activities or actions are wild, excited, and uncontrolled, Frenzied actions are carried out by someone who has lost control of their mind, senses, or feelings and is acting in a wild and violent way.</w:t>
      </w:r>
    </w:p>
    <w:p w14:paraId="3EA015C7" w14:textId="77777777" w:rsidR="00812934" w:rsidRPr="00E601F3" w:rsidRDefault="00812934" w:rsidP="00812934">
      <w:pPr>
        <w:rPr>
          <w:rFonts w:ascii="Palatino Linotype" w:hAnsi="Palatino Linotype"/>
          <w:b/>
          <w:bCs/>
          <w:sz w:val="28"/>
          <w:szCs w:val="28"/>
        </w:rPr>
      </w:pPr>
      <w:r w:rsidRPr="00E601F3">
        <w:rPr>
          <w:rFonts w:ascii="Palatino Linotype" w:hAnsi="Palatino Linotype"/>
          <w:b/>
          <w:bCs/>
          <w:sz w:val="28"/>
          <w:szCs w:val="28"/>
        </w:rPr>
        <w:t>Synonyms: uncontrolled, wild</w:t>
      </w:r>
    </w:p>
    <w:p w14:paraId="1E705B98" w14:textId="77777777" w:rsidR="00812934" w:rsidRPr="00A93891" w:rsidRDefault="00812934" w:rsidP="00812934">
      <w:pPr>
        <w:rPr>
          <w:rFonts w:ascii="Palatino Linotype" w:hAnsi="Palatino Linotype"/>
          <w:sz w:val="28"/>
          <w:szCs w:val="28"/>
        </w:rPr>
      </w:pPr>
      <w:r>
        <w:rPr>
          <w:rFonts w:ascii="Palatino Linotype" w:hAnsi="Palatino Linotype"/>
          <w:b/>
          <w:bCs/>
          <w:sz w:val="30"/>
          <w:szCs w:val="30"/>
          <w:u w:val="single"/>
        </w:rPr>
        <w:t>Usages</w:t>
      </w:r>
    </w:p>
    <w:p w14:paraId="5776AA10"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dog jumped at the intruder with frenzied barks.</w:t>
      </w:r>
    </w:p>
    <w:p w14:paraId="7E670B77"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Two teenagers carried out a frenzied attack on a local shopkeeper.</w:t>
      </w:r>
    </w:p>
    <w:p w14:paraId="522FC466"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this was a frenzied attack.</w:t>
      </w:r>
      <w:r>
        <w:rPr>
          <w:rFonts w:ascii="Palatino Linotype" w:hAnsi="Palatino Linotype"/>
          <w:sz w:val="28"/>
          <w:szCs w:val="28"/>
        </w:rPr>
        <w:t xml:space="preserve"> </w:t>
      </w:r>
      <w:r w:rsidRPr="00A93891">
        <w:rPr>
          <w:rFonts w:ascii="Palatino Linotype" w:hAnsi="Palatino Linotype"/>
          <w:sz w:val="28"/>
          <w:szCs w:val="28"/>
        </w:rPr>
        <w:t>the frenzied activity of the general election.</w:t>
      </w:r>
    </w:p>
    <w:p w14:paraId="0D8E53C0"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man was stabbed to death in a frenzied attack.</w:t>
      </w:r>
    </w:p>
    <w:p w14:paraId="282FA64C" w14:textId="77777777" w:rsidR="00812934" w:rsidRPr="00A93891" w:rsidRDefault="00812934" w:rsidP="00812934">
      <w:pPr>
        <w:rPr>
          <w:rFonts w:ascii="Palatino Linotype" w:hAnsi="Palatino Linotype"/>
          <w:sz w:val="28"/>
          <w:szCs w:val="28"/>
        </w:rPr>
      </w:pPr>
    </w:p>
    <w:p w14:paraId="470B7844" w14:textId="77777777" w:rsidR="00812934" w:rsidRPr="00A93891" w:rsidRDefault="00812934" w:rsidP="00812934">
      <w:pPr>
        <w:rPr>
          <w:rFonts w:ascii="Palatino Linotype" w:hAnsi="Palatino Linotype"/>
          <w:sz w:val="28"/>
          <w:szCs w:val="28"/>
        </w:rPr>
      </w:pPr>
      <w:r w:rsidRPr="00A3038F">
        <w:rPr>
          <w:rFonts w:ascii="Palatino Linotype" w:hAnsi="Palatino Linotype"/>
          <w:b/>
          <w:bCs/>
          <w:sz w:val="32"/>
          <w:szCs w:val="32"/>
          <w:u w:val="single"/>
        </w:rPr>
        <w:t>Egyptian sarcophagus</w:t>
      </w:r>
      <w:r w:rsidRPr="00A93891">
        <w:rPr>
          <w:rFonts w:ascii="Palatino Linotype" w:hAnsi="Palatino Linotype"/>
          <w:sz w:val="28"/>
          <w:szCs w:val="28"/>
        </w:rPr>
        <w:t>: a stone coffin, typically adorned with a sculpture or inscription and associated with the ancient civilizations of Egypt, Rome, and Greece.</w:t>
      </w:r>
    </w:p>
    <w:p w14:paraId="1E11AD8F" w14:textId="77777777" w:rsidR="00812934" w:rsidRPr="00A93891" w:rsidRDefault="00812934" w:rsidP="00812934">
      <w:pPr>
        <w:rPr>
          <w:rFonts w:ascii="Palatino Linotype" w:hAnsi="Palatino Linotype"/>
          <w:sz w:val="28"/>
          <w:szCs w:val="28"/>
        </w:rPr>
      </w:pPr>
    </w:p>
    <w:p w14:paraId="273C0D29" w14:textId="77777777" w:rsidR="00812934" w:rsidRPr="00A93891" w:rsidRDefault="00812934" w:rsidP="00812934">
      <w:pPr>
        <w:rPr>
          <w:rFonts w:ascii="Palatino Linotype" w:hAnsi="Palatino Linotype"/>
          <w:sz w:val="28"/>
          <w:szCs w:val="28"/>
        </w:rPr>
      </w:pPr>
      <w:r w:rsidRPr="00A564A5">
        <w:rPr>
          <w:rFonts w:ascii="Palatino Linotype" w:hAnsi="Palatino Linotype"/>
          <w:b/>
          <w:bCs/>
          <w:sz w:val="32"/>
          <w:szCs w:val="32"/>
          <w:u w:val="single"/>
        </w:rPr>
        <w:t>Confound</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चकरा देना</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उलझाना</w:t>
      </w:r>
      <w:r w:rsidRPr="00A93891">
        <w:rPr>
          <w:rFonts w:ascii="Palatino Linotype" w:hAnsi="Palatino Linotype"/>
          <w:sz w:val="28"/>
          <w:szCs w:val="28"/>
        </w:rPr>
        <w:t xml:space="preserve">, </w:t>
      </w:r>
      <w:r w:rsidRPr="00A93891">
        <w:rPr>
          <w:rFonts w:ascii="Palatino Linotype" w:hAnsi="Palatino Linotype" w:cs="Mangal"/>
          <w:sz w:val="28"/>
          <w:szCs w:val="28"/>
          <w:cs/>
          <w:lang w:bidi="hi-IN"/>
        </w:rPr>
        <w:t>घबरा देना</w:t>
      </w:r>
      <w:r w:rsidRPr="00A93891">
        <w:rPr>
          <w:rFonts w:ascii="Palatino Linotype" w:hAnsi="Palatino Linotype"/>
          <w:sz w:val="28"/>
          <w:szCs w:val="28"/>
        </w:rPr>
        <w:t>, cause surprise or confusion in (someone), especially by not according with their expectations, If someone or something confounds you, they make you feel surprised or confused often by showing you that your opinions or expectations of them were wrong, to confuse and very much surprise someone, so that they are unable to explain or deal with a situation</w:t>
      </w:r>
    </w:p>
    <w:p w14:paraId="45D198F0" w14:textId="77777777" w:rsidR="00812934" w:rsidRPr="005C142F" w:rsidRDefault="00812934" w:rsidP="00812934">
      <w:pPr>
        <w:rPr>
          <w:rFonts w:ascii="Palatino Linotype" w:hAnsi="Palatino Linotype"/>
          <w:b/>
          <w:bCs/>
          <w:sz w:val="28"/>
          <w:szCs w:val="28"/>
        </w:rPr>
      </w:pPr>
      <w:r w:rsidRPr="005C142F">
        <w:rPr>
          <w:rFonts w:ascii="Palatino Linotype" w:hAnsi="Palatino Linotype"/>
          <w:b/>
          <w:bCs/>
          <w:sz w:val="28"/>
          <w:szCs w:val="28"/>
        </w:rPr>
        <w:t>Similar: amaze, astonish, dumbfound, stagger, surprise</w:t>
      </w:r>
    </w:p>
    <w:p w14:paraId="14E50E20" w14:textId="77777777" w:rsidR="00812934" w:rsidRPr="00A93891" w:rsidRDefault="00812934" w:rsidP="00812934">
      <w:pPr>
        <w:rPr>
          <w:rFonts w:ascii="Palatino Linotype" w:hAnsi="Palatino Linotype"/>
          <w:sz w:val="28"/>
          <w:szCs w:val="28"/>
        </w:rPr>
      </w:pPr>
      <w:r>
        <w:rPr>
          <w:rFonts w:ascii="Palatino Linotype" w:hAnsi="Palatino Linotype"/>
          <w:b/>
          <w:bCs/>
          <w:sz w:val="30"/>
          <w:szCs w:val="30"/>
          <w:u w:val="single"/>
        </w:rPr>
        <w:t>Usages</w:t>
      </w:r>
    </w:p>
    <w:p w14:paraId="325B9A6C"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 xml:space="preserve">He momentarily confounded his critics by his cool handling of the hostage crisis. </w:t>
      </w:r>
    </w:p>
    <w:p w14:paraId="7F3FEEEE"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choice of Governor may confound us all.</w:t>
      </w:r>
      <w:r>
        <w:rPr>
          <w:rFonts w:ascii="Palatino Linotype" w:hAnsi="Palatino Linotype"/>
          <w:sz w:val="28"/>
          <w:szCs w:val="28"/>
        </w:rPr>
        <w:t xml:space="preserve"> </w:t>
      </w:r>
    </w:p>
    <w:p w14:paraId="52BE2E86"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His behaviour has certainly confounded us.</w:t>
      </w:r>
      <w:r>
        <w:rPr>
          <w:rFonts w:ascii="Palatino Linotype" w:hAnsi="Palatino Linotype"/>
          <w:sz w:val="28"/>
          <w:szCs w:val="28"/>
        </w:rPr>
        <w:t xml:space="preserve"> </w:t>
      </w:r>
      <w:r w:rsidRPr="00A93891">
        <w:rPr>
          <w:rFonts w:ascii="Palatino Linotype" w:hAnsi="Palatino Linotype"/>
          <w:sz w:val="28"/>
          <w:szCs w:val="28"/>
        </w:rPr>
        <w:t>tactics to confound the enemy</w:t>
      </w:r>
    </w:p>
    <w:p w14:paraId="650BB381"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An elderly man from Hull has confounded doctors by recovering after he was officially declared dead.</w:t>
      </w:r>
      <w:r>
        <w:rPr>
          <w:rFonts w:ascii="Palatino Linotype" w:hAnsi="Palatino Linotype"/>
          <w:sz w:val="28"/>
          <w:szCs w:val="28"/>
        </w:rPr>
        <w:t xml:space="preserve"> </w:t>
      </w:r>
      <w:r w:rsidRPr="00A93891">
        <w:rPr>
          <w:rFonts w:ascii="Palatino Linotype" w:hAnsi="Palatino Linotype"/>
          <w:sz w:val="28"/>
          <w:szCs w:val="28"/>
        </w:rPr>
        <w:t>a performance that confounded the critics</w:t>
      </w:r>
    </w:p>
    <w:p w14:paraId="0CF23A20" w14:textId="77777777" w:rsidR="00812934" w:rsidRPr="00A93891" w:rsidRDefault="00812934" w:rsidP="00812934">
      <w:pPr>
        <w:rPr>
          <w:rFonts w:ascii="Palatino Linotype" w:hAnsi="Palatino Linotype"/>
          <w:sz w:val="28"/>
          <w:szCs w:val="28"/>
        </w:rPr>
      </w:pPr>
      <w:r w:rsidRPr="00A93891">
        <w:rPr>
          <w:rFonts w:ascii="Palatino Linotype" w:hAnsi="Palatino Linotype"/>
          <w:sz w:val="28"/>
          <w:szCs w:val="28"/>
        </w:rPr>
        <w:t>The singer confounded her critics with a remarkable follow-up album.</w:t>
      </w:r>
    </w:p>
    <w:p w14:paraId="43ACA46F" w14:textId="77777777" w:rsidR="00812934" w:rsidRDefault="00812934" w:rsidP="00812934">
      <w:pPr>
        <w:rPr>
          <w:rFonts w:ascii="Palatino Linotype" w:hAnsi="Palatino Linotype"/>
          <w:sz w:val="28"/>
          <w:szCs w:val="28"/>
        </w:rPr>
      </w:pPr>
      <w:r w:rsidRPr="00A93891">
        <w:rPr>
          <w:rFonts w:ascii="Palatino Linotype" w:hAnsi="Palatino Linotype"/>
          <w:sz w:val="28"/>
          <w:szCs w:val="28"/>
        </w:rPr>
        <w:t>The author deliberately breaks the narrative continuity in order to confound the reader's expectations.</w:t>
      </w:r>
    </w:p>
    <w:p w14:paraId="46CF6414" w14:textId="77777777" w:rsidR="00812934" w:rsidRPr="00A86162" w:rsidRDefault="00812934" w:rsidP="00812934">
      <w:pPr>
        <w:rPr>
          <w:rFonts w:ascii="Palatino Linotype" w:hAnsi="Palatino Linotype"/>
          <w:sz w:val="28"/>
          <w:szCs w:val="28"/>
        </w:rPr>
      </w:pPr>
      <w:r w:rsidRPr="001744D2">
        <w:rPr>
          <w:rFonts w:ascii="Palatino Linotype" w:hAnsi="Palatino Linotype"/>
          <w:b/>
          <w:bCs/>
          <w:sz w:val="32"/>
          <w:szCs w:val="32"/>
          <w:u w:val="single"/>
        </w:rPr>
        <w:lastRenderedPageBreak/>
        <w:t>Essay</w:t>
      </w:r>
      <w:r w:rsidRPr="00A86162">
        <w:rPr>
          <w:rFonts w:ascii="Palatino Linotype" w:hAnsi="Palatino Linotype"/>
          <w:sz w:val="28"/>
          <w:szCs w:val="28"/>
        </w:rPr>
        <w:t xml:space="preserve">: (V) </w:t>
      </w:r>
      <w:r w:rsidRPr="00A86162">
        <w:rPr>
          <w:rFonts w:ascii="Palatino Linotype" w:hAnsi="Palatino Linotype" w:cs="Mangal"/>
          <w:sz w:val="28"/>
          <w:szCs w:val="28"/>
          <w:cs/>
          <w:lang w:bidi="hi-IN"/>
        </w:rPr>
        <w:t>प्रयास करना</w:t>
      </w:r>
      <w:r w:rsidRPr="00A86162">
        <w:rPr>
          <w:rFonts w:ascii="Palatino Linotype" w:hAnsi="Palatino Linotype"/>
          <w:sz w:val="28"/>
          <w:szCs w:val="28"/>
        </w:rPr>
        <w:t>, If you essay something, you try to do it, EFFORT, ATTEMPT, to try to do something</w:t>
      </w:r>
    </w:p>
    <w:p w14:paraId="1D3F356D" w14:textId="77777777" w:rsidR="00812934" w:rsidRPr="001744D2" w:rsidRDefault="00812934" w:rsidP="00812934">
      <w:pPr>
        <w:rPr>
          <w:rFonts w:ascii="Palatino Linotype" w:hAnsi="Palatino Linotype"/>
          <w:b/>
          <w:bCs/>
          <w:sz w:val="28"/>
          <w:szCs w:val="28"/>
        </w:rPr>
      </w:pPr>
      <w:r w:rsidRPr="001744D2">
        <w:rPr>
          <w:rFonts w:ascii="Palatino Linotype" w:hAnsi="Palatino Linotype"/>
          <w:b/>
          <w:bCs/>
          <w:sz w:val="28"/>
          <w:szCs w:val="28"/>
        </w:rPr>
        <w:t>Synonyms: attempt, try, test, take on</w:t>
      </w:r>
    </w:p>
    <w:p w14:paraId="1CF14821" w14:textId="77777777" w:rsidR="00812934" w:rsidRPr="00A86162" w:rsidRDefault="00812934" w:rsidP="00812934">
      <w:pPr>
        <w:rPr>
          <w:rFonts w:ascii="Palatino Linotype" w:hAnsi="Palatino Linotype"/>
          <w:sz w:val="28"/>
          <w:szCs w:val="28"/>
        </w:rPr>
      </w:pPr>
      <w:r w:rsidRPr="000948D0">
        <w:rPr>
          <w:rFonts w:ascii="Palatino Linotype" w:hAnsi="Palatino Linotype"/>
          <w:b/>
          <w:bCs/>
          <w:sz w:val="30"/>
          <w:szCs w:val="30"/>
          <w:u w:val="single"/>
        </w:rPr>
        <w:t>Usages</w:t>
      </w:r>
    </w:p>
    <w:p w14:paraId="6F68CFEF"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Sinclair essayed a smile but it could hardly have been rated as a success.</w:t>
      </w:r>
    </w:p>
    <w:p w14:paraId="22FDFBA3"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The procedure was first essayed in 1923.</w:t>
      </w:r>
      <w:r>
        <w:rPr>
          <w:rFonts w:ascii="Palatino Linotype" w:hAnsi="Palatino Linotype"/>
          <w:sz w:val="28"/>
          <w:szCs w:val="28"/>
        </w:rPr>
        <w:t xml:space="preserve"> </w:t>
      </w:r>
      <w:r w:rsidRPr="00A86162">
        <w:rPr>
          <w:rFonts w:ascii="Palatino Linotype" w:hAnsi="Palatino Linotype"/>
          <w:sz w:val="28"/>
          <w:szCs w:val="28"/>
        </w:rPr>
        <w:t>I seized the handle to essay another trial</w:t>
      </w:r>
    </w:p>
    <w:p w14:paraId="04AB60C7" w14:textId="77777777" w:rsidR="00812934" w:rsidRPr="00A86162" w:rsidRDefault="00812934" w:rsidP="00812934">
      <w:pPr>
        <w:rPr>
          <w:rFonts w:ascii="Palatino Linotype" w:hAnsi="Palatino Linotype"/>
          <w:sz w:val="28"/>
          <w:szCs w:val="28"/>
        </w:rPr>
      </w:pPr>
    </w:p>
    <w:p w14:paraId="3DAC6D7D" w14:textId="77777777" w:rsidR="00812934" w:rsidRPr="00A86162" w:rsidRDefault="00812934" w:rsidP="00812934">
      <w:pPr>
        <w:rPr>
          <w:rFonts w:ascii="Palatino Linotype" w:hAnsi="Palatino Linotype"/>
          <w:sz w:val="28"/>
          <w:szCs w:val="28"/>
        </w:rPr>
      </w:pPr>
      <w:r w:rsidRPr="003B60A1">
        <w:rPr>
          <w:rFonts w:ascii="Palatino Linotype" w:hAnsi="Palatino Linotype"/>
          <w:b/>
          <w:bCs/>
          <w:sz w:val="32"/>
          <w:szCs w:val="32"/>
          <w:u w:val="single"/>
        </w:rPr>
        <w:t>Corrugated</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लहरदार</w:t>
      </w:r>
      <w:r w:rsidRPr="00A86162">
        <w:rPr>
          <w:rFonts w:ascii="Palatino Linotype" w:hAnsi="Palatino Linotype"/>
          <w:sz w:val="28"/>
          <w:szCs w:val="28"/>
        </w:rPr>
        <w:t>, (especially of sheets of iron or cardboard) having parallel rows of folds that look like a series of waves when seen from the edge, folded into furrows and ridges; wrinkled</w:t>
      </w:r>
    </w:p>
    <w:p w14:paraId="1AF11AEC" w14:textId="77777777" w:rsidR="00812934" w:rsidRPr="00A86162" w:rsidRDefault="00812934" w:rsidP="00812934">
      <w:pPr>
        <w:rPr>
          <w:rFonts w:ascii="Palatino Linotype" w:hAnsi="Palatino Linotype"/>
          <w:sz w:val="28"/>
          <w:szCs w:val="28"/>
        </w:rPr>
      </w:pPr>
      <w:r w:rsidRPr="000948D0">
        <w:rPr>
          <w:rFonts w:ascii="Palatino Linotype" w:hAnsi="Palatino Linotype"/>
          <w:b/>
          <w:bCs/>
          <w:sz w:val="30"/>
          <w:szCs w:val="30"/>
          <w:u w:val="single"/>
        </w:rPr>
        <w:t>Usages</w:t>
      </w:r>
    </w:p>
    <w:p w14:paraId="2EA2804A"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The roof is made from sheets of corrugated iron.</w:t>
      </w:r>
    </w:p>
    <w:p w14:paraId="2B206556"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her forehead corrugated</w:t>
      </w:r>
    </w:p>
    <w:p w14:paraId="14DC4E8A" w14:textId="77777777" w:rsidR="00812934" w:rsidRPr="00A86162" w:rsidRDefault="00812934" w:rsidP="00812934">
      <w:pPr>
        <w:rPr>
          <w:rFonts w:ascii="Palatino Linotype" w:hAnsi="Palatino Linotype"/>
          <w:sz w:val="28"/>
          <w:szCs w:val="28"/>
        </w:rPr>
      </w:pPr>
    </w:p>
    <w:p w14:paraId="62BDC3BF" w14:textId="77777777" w:rsidR="00812934" w:rsidRPr="00A86162" w:rsidRDefault="00812934" w:rsidP="00812934">
      <w:pPr>
        <w:rPr>
          <w:rFonts w:ascii="Palatino Linotype" w:hAnsi="Palatino Linotype"/>
          <w:sz w:val="28"/>
          <w:szCs w:val="28"/>
        </w:rPr>
      </w:pPr>
      <w:r w:rsidRPr="00FF1D75">
        <w:rPr>
          <w:rFonts w:ascii="Palatino Linotype" w:hAnsi="Palatino Linotype"/>
          <w:b/>
          <w:bCs/>
          <w:sz w:val="32"/>
          <w:szCs w:val="32"/>
          <w:u w:val="single"/>
        </w:rPr>
        <w:t>Sagacity</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बुद्धिमत्ता</w:t>
      </w:r>
      <w:r w:rsidRPr="00A86162">
        <w:rPr>
          <w:rFonts w:ascii="Palatino Linotype" w:hAnsi="Palatino Linotype"/>
          <w:sz w:val="28"/>
          <w:szCs w:val="28"/>
        </w:rPr>
        <w:t>, Sagacity is the quality of being sagacious.</w:t>
      </w:r>
    </w:p>
    <w:p w14:paraId="250B5865" w14:textId="77777777" w:rsidR="00812934" w:rsidRPr="00A86162" w:rsidRDefault="00812934" w:rsidP="00812934">
      <w:pPr>
        <w:rPr>
          <w:rFonts w:ascii="Palatino Linotype" w:hAnsi="Palatino Linotype"/>
          <w:sz w:val="28"/>
          <w:szCs w:val="28"/>
        </w:rPr>
      </w:pPr>
      <w:r w:rsidRPr="000948D0">
        <w:rPr>
          <w:rFonts w:ascii="Palatino Linotype" w:hAnsi="Palatino Linotype"/>
          <w:b/>
          <w:bCs/>
          <w:sz w:val="30"/>
          <w:szCs w:val="30"/>
          <w:u w:val="single"/>
        </w:rPr>
        <w:t>Usages</w:t>
      </w:r>
    </w:p>
    <w:p w14:paraId="3F4AE4A5"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a man of great political sagacity</w:t>
      </w:r>
      <w:r>
        <w:rPr>
          <w:rFonts w:ascii="Palatino Linotype" w:hAnsi="Palatino Linotype"/>
          <w:sz w:val="28"/>
          <w:szCs w:val="28"/>
        </w:rPr>
        <w:t xml:space="preserve">, </w:t>
      </w:r>
      <w:r w:rsidRPr="00A86162">
        <w:rPr>
          <w:rFonts w:ascii="Palatino Linotype" w:hAnsi="Palatino Linotype"/>
          <w:sz w:val="28"/>
          <w:szCs w:val="28"/>
        </w:rPr>
        <w:t>I must trust to my own sagacity.</w:t>
      </w:r>
    </w:p>
    <w:p w14:paraId="3732727F"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a man of great sagacity and immense experience.</w:t>
      </w:r>
    </w:p>
    <w:p w14:paraId="255F42D6"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His air of kindness and sagacity tempts people to confide in him.</w:t>
      </w:r>
    </w:p>
    <w:p w14:paraId="5293D745" w14:textId="77777777" w:rsidR="00812934" w:rsidRDefault="00812934" w:rsidP="00812934">
      <w:pPr>
        <w:rPr>
          <w:rFonts w:ascii="Palatino Linotype" w:hAnsi="Palatino Linotype"/>
          <w:sz w:val="28"/>
          <w:szCs w:val="28"/>
        </w:rPr>
      </w:pPr>
    </w:p>
    <w:p w14:paraId="0CB64F81" w14:textId="77777777" w:rsidR="00812934" w:rsidRPr="00A86162" w:rsidRDefault="00812934" w:rsidP="00812934">
      <w:pPr>
        <w:rPr>
          <w:rFonts w:ascii="Palatino Linotype" w:hAnsi="Palatino Linotype"/>
          <w:sz w:val="28"/>
          <w:szCs w:val="28"/>
        </w:rPr>
      </w:pPr>
      <w:r w:rsidRPr="00B26AD1">
        <w:rPr>
          <w:rFonts w:ascii="Palatino Linotype" w:hAnsi="Palatino Linotype"/>
          <w:b/>
          <w:bCs/>
          <w:sz w:val="32"/>
          <w:szCs w:val="32"/>
          <w:u w:val="single"/>
        </w:rPr>
        <w:t>Dilapidation</w:t>
      </w:r>
      <w:r w:rsidRPr="00A86162">
        <w:rPr>
          <w:rFonts w:ascii="Palatino Linotype" w:hAnsi="Palatino Linotype"/>
          <w:sz w:val="28"/>
          <w:szCs w:val="28"/>
        </w:rPr>
        <w:t>: to fall or cause to fall into ruin or decay,</w:t>
      </w:r>
    </w:p>
    <w:p w14:paraId="4914CEBF" w14:textId="77777777" w:rsidR="00812934" w:rsidRPr="00A86162" w:rsidRDefault="00812934" w:rsidP="00812934">
      <w:pPr>
        <w:rPr>
          <w:rFonts w:ascii="Palatino Linotype" w:hAnsi="Palatino Linotype"/>
          <w:sz w:val="28"/>
          <w:szCs w:val="28"/>
        </w:rPr>
      </w:pPr>
    </w:p>
    <w:p w14:paraId="3E4C48C8" w14:textId="77777777" w:rsidR="00812934" w:rsidRPr="00A86162" w:rsidRDefault="00812934" w:rsidP="00812934">
      <w:pPr>
        <w:rPr>
          <w:rFonts w:ascii="Palatino Linotype" w:hAnsi="Palatino Linotype"/>
          <w:sz w:val="28"/>
          <w:szCs w:val="28"/>
        </w:rPr>
      </w:pPr>
      <w:r w:rsidRPr="00441369">
        <w:rPr>
          <w:rFonts w:ascii="Palatino Linotype" w:hAnsi="Palatino Linotype"/>
          <w:b/>
          <w:bCs/>
          <w:sz w:val="32"/>
          <w:szCs w:val="32"/>
          <w:u w:val="single"/>
        </w:rPr>
        <w:t>Congregation</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भक्तगण</w:t>
      </w:r>
      <w:r w:rsidRPr="00A86162">
        <w:rPr>
          <w:rFonts w:ascii="Palatino Linotype" w:hAnsi="Palatino Linotype"/>
          <w:sz w:val="28"/>
          <w:szCs w:val="28"/>
        </w:rPr>
        <w:t>, The people who attend a church service are the congregation.</w:t>
      </w:r>
    </w:p>
    <w:p w14:paraId="0F9100DE" w14:textId="77777777" w:rsidR="00812934" w:rsidRPr="00A86162" w:rsidRDefault="00812934" w:rsidP="00812934">
      <w:pPr>
        <w:rPr>
          <w:rFonts w:ascii="Palatino Linotype" w:hAnsi="Palatino Linotype"/>
          <w:sz w:val="28"/>
          <w:szCs w:val="28"/>
        </w:rPr>
      </w:pPr>
      <w:r w:rsidRPr="000948D0">
        <w:rPr>
          <w:rFonts w:ascii="Palatino Linotype" w:hAnsi="Palatino Linotype"/>
          <w:b/>
          <w:bCs/>
          <w:sz w:val="30"/>
          <w:szCs w:val="30"/>
          <w:u w:val="single"/>
        </w:rPr>
        <w:t>Usages</w:t>
      </w:r>
    </w:p>
    <w:p w14:paraId="48DB00D1"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Most members of the congregation begin arriving a few minutes before services.</w:t>
      </w:r>
    </w:p>
    <w:p w14:paraId="14BB264C"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There was a moment of complete silence as if the entire congregation was holding its breath.</w:t>
      </w:r>
    </w:p>
    <w:p w14:paraId="6AB8F950" w14:textId="77777777" w:rsidR="00812934" w:rsidRPr="00A86162" w:rsidRDefault="00812934" w:rsidP="00812934">
      <w:pPr>
        <w:rPr>
          <w:rFonts w:ascii="Palatino Linotype" w:hAnsi="Palatino Linotype"/>
          <w:sz w:val="28"/>
          <w:szCs w:val="28"/>
        </w:rPr>
      </w:pPr>
      <w:r w:rsidRPr="003F0006">
        <w:rPr>
          <w:rFonts w:ascii="Palatino Linotype" w:hAnsi="Palatino Linotype"/>
          <w:b/>
          <w:bCs/>
          <w:sz w:val="32"/>
          <w:szCs w:val="32"/>
          <w:u w:val="single"/>
        </w:rPr>
        <w:lastRenderedPageBreak/>
        <w:t>Dispel</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दूर करना</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उड़ाना</w:t>
      </w:r>
      <w:r w:rsidRPr="00A86162">
        <w:rPr>
          <w:rFonts w:ascii="Palatino Linotype" w:hAnsi="Palatino Linotype"/>
          <w:sz w:val="28"/>
          <w:szCs w:val="28"/>
        </w:rPr>
        <w:t>, To dispel an idea or feeling means to stop people believing in it or feeling it, to remove fears, doubts, and false ideas, usually by proving them wrong or unnecessary</w:t>
      </w:r>
    </w:p>
    <w:p w14:paraId="55416BBF" w14:textId="77777777" w:rsidR="00812934" w:rsidRPr="003F0006" w:rsidRDefault="00812934" w:rsidP="00812934">
      <w:pPr>
        <w:rPr>
          <w:rFonts w:ascii="Palatino Linotype" w:hAnsi="Palatino Linotype"/>
          <w:b/>
          <w:bCs/>
          <w:sz w:val="28"/>
          <w:szCs w:val="28"/>
        </w:rPr>
      </w:pPr>
      <w:r w:rsidRPr="003F0006">
        <w:rPr>
          <w:rFonts w:ascii="Palatino Linotype" w:hAnsi="Palatino Linotype"/>
          <w:b/>
          <w:bCs/>
          <w:sz w:val="28"/>
          <w:szCs w:val="28"/>
        </w:rPr>
        <w:t>Synonyms: drive away, dismiss, eliminate</w:t>
      </w:r>
    </w:p>
    <w:p w14:paraId="49CF57A0" w14:textId="77777777" w:rsidR="00812934" w:rsidRPr="00A86162" w:rsidRDefault="00812934" w:rsidP="00812934">
      <w:pPr>
        <w:rPr>
          <w:rFonts w:ascii="Palatino Linotype" w:hAnsi="Palatino Linotype"/>
          <w:sz w:val="28"/>
          <w:szCs w:val="28"/>
        </w:rPr>
      </w:pPr>
      <w:r w:rsidRPr="000948D0">
        <w:rPr>
          <w:rFonts w:ascii="Palatino Linotype" w:hAnsi="Palatino Linotype"/>
          <w:b/>
          <w:bCs/>
          <w:sz w:val="30"/>
          <w:szCs w:val="30"/>
          <w:u w:val="single"/>
        </w:rPr>
        <w:t>Usages</w:t>
      </w:r>
    </w:p>
    <w:p w14:paraId="32617BC7"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dispel a rumor</w:t>
      </w:r>
    </w:p>
    <w:p w14:paraId="60D65549"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The President dispelled the notion that he had neglected the economy.</w:t>
      </w:r>
    </w:p>
    <w:p w14:paraId="1992C31D"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I'd like to start the speech by dispelling a few rumours that have been spreading recently.</w:t>
      </w:r>
    </w:p>
    <w:p w14:paraId="2E53F119"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We hope the programme will dispel certain misconceptions about the disease.</w:t>
      </w:r>
    </w:p>
    <w:p w14:paraId="65552372"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it was my duty to make an effort to dispel it</w:t>
      </w:r>
    </w:p>
    <w:p w14:paraId="0E3DC4AD" w14:textId="77777777" w:rsidR="00812934" w:rsidRPr="00A86162" w:rsidRDefault="00812934" w:rsidP="00812934">
      <w:pPr>
        <w:rPr>
          <w:rFonts w:ascii="Palatino Linotype" w:hAnsi="Palatino Linotype"/>
          <w:sz w:val="28"/>
          <w:szCs w:val="28"/>
        </w:rPr>
      </w:pPr>
    </w:p>
    <w:p w14:paraId="72AEE8C7" w14:textId="77777777" w:rsidR="00812934" w:rsidRPr="00A86162" w:rsidRDefault="00812934" w:rsidP="00812934">
      <w:pPr>
        <w:rPr>
          <w:rFonts w:ascii="Palatino Linotype" w:hAnsi="Palatino Linotype"/>
          <w:sz w:val="28"/>
          <w:szCs w:val="28"/>
        </w:rPr>
      </w:pPr>
      <w:r w:rsidRPr="00BD4A33">
        <w:rPr>
          <w:rFonts w:ascii="Palatino Linotype" w:hAnsi="Palatino Linotype"/>
          <w:b/>
          <w:bCs/>
          <w:sz w:val="32"/>
          <w:szCs w:val="32"/>
          <w:u w:val="single"/>
        </w:rPr>
        <w:t>Grim</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गंभीर</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विषादपूर्ण</w:t>
      </w:r>
      <w:r w:rsidRPr="00A86162">
        <w:rPr>
          <w:rFonts w:ascii="Palatino Linotype" w:hAnsi="Palatino Linotype"/>
          <w:sz w:val="28"/>
          <w:szCs w:val="28"/>
        </w:rPr>
        <w:t>, A situation or piece of information that is grim is unpleasant, depressing, and difficult to accept.</w:t>
      </w:r>
    </w:p>
    <w:p w14:paraId="3B250285" w14:textId="77777777" w:rsidR="00812934" w:rsidRPr="00D42275" w:rsidRDefault="00812934" w:rsidP="00812934">
      <w:pPr>
        <w:rPr>
          <w:rFonts w:ascii="Palatino Linotype" w:hAnsi="Palatino Linotype"/>
          <w:b/>
          <w:bCs/>
          <w:sz w:val="28"/>
          <w:szCs w:val="28"/>
        </w:rPr>
      </w:pPr>
      <w:r w:rsidRPr="00D42275">
        <w:rPr>
          <w:rFonts w:ascii="Palatino Linotype" w:hAnsi="Palatino Linotype"/>
          <w:b/>
          <w:bCs/>
          <w:sz w:val="28"/>
          <w:szCs w:val="28"/>
        </w:rPr>
        <w:t>Synonyms: terrible, shocking</w:t>
      </w:r>
    </w:p>
    <w:p w14:paraId="15DE7545" w14:textId="77777777" w:rsidR="00812934" w:rsidRPr="00A86162" w:rsidRDefault="00812934" w:rsidP="00812934">
      <w:pPr>
        <w:rPr>
          <w:rFonts w:ascii="Palatino Linotype" w:hAnsi="Palatino Linotype"/>
          <w:sz w:val="28"/>
          <w:szCs w:val="28"/>
        </w:rPr>
      </w:pPr>
      <w:r w:rsidRPr="000948D0">
        <w:rPr>
          <w:rFonts w:ascii="Palatino Linotype" w:hAnsi="Palatino Linotype"/>
          <w:b/>
          <w:bCs/>
          <w:sz w:val="30"/>
          <w:szCs w:val="30"/>
          <w:u w:val="single"/>
        </w:rPr>
        <w:t>Usages</w:t>
      </w:r>
    </w:p>
    <w:p w14:paraId="1245A073"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They painted a grim picture of growing crime.</w:t>
      </w:r>
    </w:p>
    <w:p w14:paraId="14292117"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There was further grim economic news yesterday.</w:t>
      </w:r>
    </w:p>
    <w:p w14:paraId="08E72382"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The mood could not have been grimmer.</w:t>
      </w:r>
      <w:r>
        <w:rPr>
          <w:rFonts w:ascii="Palatino Linotype" w:hAnsi="Palatino Linotype"/>
          <w:sz w:val="28"/>
          <w:szCs w:val="28"/>
        </w:rPr>
        <w:t xml:space="preserve"> </w:t>
      </w:r>
      <w:r w:rsidRPr="00A86162">
        <w:rPr>
          <w:rFonts w:ascii="Palatino Linotype" w:hAnsi="Palatino Linotype"/>
          <w:sz w:val="28"/>
          <w:szCs w:val="28"/>
        </w:rPr>
        <w:t>Her expression was grim and unpleasant.</w:t>
      </w:r>
    </w:p>
    <w:p w14:paraId="2649F5E4"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The city might be grim at first, but there is a vibrancy and excitement.</w:t>
      </w:r>
    </w:p>
    <w:p w14:paraId="7E6AE020" w14:textId="77777777" w:rsidR="00812934" w:rsidRPr="00A86162" w:rsidRDefault="00812934" w:rsidP="00812934">
      <w:pPr>
        <w:rPr>
          <w:rFonts w:ascii="Palatino Linotype" w:hAnsi="Palatino Linotype"/>
          <w:sz w:val="28"/>
          <w:szCs w:val="28"/>
        </w:rPr>
      </w:pPr>
    </w:p>
    <w:p w14:paraId="65252395" w14:textId="77777777" w:rsidR="00812934" w:rsidRPr="00A86162" w:rsidRDefault="00812934" w:rsidP="00812934">
      <w:pPr>
        <w:rPr>
          <w:rFonts w:ascii="Palatino Linotype" w:hAnsi="Palatino Linotype"/>
          <w:sz w:val="28"/>
          <w:szCs w:val="28"/>
        </w:rPr>
      </w:pPr>
      <w:r w:rsidRPr="00AE68D0">
        <w:rPr>
          <w:rFonts w:ascii="Palatino Linotype" w:hAnsi="Palatino Linotype"/>
          <w:b/>
          <w:bCs/>
          <w:sz w:val="32"/>
          <w:szCs w:val="32"/>
          <w:u w:val="single"/>
        </w:rPr>
        <w:t>Admittance</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प्रवेश</w:t>
      </w:r>
      <w:r w:rsidRPr="00A86162">
        <w:rPr>
          <w:rFonts w:ascii="Palatino Linotype" w:hAnsi="Palatino Linotype"/>
          <w:sz w:val="28"/>
          <w:szCs w:val="28"/>
        </w:rPr>
        <w:t>, the process or fact of entering or being allowed to enter a place or institution, Admittance is the act of entering a place or institution or the right to enter it.</w:t>
      </w:r>
    </w:p>
    <w:p w14:paraId="5CD303FD" w14:textId="77777777" w:rsidR="00812934" w:rsidRPr="009B4545" w:rsidRDefault="00812934" w:rsidP="00812934">
      <w:pPr>
        <w:rPr>
          <w:rFonts w:ascii="Palatino Linotype" w:hAnsi="Palatino Linotype"/>
          <w:b/>
          <w:bCs/>
          <w:sz w:val="28"/>
          <w:szCs w:val="28"/>
        </w:rPr>
      </w:pPr>
      <w:r w:rsidRPr="009B4545">
        <w:rPr>
          <w:rFonts w:ascii="Palatino Linotype" w:hAnsi="Palatino Linotype"/>
          <w:b/>
          <w:bCs/>
          <w:sz w:val="28"/>
          <w:szCs w:val="28"/>
        </w:rPr>
        <w:t>Synonyms: access, entry</w:t>
      </w:r>
    </w:p>
    <w:p w14:paraId="264CDA3A" w14:textId="77777777" w:rsidR="00812934" w:rsidRPr="00A86162" w:rsidRDefault="00812934" w:rsidP="00812934">
      <w:pPr>
        <w:rPr>
          <w:rFonts w:ascii="Palatino Linotype" w:hAnsi="Palatino Linotype"/>
          <w:sz w:val="28"/>
          <w:szCs w:val="28"/>
        </w:rPr>
      </w:pPr>
      <w:r w:rsidRPr="000948D0">
        <w:rPr>
          <w:rFonts w:ascii="Palatino Linotype" w:hAnsi="Palatino Linotype"/>
          <w:b/>
          <w:bCs/>
          <w:sz w:val="30"/>
          <w:szCs w:val="30"/>
          <w:u w:val="single"/>
        </w:rPr>
        <w:t>Usages</w:t>
      </w:r>
    </w:p>
    <w:p w14:paraId="6D5CAA53"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people were unable to gain admittance to the hall</w:t>
      </w:r>
    </w:p>
    <w:p w14:paraId="16FF2864" w14:textId="77777777" w:rsidR="00812934" w:rsidRDefault="00812934" w:rsidP="00812934">
      <w:pPr>
        <w:rPr>
          <w:rFonts w:ascii="Palatino Linotype" w:hAnsi="Palatino Linotype"/>
          <w:sz w:val="28"/>
          <w:szCs w:val="28"/>
        </w:rPr>
      </w:pPr>
      <w:r w:rsidRPr="00A86162">
        <w:rPr>
          <w:rFonts w:ascii="Palatino Linotype" w:hAnsi="Palatino Linotype"/>
          <w:sz w:val="28"/>
          <w:szCs w:val="28"/>
        </w:rPr>
        <w:t>We had not been able to gain admittance to the flat.</w:t>
      </w:r>
    </w:p>
    <w:p w14:paraId="55BD5014" w14:textId="77777777" w:rsidR="00812934" w:rsidRDefault="00812934" w:rsidP="00812934">
      <w:pPr>
        <w:rPr>
          <w:rFonts w:ascii="Palatino Linotype" w:hAnsi="Palatino Linotype"/>
          <w:sz w:val="28"/>
          <w:szCs w:val="28"/>
        </w:rPr>
      </w:pPr>
    </w:p>
    <w:p w14:paraId="5AB6019B" w14:textId="77777777" w:rsidR="00812934" w:rsidRPr="00A86162" w:rsidRDefault="00812934" w:rsidP="00812934">
      <w:pPr>
        <w:rPr>
          <w:rFonts w:ascii="Palatino Linotype" w:hAnsi="Palatino Linotype"/>
          <w:sz w:val="28"/>
          <w:szCs w:val="28"/>
        </w:rPr>
      </w:pPr>
      <w:r w:rsidRPr="006A7BDD">
        <w:rPr>
          <w:rFonts w:ascii="Palatino Linotype" w:hAnsi="Palatino Linotype"/>
          <w:b/>
          <w:bCs/>
          <w:sz w:val="32"/>
          <w:szCs w:val="32"/>
          <w:u w:val="single"/>
        </w:rPr>
        <w:lastRenderedPageBreak/>
        <w:t>Copious</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विपुल</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प्रचुर</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अधिक</w:t>
      </w:r>
      <w:r w:rsidRPr="00A86162">
        <w:rPr>
          <w:rFonts w:ascii="Palatino Linotype" w:hAnsi="Palatino Linotype"/>
          <w:sz w:val="28"/>
          <w:szCs w:val="28"/>
        </w:rPr>
        <w:t>, abundant in supply or quantity,</w:t>
      </w:r>
      <w:r>
        <w:rPr>
          <w:rFonts w:ascii="Palatino Linotype" w:hAnsi="Palatino Linotype"/>
          <w:sz w:val="28"/>
          <w:szCs w:val="28"/>
        </w:rPr>
        <w:t xml:space="preserve"> </w:t>
      </w:r>
      <w:r w:rsidRPr="00A86162">
        <w:rPr>
          <w:rFonts w:ascii="Palatino Linotype" w:hAnsi="Palatino Linotype"/>
          <w:sz w:val="28"/>
          <w:szCs w:val="28"/>
        </w:rPr>
        <w:t>A copious amount of something is a large amount of it, in large amounts, or more than enough</w:t>
      </w:r>
    </w:p>
    <w:p w14:paraId="13687832" w14:textId="77777777" w:rsidR="00812934" w:rsidRPr="00A86162" w:rsidRDefault="00812934" w:rsidP="00812934">
      <w:pPr>
        <w:rPr>
          <w:rFonts w:ascii="Palatino Linotype" w:hAnsi="Palatino Linotype"/>
          <w:sz w:val="28"/>
          <w:szCs w:val="28"/>
        </w:rPr>
      </w:pPr>
      <w:r w:rsidRPr="000948D0">
        <w:rPr>
          <w:rFonts w:ascii="Palatino Linotype" w:hAnsi="Palatino Linotype"/>
          <w:b/>
          <w:bCs/>
          <w:sz w:val="30"/>
          <w:szCs w:val="30"/>
          <w:u w:val="single"/>
        </w:rPr>
        <w:t>Usages</w:t>
      </w:r>
    </w:p>
    <w:p w14:paraId="29D7C452"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copious bleeding at the nose, a copious harvest, copious springs</w:t>
      </w:r>
    </w:p>
    <w:p w14:paraId="5593536E"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He had worked until the early hours of the morning, helped by copious amounts of coffee.</w:t>
      </w:r>
    </w:p>
    <w:p w14:paraId="0FF49468"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He attended his lectures and took copious notes.</w:t>
      </w:r>
    </w:p>
    <w:p w14:paraId="34EE0D68"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She wept copiously.</w:t>
      </w:r>
      <w:r>
        <w:rPr>
          <w:rFonts w:ascii="Palatino Linotype" w:hAnsi="Palatino Linotype"/>
          <w:sz w:val="28"/>
          <w:szCs w:val="28"/>
        </w:rPr>
        <w:t xml:space="preserve"> </w:t>
      </w:r>
      <w:r w:rsidRPr="00A86162">
        <w:rPr>
          <w:rFonts w:ascii="Palatino Linotype" w:hAnsi="Palatino Linotype"/>
          <w:sz w:val="28"/>
          <w:szCs w:val="28"/>
        </w:rPr>
        <w:t>copious references to other writers</w:t>
      </w:r>
    </w:p>
    <w:p w14:paraId="2B852E64"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copious food and drink</w:t>
      </w:r>
      <w:r>
        <w:rPr>
          <w:rFonts w:ascii="Palatino Linotype" w:hAnsi="Palatino Linotype"/>
          <w:sz w:val="28"/>
          <w:szCs w:val="28"/>
        </w:rPr>
        <w:t xml:space="preserve">, </w:t>
      </w:r>
      <w:r w:rsidRPr="00A86162">
        <w:rPr>
          <w:rFonts w:ascii="Palatino Linotype" w:hAnsi="Palatino Linotype"/>
          <w:sz w:val="28"/>
          <w:szCs w:val="28"/>
        </w:rPr>
        <w:t>They drank copious amounts of wine.</w:t>
      </w:r>
    </w:p>
    <w:p w14:paraId="2F51837A" w14:textId="77777777" w:rsidR="00812934" w:rsidRPr="00A86162" w:rsidRDefault="00812934" w:rsidP="00812934">
      <w:pPr>
        <w:rPr>
          <w:rFonts w:ascii="Palatino Linotype" w:hAnsi="Palatino Linotype"/>
          <w:sz w:val="28"/>
          <w:szCs w:val="28"/>
        </w:rPr>
      </w:pPr>
    </w:p>
    <w:p w14:paraId="652DAE4B" w14:textId="77777777" w:rsidR="00812934" w:rsidRDefault="00812934" w:rsidP="00812934">
      <w:pPr>
        <w:rPr>
          <w:rFonts w:ascii="Palatino Linotype" w:hAnsi="Palatino Linotype"/>
          <w:sz w:val="28"/>
          <w:szCs w:val="28"/>
        </w:rPr>
      </w:pPr>
      <w:r w:rsidRPr="00E318FE">
        <w:rPr>
          <w:rFonts w:ascii="Palatino Linotype" w:hAnsi="Palatino Linotype"/>
          <w:b/>
          <w:bCs/>
          <w:sz w:val="32"/>
          <w:szCs w:val="32"/>
          <w:u w:val="single"/>
        </w:rPr>
        <w:t>Mire</w:t>
      </w:r>
      <w:r w:rsidRPr="00A86162">
        <w:rPr>
          <w:rFonts w:ascii="Palatino Linotype" w:hAnsi="Palatino Linotype"/>
          <w:sz w:val="28"/>
          <w:szCs w:val="28"/>
        </w:rPr>
        <w:t xml:space="preserve">: </w:t>
      </w:r>
      <w:r w:rsidRPr="00E318FE">
        <w:rPr>
          <w:rFonts w:ascii="Palatino Linotype" w:hAnsi="Palatino Linotype" w:cs="Kalinga"/>
          <w:b/>
          <w:bCs/>
          <w:sz w:val="30"/>
          <w:szCs w:val="30"/>
          <w:cs/>
          <w:lang w:bidi="or-IN"/>
        </w:rPr>
        <w:t>କାଦୁଅ</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कीचड़</w:t>
      </w:r>
      <w:r w:rsidRPr="00A86162">
        <w:rPr>
          <w:rFonts w:ascii="Palatino Linotype" w:hAnsi="Palatino Linotype"/>
          <w:sz w:val="28"/>
          <w:szCs w:val="28"/>
        </w:rPr>
        <w:t>, mud, Mire is dirt or mud, You can refer to an unpleasant or difficult situation as a mire of some kind, an unpleasant situation that is difficult to escape</w:t>
      </w:r>
    </w:p>
    <w:p w14:paraId="24845E52" w14:textId="77777777" w:rsidR="00812934" w:rsidRPr="00A86162" w:rsidRDefault="00812934" w:rsidP="00812934">
      <w:pPr>
        <w:rPr>
          <w:rFonts w:ascii="Palatino Linotype" w:hAnsi="Palatino Linotype"/>
          <w:sz w:val="28"/>
          <w:szCs w:val="28"/>
        </w:rPr>
      </w:pPr>
      <w:r w:rsidRPr="000948D0">
        <w:rPr>
          <w:rFonts w:ascii="Palatino Linotype" w:hAnsi="Palatino Linotype"/>
          <w:b/>
          <w:bCs/>
          <w:sz w:val="30"/>
          <w:szCs w:val="30"/>
          <w:u w:val="single"/>
        </w:rPr>
        <w:t>Usages</w:t>
      </w:r>
    </w:p>
    <w:p w14:paraId="052338EC"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I will talk you through the mire and help you decide.</w:t>
      </w:r>
    </w:p>
    <w:p w14:paraId="334B7400"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The wheels got stuck in the mire.</w:t>
      </w:r>
      <w:r>
        <w:rPr>
          <w:rFonts w:ascii="Palatino Linotype" w:hAnsi="Palatino Linotype"/>
          <w:sz w:val="28"/>
          <w:szCs w:val="28"/>
        </w:rPr>
        <w:t xml:space="preserve"> </w:t>
      </w:r>
      <w:r w:rsidRPr="00A86162">
        <w:rPr>
          <w:rFonts w:ascii="Palatino Linotype" w:hAnsi="Palatino Linotype"/>
          <w:sz w:val="28"/>
          <w:szCs w:val="28"/>
        </w:rPr>
        <w:t>the roads retained their winter mire</w:t>
      </w:r>
    </w:p>
    <w:p w14:paraId="70ADFBAA"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a mire of poverty and ignorance.</w:t>
      </w:r>
      <w:r>
        <w:rPr>
          <w:rFonts w:ascii="Palatino Linotype" w:hAnsi="Palatino Linotype"/>
          <w:sz w:val="28"/>
          <w:szCs w:val="28"/>
        </w:rPr>
        <w:t xml:space="preserve"> </w:t>
      </w:r>
      <w:r w:rsidRPr="00A86162">
        <w:rPr>
          <w:rFonts w:ascii="Palatino Linotype" w:hAnsi="Palatino Linotype"/>
          <w:sz w:val="28"/>
          <w:szCs w:val="28"/>
        </w:rPr>
        <w:t>found themselves in a mire of debt</w:t>
      </w:r>
    </w:p>
    <w:p w14:paraId="5D9C9687"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We must not be drawn into the mire of civil war.</w:t>
      </w:r>
    </w:p>
    <w:p w14:paraId="5B4796ED" w14:textId="77777777" w:rsidR="00812934" w:rsidRPr="00A86162" w:rsidRDefault="00812934" w:rsidP="00812934">
      <w:pPr>
        <w:rPr>
          <w:rFonts w:ascii="Palatino Linotype" w:hAnsi="Palatino Linotype"/>
          <w:sz w:val="28"/>
          <w:szCs w:val="28"/>
        </w:rPr>
      </w:pPr>
      <w:r w:rsidRPr="00A86162">
        <w:rPr>
          <w:rFonts w:ascii="Palatino Linotype" w:hAnsi="Palatino Linotype"/>
          <w:sz w:val="28"/>
          <w:szCs w:val="28"/>
        </w:rPr>
        <w:t>the service is sinking in the mire of its own regulations</w:t>
      </w:r>
    </w:p>
    <w:p w14:paraId="6475F2CA" w14:textId="77777777" w:rsidR="00812934" w:rsidRDefault="00812934" w:rsidP="00812934">
      <w:pPr>
        <w:rPr>
          <w:rFonts w:ascii="Palatino Linotype" w:hAnsi="Palatino Linotype"/>
          <w:sz w:val="28"/>
          <w:szCs w:val="28"/>
        </w:rPr>
      </w:pPr>
    </w:p>
    <w:p w14:paraId="1BF0106B" w14:textId="77777777" w:rsidR="00812934" w:rsidRPr="00E170F4" w:rsidRDefault="00812934" w:rsidP="00812934">
      <w:pPr>
        <w:rPr>
          <w:rFonts w:ascii="Palatino Linotype" w:hAnsi="Palatino Linotype"/>
          <w:sz w:val="28"/>
          <w:szCs w:val="28"/>
        </w:rPr>
      </w:pPr>
      <w:r w:rsidRPr="0053495F">
        <w:rPr>
          <w:rFonts w:ascii="Palatino Linotype" w:hAnsi="Palatino Linotype"/>
          <w:b/>
          <w:bCs/>
          <w:sz w:val="32"/>
          <w:szCs w:val="32"/>
          <w:u w:val="single"/>
        </w:rPr>
        <w:t>Imprecations</w:t>
      </w:r>
      <w:r w:rsidRPr="00E170F4">
        <w:rPr>
          <w:rFonts w:ascii="Palatino Linotype" w:hAnsi="Palatino Linotype"/>
          <w:sz w:val="28"/>
          <w:szCs w:val="28"/>
        </w:rPr>
        <w:t xml:space="preserve">: </w:t>
      </w:r>
      <w:r w:rsidRPr="00E170F4">
        <w:rPr>
          <w:rFonts w:ascii="Palatino Linotype" w:hAnsi="Palatino Linotype" w:cs="Mangal"/>
          <w:sz w:val="28"/>
          <w:szCs w:val="28"/>
          <w:cs/>
          <w:lang w:bidi="hi-IN"/>
        </w:rPr>
        <w:t>शाप</w:t>
      </w:r>
      <w:r w:rsidRPr="00E170F4">
        <w:rPr>
          <w:rFonts w:ascii="Palatino Linotype" w:hAnsi="Palatino Linotype"/>
          <w:sz w:val="28"/>
          <w:szCs w:val="28"/>
        </w:rPr>
        <w:t xml:space="preserve">, </w:t>
      </w:r>
      <w:r w:rsidRPr="00E170F4">
        <w:rPr>
          <w:rFonts w:ascii="Palatino Linotype" w:hAnsi="Palatino Linotype" w:cs="Mangal"/>
          <w:sz w:val="28"/>
          <w:szCs w:val="28"/>
          <w:cs/>
          <w:lang w:bidi="hi-IN"/>
        </w:rPr>
        <w:t>अभिशाप</w:t>
      </w:r>
      <w:r w:rsidRPr="00E170F4">
        <w:rPr>
          <w:rFonts w:ascii="Palatino Linotype" w:hAnsi="Palatino Linotype"/>
          <w:sz w:val="28"/>
          <w:szCs w:val="28"/>
        </w:rPr>
        <w:t>, a spoken curse, An imprecation is something rude, angry, or hostile that is said to or about someone, CURSE</w:t>
      </w:r>
    </w:p>
    <w:p w14:paraId="63B294F6" w14:textId="77777777" w:rsidR="00812934" w:rsidRDefault="00812934" w:rsidP="00812934">
      <w:pPr>
        <w:rPr>
          <w:rFonts w:ascii="Palatino Linotype" w:hAnsi="Palatino Linotype"/>
          <w:b/>
          <w:bCs/>
          <w:sz w:val="28"/>
          <w:szCs w:val="28"/>
        </w:rPr>
      </w:pPr>
      <w:r w:rsidRPr="00E170F4">
        <w:rPr>
          <w:rFonts w:ascii="Palatino Linotype" w:hAnsi="Palatino Linotype"/>
          <w:b/>
          <w:bCs/>
          <w:sz w:val="28"/>
          <w:szCs w:val="28"/>
        </w:rPr>
        <w:t>Synonyms: curse</w:t>
      </w:r>
    </w:p>
    <w:p w14:paraId="55099521" w14:textId="77777777" w:rsidR="00812934" w:rsidRPr="00E170F4" w:rsidRDefault="00812934" w:rsidP="00812934">
      <w:pPr>
        <w:rPr>
          <w:rFonts w:ascii="Palatino Linotype" w:hAnsi="Palatino Linotype"/>
          <w:b/>
          <w:bCs/>
          <w:sz w:val="28"/>
          <w:szCs w:val="28"/>
        </w:rPr>
      </w:pPr>
      <w:r>
        <w:rPr>
          <w:rFonts w:ascii="Palatino Linotype" w:hAnsi="Palatino Linotype"/>
          <w:b/>
          <w:bCs/>
          <w:sz w:val="30"/>
          <w:szCs w:val="30"/>
          <w:u w:val="single"/>
        </w:rPr>
        <w:t>Usages</w:t>
      </w:r>
    </w:p>
    <w:p w14:paraId="6BAB052D" w14:textId="77777777" w:rsidR="00812934" w:rsidRPr="00E170F4" w:rsidRDefault="00812934" w:rsidP="00812934">
      <w:pPr>
        <w:rPr>
          <w:rFonts w:ascii="Palatino Linotype" w:hAnsi="Palatino Linotype"/>
          <w:sz w:val="28"/>
          <w:szCs w:val="28"/>
        </w:rPr>
      </w:pPr>
      <w:r w:rsidRPr="00E170F4">
        <w:rPr>
          <w:rFonts w:ascii="Palatino Linotype" w:hAnsi="Palatino Linotype"/>
          <w:sz w:val="28"/>
          <w:szCs w:val="28"/>
        </w:rPr>
        <w:t>The old woman walked along the street muttering imprecations</w:t>
      </w:r>
    </w:p>
    <w:p w14:paraId="1AF288A9" w14:textId="77777777" w:rsidR="00812934" w:rsidRPr="00E170F4" w:rsidRDefault="00812934" w:rsidP="00812934">
      <w:pPr>
        <w:rPr>
          <w:rFonts w:ascii="Palatino Linotype" w:hAnsi="Palatino Linotype"/>
          <w:sz w:val="28"/>
          <w:szCs w:val="28"/>
        </w:rPr>
      </w:pPr>
      <w:r w:rsidRPr="00E170F4">
        <w:rPr>
          <w:rFonts w:ascii="Palatino Linotype" w:hAnsi="Palatino Linotype"/>
          <w:sz w:val="28"/>
          <w:szCs w:val="28"/>
        </w:rPr>
        <w:t>the defiant prisoner continued to hurl imprecations and insults at the guards</w:t>
      </w:r>
    </w:p>
    <w:p w14:paraId="2D5B44B2" w14:textId="657171DE" w:rsidR="00A378F0" w:rsidRPr="0000674D" w:rsidRDefault="00812934" w:rsidP="00812934">
      <w:r w:rsidRPr="00E170F4">
        <w:rPr>
          <w:rFonts w:ascii="Palatino Linotype" w:hAnsi="Palatino Linotype"/>
          <w:sz w:val="28"/>
          <w:szCs w:val="28"/>
        </w:rPr>
        <w:t>He is a detestable villain. the detestable actions of a nasty little man</w:t>
      </w:r>
    </w:p>
    <w:sectPr w:rsidR="00A378F0" w:rsidRPr="0000674D" w:rsidSect="00F84140">
      <w:footerReference w:type="default" r:id="rId6"/>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C80E2" w14:textId="77777777" w:rsidR="000B566B" w:rsidRDefault="000B566B" w:rsidP="00F84140">
      <w:pPr>
        <w:spacing w:after="0" w:line="240" w:lineRule="auto"/>
      </w:pPr>
      <w:r>
        <w:separator/>
      </w:r>
    </w:p>
  </w:endnote>
  <w:endnote w:type="continuationSeparator" w:id="0">
    <w:p w14:paraId="3FE4096E" w14:textId="77777777" w:rsidR="000B566B" w:rsidRDefault="000B566B"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Kalinga">
    <w:altName w:val="Nirmala UI"/>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62DAECDA"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3BD4529"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AEBC7" w14:textId="77777777" w:rsidR="000B566B" w:rsidRDefault="000B566B" w:rsidP="00F84140">
      <w:pPr>
        <w:spacing w:after="0" w:line="240" w:lineRule="auto"/>
      </w:pPr>
      <w:r>
        <w:separator/>
      </w:r>
    </w:p>
  </w:footnote>
  <w:footnote w:type="continuationSeparator" w:id="0">
    <w:p w14:paraId="3852ABED" w14:textId="77777777" w:rsidR="000B566B" w:rsidRDefault="000B566B"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A71"/>
    <w:rsid w:val="0000674D"/>
    <w:rsid w:val="000B566B"/>
    <w:rsid w:val="00226061"/>
    <w:rsid w:val="002C6599"/>
    <w:rsid w:val="00357D71"/>
    <w:rsid w:val="00384B45"/>
    <w:rsid w:val="003A54E3"/>
    <w:rsid w:val="003D3C07"/>
    <w:rsid w:val="00404F9F"/>
    <w:rsid w:val="004974B6"/>
    <w:rsid w:val="004C29AE"/>
    <w:rsid w:val="004C5B24"/>
    <w:rsid w:val="00535A29"/>
    <w:rsid w:val="00594B21"/>
    <w:rsid w:val="005A795C"/>
    <w:rsid w:val="005C1678"/>
    <w:rsid w:val="006107B3"/>
    <w:rsid w:val="0065062C"/>
    <w:rsid w:val="006E62EB"/>
    <w:rsid w:val="00791A71"/>
    <w:rsid w:val="007D6EA3"/>
    <w:rsid w:val="00812934"/>
    <w:rsid w:val="00881B99"/>
    <w:rsid w:val="00987C7D"/>
    <w:rsid w:val="00A378F0"/>
    <w:rsid w:val="00AA6530"/>
    <w:rsid w:val="00AF13BE"/>
    <w:rsid w:val="00B25F92"/>
    <w:rsid w:val="00C31770"/>
    <w:rsid w:val="00CF55F9"/>
    <w:rsid w:val="00D648AA"/>
    <w:rsid w:val="00DC3407"/>
    <w:rsid w:val="00DC4A4C"/>
    <w:rsid w:val="00E56A71"/>
    <w:rsid w:val="00E62A06"/>
    <w:rsid w:val="00F564D7"/>
    <w:rsid w:val="00F841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F4B57"/>
  <w15:chartTrackingRefBased/>
  <w15:docId w15:val="{57D35886-A293-4062-8FA2-95064704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10</TotalTime>
  <Pages>10</Pages>
  <Words>2079</Words>
  <Characters>11855</Characters>
  <Application>Microsoft Office Word</Application>
  <DocSecurity>0</DocSecurity>
  <Lines>98</Lines>
  <Paragraphs>27</Paragraphs>
  <ScaleCrop>false</ScaleCrop>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65</cp:revision>
  <dcterms:created xsi:type="dcterms:W3CDTF">2023-03-29T04:29:00Z</dcterms:created>
  <dcterms:modified xsi:type="dcterms:W3CDTF">2023-03-29T04:45:00Z</dcterms:modified>
</cp:coreProperties>
</file>