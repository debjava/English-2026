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6B33E" w14:textId="75DC8170" w:rsidR="00E12761" w:rsidRDefault="00E12761" w:rsidP="00E12761">
      <w:pPr>
        <w:rPr>
          <w:rFonts w:ascii="Palatino Linotype" w:hAnsi="Palatino Linotype"/>
          <w:b/>
          <w:bCs/>
          <w:sz w:val="34"/>
          <w:szCs w:val="34"/>
          <w:u w:val="single"/>
        </w:rPr>
      </w:pPr>
      <w:r w:rsidRPr="00811501">
        <w:rPr>
          <w:rFonts w:ascii="Palatino Linotype" w:hAnsi="Palatino Linotype"/>
          <w:sz w:val="52"/>
          <w:szCs w:val="52"/>
          <w:u w:val="single"/>
        </w:rPr>
        <w:t>Words and Vocabulary-Part-</w:t>
      </w:r>
      <w:r>
        <w:rPr>
          <w:rFonts w:ascii="Palatino Linotype" w:hAnsi="Palatino Linotype"/>
          <w:sz w:val="52"/>
          <w:szCs w:val="52"/>
          <w:u w:val="single"/>
        </w:rPr>
        <w:t>I</w:t>
      </w:r>
      <w:r w:rsidRPr="00811501">
        <w:rPr>
          <w:rFonts w:ascii="Palatino Linotype" w:hAnsi="Palatino Linotype"/>
          <w:sz w:val="52"/>
          <w:szCs w:val="52"/>
          <w:u w:val="single"/>
        </w:rPr>
        <w:t xml:space="preserve"> – 202</w:t>
      </w:r>
      <w:r>
        <w:rPr>
          <w:rFonts w:ascii="Palatino Linotype" w:hAnsi="Palatino Linotype"/>
          <w:sz w:val="52"/>
          <w:szCs w:val="52"/>
          <w:u w:val="single"/>
        </w:rPr>
        <w:t>2</w:t>
      </w:r>
    </w:p>
    <w:p w14:paraId="092FAFA5" w14:textId="5D008CCE" w:rsidR="00E12761" w:rsidRPr="007A4181" w:rsidRDefault="00E12761" w:rsidP="00E12761">
      <w:pPr>
        <w:rPr>
          <w:rFonts w:ascii="Palatino Linotype" w:hAnsi="Palatino Linotype"/>
          <w:sz w:val="28"/>
          <w:szCs w:val="28"/>
        </w:rPr>
      </w:pPr>
      <w:r w:rsidRPr="008900FD">
        <w:rPr>
          <w:rFonts w:ascii="Palatino Linotype" w:hAnsi="Palatino Linotype"/>
          <w:b/>
          <w:bCs/>
          <w:sz w:val="34"/>
          <w:szCs w:val="34"/>
          <w:u w:val="single"/>
        </w:rPr>
        <w:t>Convoluted</w:t>
      </w:r>
      <w:r w:rsidRPr="007A4181">
        <w:rPr>
          <w:rFonts w:ascii="Palatino Linotype" w:hAnsi="Palatino Linotype"/>
          <w:sz w:val="28"/>
          <w:szCs w:val="28"/>
        </w:rPr>
        <w:t>: intricately folded, twisted, or coiled, very complicated and difficult to understand</w:t>
      </w:r>
    </w:p>
    <w:p w14:paraId="0571FF86" w14:textId="77777777" w:rsidR="00E12761" w:rsidRPr="00C76D87" w:rsidRDefault="00E12761" w:rsidP="00E12761">
      <w:pPr>
        <w:rPr>
          <w:rFonts w:ascii="Palatino Linotype" w:hAnsi="Palatino Linotype"/>
          <w:b/>
          <w:bCs/>
          <w:sz w:val="28"/>
          <w:szCs w:val="28"/>
        </w:rPr>
      </w:pPr>
      <w:r w:rsidRPr="00C76D87">
        <w:rPr>
          <w:rFonts w:ascii="Palatino Linotype" w:hAnsi="Palatino Linotype"/>
          <w:b/>
          <w:bCs/>
          <w:sz w:val="28"/>
          <w:szCs w:val="28"/>
        </w:rPr>
        <w:t>Similar: complicated, complex, involved, intricate</w:t>
      </w:r>
    </w:p>
    <w:p w14:paraId="01645C19" w14:textId="77777777" w:rsidR="00E12761" w:rsidRPr="007A4181"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022DE934"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Her book is full of long, convoluted sentences.</w:t>
      </w:r>
    </w:p>
    <w:p w14:paraId="36581342"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convoluted logic, a convoluted plot</w:t>
      </w:r>
    </w:p>
    <w:p w14:paraId="6BE7A61F"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If you describe a sentence, idea, or system as convoluted, you mean that it is complicated and difficult to understand.</w:t>
      </w:r>
    </w:p>
    <w:p w14:paraId="30DCEE5F"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walnuts come in hard and convoluted shells</w:t>
      </w:r>
    </w:p>
    <w:p w14:paraId="26B176C6"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 xml:space="preserve">Despite its length and convoluted plot, this is a rich and rewarding read. </w:t>
      </w:r>
    </w:p>
    <w:p w14:paraId="01264F9E"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The policy is so convoluted even college presidents are confused.</w:t>
      </w:r>
    </w:p>
    <w:p w14:paraId="35C91107"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The argument is rather convoluted.</w:t>
      </w:r>
    </w:p>
    <w:p w14:paraId="7D9F0EF5"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The loan approval process is very convoluted.</w:t>
      </w:r>
    </w:p>
    <w:p w14:paraId="5A0DDB5E" w14:textId="77777777" w:rsidR="00E12761" w:rsidRPr="007A4181" w:rsidRDefault="00E12761" w:rsidP="00E12761">
      <w:pPr>
        <w:rPr>
          <w:rFonts w:ascii="Palatino Linotype" w:hAnsi="Palatino Linotype"/>
          <w:sz w:val="28"/>
          <w:szCs w:val="28"/>
        </w:rPr>
      </w:pPr>
    </w:p>
    <w:p w14:paraId="60A5837B" w14:textId="77777777" w:rsidR="00E12761" w:rsidRPr="007A4181" w:rsidRDefault="00E12761" w:rsidP="00E12761">
      <w:pPr>
        <w:rPr>
          <w:rFonts w:ascii="Palatino Linotype" w:hAnsi="Palatino Linotype"/>
          <w:sz w:val="28"/>
          <w:szCs w:val="28"/>
        </w:rPr>
      </w:pPr>
      <w:r w:rsidRPr="007912D2">
        <w:rPr>
          <w:rFonts w:ascii="Palatino Linotype" w:hAnsi="Palatino Linotype"/>
          <w:b/>
          <w:bCs/>
          <w:sz w:val="36"/>
          <w:szCs w:val="36"/>
          <w:u w:val="single"/>
        </w:rPr>
        <w:t>Synergy</w:t>
      </w:r>
      <w:r w:rsidRPr="007A4181">
        <w:rPr>
          <w:rFonts w:ascii="Palatino Linotype" w:hAnsi="Palatino Linotype"/>
          <w:sz w:val="28"/>
          <w:szCs w:val="28"/>
        </w:rPr>
        <w:t xml:space="preserve">: </w:t>
      </w:r>
      <w:r w:rsidRPr="007F656E">
        <w:rPr>
          <w:rFonts w:ascii="Palatino Linotype" w:hAnsi="Palatino Linotype" w:cs="Kokila"/>
          <w:b/>
          <w:bCs/>
          <w:sz w:val="38"/>
          <w:szCs w:val="38"/>
          <w:cs/>
          <w:lang w:bidi="hi-IN"/>
        </w:rPr>
        <w:t>तालमेल</w:t>
      </w:r>
      <w:r w:rsidRPr="007A4181">
        <w:rPr>
          <w:rFonts w:ascii="Palatino Linotype" w:hAnsi="Palatino Linotype"/>
          <w:sz w:val="28"/>
          <w:szCs w:val="28"/>
        </w:rPr>
        <w:t>, If there is synergy between two or more organizations or groups, they are more successful when they work together than when they work separately.</w:t>
      </w:r>
    </w:p>
    <w:p w14:paraId="48B1F9D2" w14:textId="77777777" w:rsidR="00E12761" w:rsidRPr="007A4181"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6EC9DBF5"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Team work at its best results in a synergy that can be very productive.</w:t>
      </w:r>
    </w:p>
    <w:p w14:paraId="51082AB5"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 xml:space="preserve">Of course, there's quite obviously a lot of synergy between the two companies. </w:t>
      </w:r>
    </w:p>
    <w:p w14:paraId="415B4063"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The synergies gained from the merger, Pirelli claimed, would create savings of about £130m over four years.</w:t>
      </w:r>
    </w:p>
    <w:p w14:paraId="64C1FF9D"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Managing effective teams is a matter of achieving synergy between the individual members.</w:t>
      </w:r>
    </w:p>
    <w:p w14:paraId="01780839"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How to Realize Cultural Synergy in South Korea</w:t>
      </w:r>
    </w:p>
    <w:p w14:paraId="74E0328B" w14:textId="77777777" w:rsidR="00E12761" w:rsidRDefault="00E12761" w:rsidP="00E12761">
      <w:pPr>
        <w:rPr>
          <w:rFonts w:ascii="Palatino Linotype" w:hAnsi="Palatino Linotype"/>
          <w:sz w:val="28"/>
          <w:szCs w:val="28"/>
        </w:rPr>
      </w:pPr>
    </w:p>
    <w:p w14:paraId="57FFF568" w14:textId="77777777" w:rsidR="00E12761" w:rsidRPr="007A4181" w:rsidRDefault="00E12761" w:rsidP="00E12761">
      <w:pPr>
        <w:rPr>
          <w:rFonts w:ascii="Palatino Linotype" w:hAnsi="Palatino Linotype"/>
          <w:sz w:val="28"/>
          <w:szCs w:val="28"/>
        </w:rPr>
      </w:pPr>
    </w:p>
    <w:p w14:paraId="1176865A" w14:textId="77777777" w:rsidR="00E12761" w:rsidRPr="007A4181" w:rsidRDefault="00E12761" w:rsidP="00E12761">
      <w:pPr>
        <w:rPr>
          <w:rFonts w:ascii="Palatino Linotype" w:hAnsi="Palatino Linotype"/>
          <w:sz w:val="28"/>
          <w:szCs w:val="28"/>
        </w:rPr>
      </w:pPr>
      <w:r w:rsidRPr="007F656E">
        <w:rPr>
          <w:rFonts w:ascii="Palatino Linotype" w:hAnsi="Palatino Linotype"/>
          <w:b/>
          <w:bCs/>
          <w:sz w:val="34"/>
          <w:szCs w:val="34"/>
          <w:u w:val="single"/>
        </w:rPr>
        <w:lastRenderedPageBreak/>
        <w:t>Squarely</w:t>
      </w:r>
      <w:r w:rsidRPr="007A4181">
        <w:rPr>
          <w:rFonts w:ascii="Palatino Linotype" w:hAnsi="Palatino Linotype"/>
          <w:sz w:val="28"/>
          <w:szCs w:val="28"/>
        </w:rPr>
        <w:t xml:space="preserve">: </w:t>
      </w:r>
      <w:r w:rsidRPr="007A4181">
        <w:rPr>
          <w:rFonts w:ascii="Palatino Linotype" w:hAnsi="Palatino Linotype" w:cs="Kokila"/>
          <w:sz w:val="28"/>
          <w:szCs w:val="28"/>
          <w:cs/>
          <w:lang w:bidi="hi-IN"/>
        </w:rPr>
        <w:t>सीधे रूप से</w:t>
      </w:r>
      <w:r w:rsidRPr="007A4181">
        <w:rPr>
          <w:rFonts w:ascii="Palatino Linotype" w:hAnsi="Palatino Linotype"/>
          <w:sz w:val="28"/>
          <w:szCs w:val="28"/>
        </w:rPr>
        <w:t xml:space="preserve">, </w:t>
      </w:r>
      <w:r w:rsidRPr="007A4181">
        <w:rPr>
          <w:rFonts w:ascii="Palatino Linotype" w:hAnsi="Palatino Linotype" w:cs="Kokila"/>
          <w:sz w:val="28"/>
          <w:szCs w:val="28"/>
          <w:cs/>
          <w:lang w:bidi="hi-IN"/>
        </w:rPr>
        <w:t>प्रत्यक्ष रूप से</w:t>
      </w:r>
      <w:r w:rsidRPr="007A4181">
        <w:rPr>
          <w:rFonts w:ascii="Palatino Linotype" w:hAnsi="Palatino Linotype"/>
          <w:sz w:val="28"/>
          <w:szCs w:val="28"/>
        </w:rPr>
        <w:t>, directly, without deviating to one side, in a direct and uncompromising manner, Squarely means directly or in the middle, rather than indirectly or at an angle,in a straightforward or honest manner</w:t>
      </w:r>
    </w:p>
    <w:p w14:paraId="0B0CEFEF" w14:textId="77777777" w:rsidR="00E12761" w:rsidRPr="007A4181"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0A5D5102"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She punched him square on the jaw.</w:t>
      </w:r>
      <w:r>
        <w:rPr>
          <w:rFonts w:ascii="Palatino Linotype" w:hAnsi="Palatino Linotype"/>
          <w:sz w:val="28"/>
          <w:szCs w:val="28"/>
        </w:rPr>
        <w:t xml:space="preserve"> </w:t>
      </w:r>
      <w:r w:rsidRPr="007A4181">
        <w:rPr>
          <w:rFonts w:ascii="Palatino Linotype" w:hAnsi="Palatino Linotype"/>
          <w:sz w:val="28"/>
          <w:szCs w:val="28"/>
        </w:rPr>
        <w:t>we must squarely face the issue</w:t>
      </w:r>
    </w:p>
    <w:p w14:paraId="38F98182"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I kept the gun aimed squarely at his eyes. Ashley looked at him squarely.</w:t>
      </w:r>
    </w:p>
    <w:p w14:paraId="56EA3284"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They placed the blame squarely on the president</w:t>
      </w:r>
    </w:p>
    <w:p w14:paraId="71A0C712"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he laid the blame fairly and squarely at the minister's door</w:t>
      </w:r>
    </w:p>
    <w:p w14:paraId="4001E491"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Mainstream politicians need to look this squarely in the face.</w:t>
      </w:r>
    </w:p>
    <w:p w14:paraId="23AA5F3A"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It put the responsibility squarely on his shoulders.</w:t>
      </w:r>
    </w:p>
    <w:p w14:paraId="5A13F1A9" w14:textId="77777777" w:rsidR="00E12761" w:rsidRPr="007A4181" w:rsidRDefault="00E12761" w:rsidP="00E12761">
      <w:pPr>
        <w:rPr>
          <w:rFonts w:ascii="Palatino Linotype" w:hAnsi="Palatino Linotype"/>
          <w:sz w:val="28"/>
          <w:szCs w:val="28"/>
        </w:rPr>
      </w:pPr>
    </w:p>
    <w:p w14:paraId="4A2AC612" w14:textId="77777777" w:rsidR="00E12761" w:rsidRPr="007A4181" w:rsidRDefault="00E12761" w:rsidP="00E12761">
      <w:pPr>
        <w:rPr>
          <w:rFonts w:ascii="Palatino Linotype" w:hAnsi="Palatino Linotype"/>
          <w:sz w:val="28"/>
          <w:szCs w:val="28"/>
        </w:rPr>
      </w:pPr>
      <w:r w:rsidRPr="0084190B">
        <w:rPr>
          <w:rFonts w:ascii="Palatino Linotype" w:hAnsi="Palatino Linotype"/>
          <w:b/>
          <w:bCs/>
          <w:sz w:val="36"/>
          <w:szCs w:val="36"/>
          <w:u w:val="single"/>
        </w:rPr>
        <w:t>Precedent</w:t>
      </w:r>
      <w:r w:rsidRPr="007A4181">
        <w:rPr>
          <w:rFonts w:ascii="Palatino Linotype" w:hAnsi="Palatino Linotype"/>
          <w:sz w:val="28"/>
          <w:szCs w:val="28"/>
        </w:rPr>
        <w:t xml:space="preserve">: </w:t>
      </w:r>
      <w:r w:rsidRPr="0084190B">
        <w:rPr>
          <w:rFonts w:ascii="Palatino Linotype" w:hAnsi="Palatino Linotype" w:cs="Kalinga"/>
          <w:b/>
          <w:bCs/>
          <w:sz w:val="34"/>
          <w:szCs w:val="34"/>
          <w:cs/>
          <w:lang w:bidi="or-IN"/>
        </w:rPr>
        <w:t>ଉଦାହରଣ</w:t>
      </w:r>
      <w:r w:rsidRPr="0084190B">
        <w:rPr>
          <w:rFonts w:ascii="Palatino Linotype" w:hAnsi="Palatino Linotype"/>
          <w:b/>
          <w:bCs/>
          <w:sz w:val="34"/>
          <w:szCs w:val="34"/>
        </w:rPr>
        <w:t xml:space="preserve">, </w:t>
      </w:r>
      <w:r w:rsidRPr="0084190B">
        <w:rPr>
          <w:rFonts w:ascii="Palatino Linotype" w:hAnsi="Palatino Linotype" w:cs="Kokila"/>
          <w:b/>
          <w:bCs/>
          <w:sz w:val="34"/>
          <w:szCs w:val="34"/>
          <w:cs/>
          <w:lang w:bidi="hi-IN"/>
        </w:rPr>
        <w:t>दृष्टांत</w:t>
      </w:r>
      <w:r w:rsidRPr="0084190B">
        <w:rPr>
          <w:rFonts w:ascii="Palatino Linotype" w:hAnsi="Palatino Linotype"/>
          <w:b/>
          <w:bCs/>
          <w:sz w:val="34"/>
          <w:szCs w:val="34"/>
        </w:rPr>
        <w:t xml:space="preserve">, </w:t>
      </w:r>
      <w:r w:rsidRPr="0084190B">
        <w:rPr>
          <w:rFonts w:ascii="Palatino Linotype" w:hAnsi="Palatino Linotype" w:cs="Kokila"/>
          <w:b/>
          <w:bCs/>
          <w:sz w:val="34"/>
          <w:szCs w:val="34"/>
          <w:cs/>
          <w:lang w:bidi="hi-IN"/>
        </w:rPr>
        <w:t>मिसाल</w:t>
      </w:r>
      <w:r w:rsidRPr="007A4181">
        <w:rPr>
          <w:rFonts w:ascii="Palatino Linotype" w:hAnsi="Palatino Linotype"/>
          <w:sz w:val="28"/>
          <w:szCs w:val="28"/>
        </w:rPr>
        <w:t>, an earlier event or action that is regarded as an example or guide to be considered in subsequent similar circumstances. If there is a precedent for an action or event, it has happened before, and this can be regarded as an argument for doing it again. an action, situation, or decision that has already happened and can be used as a reason why a similar action or decision should be performed or made</w:t>
      </w:r>
    </w:p>
    <w:p w14:paraId="65FD8D09" w14:textId="77777777" w:rsidR="00E12761" w:rsidRPr="00F01854" w:rsidRDefault="00E12761" w:rsidP="00E12761">
      <w:pPr>
        <w:rPr>
          <w:rFonts w:ascii="Palatino Linotype" w:hAnsi="Palatino Linotype"/>
          <w:b/>
          <w:bCs/>
          <w:sz w:val="28"/>
          <w:szCs w:val="28"/>
        </w:rPr>
      </w:pPr>
      <w:r w:rsidRPr="00F01854">
        <w:rPr>
          <w:rFonts w:ascii="Palatino Linotype" w:hAnsi="Palatino Linotype"/>
          <w:b/>
          <w:bCs/>
          <w:sz w:val="28"/>
          <w:szCs w:val="28"/>
        </w:rPr>
        <w:t>Similar: instance, mode, exemplar, example, pattern</w:t>
      </w:r>
    </w:p>
    <w:p w14:paraId="4B186CB5" w14:textId="77777777" w:rsidR="00E12761" w:rsidRPr="007A4181"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030F3ED0"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The trial could set an important precedent for dealing with large numbers of similar cases. This decision set an important legal precedent for other countries.</w:t>
      </w:r>
    </w:p>
    <w:p w14:paraId="7AE969FB"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 xml:space="preserve">There are plenty of precedents in Hollywood for letting people out of contracts. </w:t>
      </w:r>
    </w:p>
    <w:p w14:paraId="6793B9C5"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there are substantial precedents for using interactive media in training</w:t>
      </w:r>
    </w:p>
    <w:p w14:paraId="294AA797"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The decision could set a precedent for other public institutions.</w:t>
      </w:r>
    </w:p>
    <w:p w14:paraId="300C0A59"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There are several precedents for promoting people who don't have formal qualifications.</w:t>
      </w:r>
    </w:p>
    <w:p w14:paraId="58F5BE8A"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Some politicians fear that agreeing to the concession would set a dangerous precedent.</w:t>
      </w:r>
      <w:r>
        <w:rPr>
          <w:rFonts w:ascii="Palatino Linotype" w:hAnsi="Palatino Linotype"/>
          <w:sz w:val="28"/>
          <w:szCs w:val="28"/>
        </w:rPr>
        <w:t xml:space="preserve"> </w:t>
      </w:r>
      <w:r w:rsidRPr="007A4181">
        <w:rPr>
          <w:rFonts w:ascii="Palatino Linotype" w:hAnsi="Palatino Linotype"/>
          <w:sz w:val="28"/>
          <w:szCs w:val="28"/>
        </w:rPr>
        <w:t>The judgment on pension rights has established/set a precedent.</w:t>
      </w:r>
    </w:p>
    <w:p w14:paraId="669B958A"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I worry about giving into her demands because it then sets a precedent.</w:t>
      </w:r>
    </w:p>
    <w:p w14:paraId="79C4AE10"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The court's decision has set a legal precedent.</w:t>
      </w:r>
    </w:p>
    <w:p w14:paraId="0956A157" w14:textId="77777777" w:rsidR="00E12761" w:rsidRPr="007A4181" w:rsidRDefault="00E12761" w:rsidP="00E12761">
      <w:pPr>
        <w:rPr>
          <w:rFonts w:ascii="Palatino Linotype" w:hAnsi="Palatino Linotype"/>
          <w:sz w:val="28"/>
          <w:szCs w:val="28"/>
        </w:rPr>
      </w:pPr>
      <w:r w:rsidRPr="00341034">
        <w:rPr>
          <w:rFonts w:ascii="Palatino Linotype" w:hAnsi="Palatino Linotype"/>
          <w:b/>
          <w:bCs/>
          <w:sz w:val="34"/>
          <w:szCs w:val="34"/>
          <w:u w:val="single"/>
        </w:rPr>
        <w:lastRenderedPageBreak/>
        <w:t>Munificence</w:t>
      </w:r>
      <w:r w:rsidRPr="007A4181">
        <w:rPr>
          <w:rFonts w:ascii="Palatino Linotype" w:hAnsi="Palatino Linotype"/>
          <w:sz w:val="28"/>
          <w:szCs w:val="28"/>
        </w:rPr>
        <w:t xml:space="preserve">: </w:t>
      </w:r>
      <w:r w:rsidRPr="009C3D25">
        <w:rPr>
          <w:rFonts w:ascii="Palatino Linotype" w:hAnsi="Palatino Linotype" w:cs="Kokila"/>
          <w:b/>
          <w:bCs/>
          <w:sz w:val="36"/>
          <w:szCs w:val="36"/>
          <w:cs/>
          <w:lang w:bidi="hi-IN"/>
        </w:rPr>
        <w:t>उदारता</w:t>
      </w:r>
      <w:r w:rsidRPr="007A4181">
        <w:rPr>
          <w:rFonts w:ascii="Palatino Linotype" w:hAnsi="Palatino Linotype"/>
          <w:sz w:val="28"/>
          <w:szCs w:val="28"/>
        </w:rPr>
        <w:t>, A munificent person is very generous, very liberal in giving or bestowing, the quality of being very generous with money</w:t>
      </w:r>
    </w:p>
    <w:p w14:paraId="5B782E17"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 xml:space="preserve">Similar: generosity, </w:t>
      </w:r>
    </w:p>
    <w:p w14:paraId="2C8D1DFF" w14:textId="77777777" w:rsidR="00E12761" w:rsidRPr="007A4181"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3CC479DB"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munificent donors</w:t>
      </w:r>
      <w:r>
        <w:rPr>
          <w:rFonts w:ascii="Palatino Linotype" w:hAnsi="Palatino Linotype"/>
          <w:sz w:val="28"/>
          <w:szCs w:val="28"/>
        </w:rPr>
        <w:t xml:space="preserve">, </w:t>
      </w:r>
      <w:r w:rsidRPr="007A4181">
        <w:rPr>
          <w:rFonts w:ascii="Palatino Linotype" w:hAnsi="Palatino Linotype"/>
          <w:sz w:val="28"/>
          <w:szCs w:val="28"/>
        </w:rPr>
        <w:t>a munificent donation.</w:t>
      </w:r>
    </w:p>
    <w:p w14:paraId="5883A591"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 xml:space="preserve">one of the country's most munificent artistic benefactors. </w:t>
      </w:r>
    </w:p>
    <w:p w14:paraId="4D7391CD"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His fellow guests did not share his munificence.</w:t>
      </w:r>
    </w:p>
    <w:p w14:paraId="65AD556A"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Thank you for your hospitality," he said, bowing. "I am unworthy of such munificence."</w:t>
      </w:r>
    </w:p>
    <w:p w14:paraId="45B2AB95"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Sir Richard appeared delighted at his own munificence.</w:t>
      </w:r>
    </w:p>
    <w:p w14:paraId="726D586E"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If the millionaire wants to keep his munificence so mysterious, why's he doing it on television?</w:t>
      </w:r>
    </w:p>
    <w:p w14:paraId="67E663FA" w14:textId="77777777" w:rsidR="00E12761" w:rsidRPr="007A4181" w:rsidRDefault="00E12761" w:rsidP="00E12761">
      <w:pPr>
        <w:rPr>
          <w:rFonts w:ascii="Palatino Linotype" w:hAnsi="Palatino Linotype"/>
          <w:sz w:val="28"/>
          <w:szCs w:val="28"/>
        </w:rPr>
      </w:pPr>
      <w:r w:rsidRPr="007A4181">
        <w:rPr>
          <w:rFonts w:ascii="Palatino Linotype" w:hAnsi="Palatino Linotype"/>
          <w:sz w:val="28"/>
          <w:szCs w:val="28"/>
        </w:rPr>
        <w:t>I thanked them for their munificence.</w:t>
      </w:r>
    </w:p>
    <w:p w14:paraId="0C965CF1" w14:textId="77777777" w:rsidR="00E12761" w:rsidRDefault="00E12761" w:rsidP="00E12761">
      <w:pPr>
        <w:rPr>
          <w:rFonts w:ascii="Palatino Linotype" w:hAnsi="Palatino Linotype"/>
          <w:sz w:val="28"/>
          <w:szCs w:val="28"/>
        </w:rPr>
      </w:pPr>
      <w:r w:rsidRPr="007A4181">
        <w:rPr>
          <w:rFonts w:ascii="Palatino Linotype" w:hAnsi="Palatino Linotype"/>
          <w:sz w:val="28"/>
          <w:szCs w:val="28"/>
        </w:rPr>
        <w:t>He is not only kindness but also munificence.</w:t>
      </w:r>
    </w:p>
    <w:p w14:paraId="7F784B56" w14:textId="77777777" w:rsidR="00E12761" w:rsidRDefault="00E12761" w:rsidP="00E12761">
      <w:pPr>
        <w:rPr>
          <w:rFonts w:ascii="Palatino Linotype" w:hAnsi="Palatino Linotype"/>
          <w:sz w:val="28"/>
          <w:szCs w:val="28"/>
        </w:rPr>
      </w:pPr>
    </w:p>
    <w:p w14:paraId="44EF0E83" w14:textId="77777777" w:rsidR="00E12761" w:rsidRPr="00D56E05" w:rsidRDefault="00E12761" w:rsidP="00E12761">
      <w:pPr>
        <w:rPr>
          <w:rFonts w:ascii="Palatino Linotype" w:hAnsi="Palatino Linotype"/>
          <w:sz w:val="28"/>
          <w:szCs w:val="28"/>
        </w:rPr>
      </w:pPr>
      <w:r w:rsidRPr="00F968B4">
        <w:rPr>
          <w:rFonts w:ascii="Palatino Linotype" w:hAnsi="Palatino Linotype"/>
          <w:b/>
          <w:bCs/>
          <w:sz w:val="34"/>
          <w:szCs w:val="34"/>
          <w:u w:val="single"/>
        </w:rPr>
        <w:t>Chagrined</w:t>
      </w:r>
      <w:r w:rsidRPr="00D56E05">
        <w:rPr>
          <w:rFonts w:ascii="Palatino Linotype" w:hAnsi="Palatino Linotype"/>
          <w:sz w:val="28"/>
          <w:szCs w:val="28"/>
        </w:rPr>
        <w:t>: feel distressed or humiliated, If you are chagrined by something, it disappoints, upsets, or annoys you, perhaps because of your own failure, feeling disappointed or angry, especially by a failure or mistake</w:t>
      </w:r>
    </w:p>
    <w:p w14:paraId="220CA390" w14:textId="77777777" w:rsidR="00E12761" w:rsidRPr="00D56E05" w:rsidRDefault="00E12761" w:rsidP="00E12761">
      <w:pPr>
        <w:rPr>
          <w:rFonts w:ascii="Palatino Linotype" w:hAnsi="Palatino Linotype"/>
          <w:b/>
          <w:bCs/>
          <w:sz w:val="28"/>
          <w:szCs w:val="28"/>
        </w:rPr>
      </w:pPr>
      <w:r w:rsidRPr="00D56E05">
        <w:rPr>
          <w:rFonts w:ascii="Palatino Linotype" w:hAnsi="Palatino Linotype"/>
          <w:b/>
          <w:bCs/>
          <w:sz w:val="28"/>
          <w:szCs w:val="28"/>
        </w:rPr>
        <w:t>Similar: annoyed, irritated, angry, vexed, exasperated, irked</w:t>
      </w:r>
    </w:p>
    <w:p w14:paraId="59EB9B56" w14:textId="77777777" w:rsidR="00E12761" w:rsidRPr="00D56E05"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3EB30BC8" w14:textId="77777777" w:rsidR="00E12761" w:rsidRPr="00D56E05" w:rsidRDefault="00E12761" w:rsidP="00E12761">
      <w:pPr>
        <w:rPr>
          <w:rFonts w:ascii="Palatino Linotype" w:hAnsi="Palatino Linotype"/>
          <w:sz w:val="28"/>
          <w:szCs w:val="28"/>
        </w:rPr>
      </w:pPr>
      <w:r w:rsidRPr="00D56E05">
        <w:rPr>
          <w:rFonts w:ascii="Palatino Linotype" w:hAnsi="Palatino Linotype"/>
          <w:sz w:val="28"/>
          <w:szCs w:val="28"/>
        </w:rPr>
        <w:t>The chair of the committee did not appear chagrined by the compromises and delays.</w:t>
      </w:r>
    </w:p>
    <w:p w14:paraId="75D7D3D1" w14:textId="77777777" w:rsidR="00E12761" w:rsidRPr="00D56E05" w:rsidRDefault="00E12761" w:rsidP="00E12761">
      <w:pPr>
        <w:rPr>
          <w:rFonts w:ascii="Palatino Linotype" w:hAnsi="Palatino Linotype"/>
          <w:sz w:val="28"/>
          <w:szCs w:val="28"/>
        </w:rPr>
      </w:pPr>
      <w:r w:rsidRPr="00D56E05">
        <w:rPr>
          <w:rFonts w:ascii="Palatino Linotype" w:hAnsi="Palatino Linotype"/>
          <w:sz w:val="28"/>
          <w:szCs w:val="28"/>
        </w:rPr>
        <w:t>He was chagrined when his friend poured scorn on him</w:t>
      </w:r>
    </w:p>
    <w:p w14:paraId="73E5E2CC" w14:textId="77777777" w:rsidR="00E12761" w:rsidRPr="00D56E05" w:rsidRDefault="00E12761" w:rsidP="00E12761">
      <w:pPr>
        <w:rPr>
          <w:rFonts w:ascii="Palatino Linotype" w:hAnsi="Palatino Linotype"/>
          <w:sz w:val="28"/>
          <w:szCs w:val="28"/>
        </w:rPr>
      </w:pPr>
      <w:r w:rsidRPr="00D56E05">
        <w:rPr>
          <w:rFonts w:ascii="Palatino Linotype" w:hAnsi="Palatino Linotype"/>
          <w:sz w:val="28"/>
          <w:szCs w:val="28"/>
        </w:rPr>
        <w:t>He was staring at the ruined bike with a horribly chagrined expression.</w:t>
      </w:r>
    </w:p>
    <w:p w14:paraId="553A9F46" w14:textId="77777777" w:rsidR="00E12761" w:rsidRPr="00D56E05" w:rsidRDefault="00E12761" w:rsidP="00E12761">
      <w:pPr>
        <w:rPr>
          <w:rFonts w:ascii="Palatino Linotype" w:hAnsi="Palatino Linotype"/>
          <w:sz w:val="28"/>
          <w:szCs w:val="28"/>
        </w:rPr>
      </w:pPr>
      <w:r w:rsidRPr="00D56E05">
        <w:rPr>
          <w:rFonts w:ascii="Palatino Linotype" w:hAnsi="Palatino Linotype"/>
          <w:sz w:val="28"/>
          <w:szCs w:val="28"/>
        </w:rPr>
        <w:t>She feels a little chagrined at being filmed without her knowledge.</w:t>
      </w:r>
    </w:p>
    <w:p w14:paraId="44FD2150" w14:textId="77777777" w:rsidR="00E12761" w:rsidRPr="00D56E05" w:rsidRDefault="00E12761" w:rsidP="00E12761">
      <w:pPr>
        <w:rPr>
          <w:rFonts w:ascii="Palatino Linotype" w:hAnsi="Palatino Linotype"/>
          <w:sz w:val="28"/>
          <w:szCs w:val="28"/>
        </w:rPr>
      </w:pPr>
      <w:r w:rsidRPr="00D56E05">
        <w:rPr>
          <w:rFonts w:ascii="Palatino Linotype" w:hAnsi="Palatino Linotype"/>
          <w:sz w:val="28"/>
          <w:szCs w:val="28"/>
        </w:rPr>
        <w:t>He was chagrined at his failure. He felt chagrined at his failure.</w:t>
      </w:r>
    </w:p>
    <w:p w14:paraId="3DF3CE95" w14:textId="77777777" w:rsidR="00E12761" w:rsidRPr="00D56E05" w:rsidRDefault="00E12761" w:rsidP="00E12761">
      <w:pPr>
        <w:rPr>
          <w:rFonts w:ascii="Palatino Linotype" w:hAnsi="Palatino Linotype"/>
          <w:sz w:val="28"/>
          <w:szCs w:val="28"/>
        </w:rPr>
      </w:pPr>
      <w:r w:rsidRPr="00D56E05">
        <w:rPr>
          <w:rFonts w:ascii="Palatino Linotype" w:hAnsi="Palatino Linotype"/>
          <w:sz w:val="28"/>
          <w:szCs w:val="28"/>
        </w:rPr>
        <w:t>chagrined and frustrated litigants should not be permitted to give vent to their frustration</w:t>
      </w:r>
    </w:p>
    <w:p w14:paraId="4D48FFC5" w14:textId="77777777" w:rsidR="00E12761" w:rsidRDefault="00E12761" w:rsidP="00E12761">
      <w:pPr>
        <w:rPr>
          <w:rFonts w:ascii="Palatino Linotype" w:hAnsi="Palatino Linotype"/>
          <w:sz w:val="28"/>
          <w:szCs w:val="28"/>
        </w:rPr>
      </w:pPr>
      <w:r w:rsidRPr="00D56E05">
        <w:rPr>
          <w:rFonts w:ascii="Palatino Linotype" w:hAnsi="Palatino Linotype"/>
          <w:sz w:val="28"/>
          <w:szCs w:val="28"/>
        </w:rPr>
        <w:t>by cheaply invoking jurisdiction of the criminal court.</w:t>
      </w:r>
    </w:p>
    <w:p w14:paraId="04891A03" w14:textId="77777777" w:rsidR="00E12761" w:rsidRPr="00DE48FF" w:rsidRDefault="00E12761" w:rsidP="00E12761">
      <w:pPr>
        <w:rPr>
          <w:rFonts w:ascii="Palatino Linotype" w:hAnsi="Palatino Linotype"/>
          <w:sz w:val="28"/>
          <w:szCs w:val="28"/>
        </w:rPr>
      </w:pPr>
      <w:r w:rsidRPr="00BB1824">
        <w:rPr>
          <w:rFonts w:ascii="Palatino Linotype" w:hAnsi="Palatino Linotype"/>
          <w:b/>
          <w:bCs/>
          <w:sz w:val="34"/>
          <w:szCs w:val="34"/>
          <w:u w:val="single"/>
        </w:rPr>
        <w:lastRenderedPageBreak/>
        <w:t>Iconoclast</w:t>
      </w:r>
      <w:r w:rsidRPr="00DE48FF">
        <w:rPr>
          <w:rFonts w:ascii="Palatino Linotype" w:hAnsi="Palatino Linotype"/>
          <w:sz w:val="28"/>
          <w:szCs w:val="28"/>
        </w:rPr>
        <w:t>: a person who attacks or criticizes cherished beliefs or institutions, If you describe someone as an iconoclast, you mean that they often criticize beliefs and things that are generally accepted by society, a person who strongly opposes generally accepted beliefs and traditions</w:t>
      </w:r>
    </w:p>
    <w:p w14:paraId="1AB798B8" w14:textId="77777777" w:rsidR="00E12761" w:rsidRPr="00DE48FF" w:rsidRDefault="00E12761" w:rsidP="00E12761">
      <w:pPr>
        <w:rPr>
          <w:rFonts w:ascii="Palatino Linotype" w:hAnsi="Palatino Linotype"/>
          <w:sz w:val="28"/>
          <w:szCs w:val="28"/>
        </w:rPr>
      </w:pPr>
      <w:r w:rsidRPr="00BB1824">
        <w:rPr>
          <w:rFonts w:ascii="Palatino Linotype" w:hAnsi="Palatino Linotype"/>
          <w:b/>
          <w:bCs/>
          <w:sz w:val="28"/>
          <w:szCs w:val="28"/>
        </w:rPr>
        <w:t xml:space="preserve">also: </w:t>
      </w:r>
      <w:r w:rsidRPr="00BB1824">
        <w:rPr>
          <w:rFonts w:ascii="Palatino Linotype" w:hAnsi="Palatino Linotype" w:cs="Kokila"/>
          <w:b/>
          <w:bCs/>
          <w:sz w:val="28"/>
          <w:szCs w:val="28"/>
          <w:cs/>
          <w:lang w:bidi="hi-IN"/>
        </w:rPr>
        <w:t>मूर्ति तोड़ने वाला</w:t>
      </w:r>
      <w:r w:rsidRPr="00BB1824">
        <w:rPr>
          <w:rFonts w:ascii="Palatino Linotype" w:hAnsi="Palatino Linotype"/>
          <w:b/>
          <w:bCs/>
          <w:sz w:val="28"/>
          <w:szCs w:val="28"/>
        </w:rPr>
        <w:t>, a destroyer of images</w:t>
      </w:r>
      <w:r w:rsidRPr="00DE48FF">
        <w:rPr>
          <w:rFonts w:ascii="Palatino Linotype" w:hAnsi="Palatino Linotype"/>
          <w:sz w:val="28"/>
          <w:szCs w:val="28"/>
        </w:rPr>
        <w:t xml:space="preserve"> used in religious worship, a breaker or destroyer of images, especially those set up for religious veneration.</w:t>
      </w:r>
    </w:p>
    <w:p w14:paraId="106A8418" w14:textId="77777777" w:rsidR="00E12761" w:rsidRPr="00BB1824" w:rsidRDefault="00E12761" w:rsidP="00E12761">
      <w:pPr>
        <w:rPr>
          <w:rFonts w:ascii="Palatino Linotype" w:hAnsi="Palatino Linotype"/>
          <w:b/>
          <w:bCs/>
          <w:sz w:val="28"/>
          <w:szCs w:val="28"/>
        </w:rPr>
      </w:pPr>
      <w:r w:rsidRPr="00BB1824">
        <w:rPr>
          <w:rFonts w:ascii="Palatino Linotype" w:hAnsi="Palatino Linotype"/>
          <w:b/>
          <w:bCs/>
          <w:sz w:val="28"/>
          <w:szCs w:val="28"/>
        </w:rPr>
        <w:t>Similar: critic, sceptic</w:t>
      </w:r>
    </w:p>
    <w:p w14:paraId="615A3780" w14:textId="77777777" w:rsidR="00E12761" w:rsidRPr="00DE48FF"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5D101ED6"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They often identify as outsiders, as iconoclasts, as someone who doesn't quite fit.</w:t>
      </w:r>
    </w:p>
    <w:p w14:paraId="4E7BE2D0"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Rogers, an iconoclast in architecture, is sometimes described as putting the insides of buildings on the outside.</w:t>
      </w:r>
    </w:p>
    <w:p w14:paraId="01B9350F"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A wanderer, an iconoclast, whose mind had only been matched by his eccentricity.</w:t>
      </w:r>
    </w:p>
    <w:p w14:paraId="39353EB7"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He shows little sign of being an iconoclast.</w:t>
      </w:r>
    </w:p>
    <w:p w14:paraId="4AB3CA26"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She is an iconoclast who became a grumpy conservative, rejecting the modern industrial world in a grand wholesale manner.</w:t>
      </w:r>
    </w:p>
    <w:p w14:paraId="6E5EF236"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Jobs was an iconic iconoclast who thrived as a businessman and as the envy of his field.</w:t>
      </w:r>
    </w:p>
    <w:p w14:paraId="4B7EFCB9" w14:textId="77777777" w:rsidR="00E12761" w:rsidRPr="00DE48FF" w:rsidRDefault="00E12761" w:rsidP="00E12761">
      <w:pPr>
        <w:rPr>
          <w:rFonts w:ascii="Palatino Linotype" w:hAnsi="Palatino Linotype"/>
          <w:sz w:val="28"/>
          <w:szCs w:val="28"/>
        </w:rPr>
      </w:pPr>
    </w:p>
    <w:p w14:paraId="61B22FD4" w14:textId="77777777" w:rsidR="00E12761" w:rsidRPr="00DE48FF" w:rsidRDefault="00E12761" w:rsidP="00E12761">
      <w:pPr>
        <w:rPr>
          <w:rFonts w:ascii="Palatino Linotype" w:hAnsi="Palatino Linotype"/>
          <w:sz w:val="28"/>
          <w:szCs w:val="28"/>
        </w:rPr>
      </w:pPr>
      <w:r w:rsidRPr="00AB07D9">
        <w:rPr>
          <w:rFonts w:ascii="Palatino Linotype" w:hAnsi="Palatino Linotype"/>
          <w:b/>
          <w:bCs/>
          <w:sz w:val="34"/>
          <w:szCs w:val="34"/>
          <w:u w:val="single"/>
        </w:rPr>
        <w:t>Laceration</w:t>
      </w:r>
      <w:r w:rsidRPr="00DE48FF">
        <w:rPr>
          <w:rFonts w:ascii="Palatino Linotype" w:hAnsi="Palatino Linotype"/>
          <w:sz w:val="28"/>
          <w:szCs w:val="28"/>
        </w:rPr>
        <w:t xml:space="preserve">: </w:t>
      </w:r>
      <w:r w:rsidRPr="00AB07D9">
        <w:rPr>
          <w:rFonts w:ascii="Palatino Linotype" w:hAnsi="Palatino Linotype" w:cs="Kokila"/>
          <w:b/>
          <w:bCs/>
          <w:sz w:val="36"/>
          <w:szCs w:val="36"/>
          <w:cs/>
          <w:lang w:bidi="hi-IN"/>
        </w:rPr>
        <w:t>घाव</w:t>
      </w:r>
      <w:r w:rsidRPr="00DE48FF">
        <w:rPr>
          <w:rFonts w:ascii="Palatino Linotype" w:hAnsi="Palatino Linotype" w:cs="Kokila"/>
          <w:sz w:val="28"/>
          <w:szCs w:val="28"/>
          <w:cs/>
          <w:lang w:bidi="hi-IN"/>
        </w:rPr>
        <w:t xml:space="preserve"> </w:t>
      </w:r>
      <w:r w:rsidRPr="00DE48FF">
        <w:rPr>
          <w:rFonts w:ascii="Palatino Linotype" w:hAnsi="Palatino Linotype"/>
          <w:sz w:val="28"/>
          <w:szCs w:val="28"/>
        </w:rPr>
        <w:t>, a deep cut or tear in skin or flesh.</w:t>
      </w:r>
    </w:p>
    <w:p w14:paraId="0BE1C411" w14:textId="77777777" w:rsidR="00E12761" w:rsidRPr="00BE721D" w:rsidRDefault="00E12761" w:rsidP="00E12761">
      <w:pPr>
        <w:rPr>
          <w:rFonts w:ascii="Palatino Linotype" w:hAnsi="Palatino Linotype"/>
          <w:b/>
          <w:bCs/>
          <w:sz w:val="28"/>
          <w:szCs w:val="28"/>
        </w:rPr>
      </w:pPr>
      <w:r w:rsidRPr="005F26C9">
        <w:rPr>
          <w:rFonts w:ascii="Palatino Linotype" w:hAnsi="Palatino Linotype"/>
          <w:b/>
          <w:bCs/>
          <w:sz w:val="28"/>
          <w:szCs w:val="28"/>
        </w:rPr>
        <w:t>Also: the action of criticizing someone severely.</w:t>
      </w:r>
    </w:p>
    <w:p w14:paraId="6F2B70CD" w14:textId="77777777" w:rsidR="00E12761" w:rsidRPr="00DE48FF"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70936440" w14:textId="77777777" w:rsidR="00E12761" w:rsidRPr="00DE48FF" w:rsidRDefault="00E12761" w:rsidP="00E12761">
      <w:pPr>
        <w:rPr>
          <w:rFonts w:ascii="Palatino Linotype" w:hAnsi="Palatino Linotype"/>
          <w:sz w:val="28"/>
          <w:szCs w:val="28"/>
        </w:rPr>
      </w:pPr>
      <w:r>
        <w:rPr>
          <w:rFonts w:ascii="Palatino Linotype" w:hAnsi="Palatino Linotype"/>
          <w:sz w:val="28"/>
          <w:szCs w:val="28"/>
        </w:rPr>
        <w:t>H</w:t>
      </w:r>
      <w:r w:rsidRPr="00DE48FF">
        <w:rPr>
          <w:rFonts w:ascii="Palatino Linotype" w:hAnsi="Palatino Linotype"/>
          <w:sz w:val="28"/>
          <w:szCs w:val="28"/>
        </w:rPr>
        <w:t>e suffered lacerations to his head and face</w:t>
      </w:r>
    </w:p>
    <w:p w14:paraId="6179EE26"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The boy had received horrific injuries in the attack, including lacerations to both arms.</w:t>
      </w:r>
    </w:p>
    <w:p w14:paraId="1DB20E3C" w14:textId="77777777" w:rsidR="00E12761" w:rsidRDefault="00E12761" w:rsidP="00E12761">
      <w:pPr>
        <w:rPr>
          <w:rFonts w:ascii="Palatino Linotype" w:hAnsi="Palatino Linotype"/>
          <w:sz w:val="28"/>
          <w:szCs w:val="28"/>
        </w:rPr>
      </w:pPr>
    </w:p>
    <w:p w14:paraId="52D8D2E3" w14:textId="77777777" w:rsidR="00E12761" w:rsidRPr="00DE48FF" w:rsidRDefault="00E12761" w:rsidP="00E12761">
      <w:pPr>
        <w:rPr>
          <w:rFonts w:ascii="Palatino Linotype" w:hAnsi="Palatino Linotype"/>
          <w:sz w:val="28"/>
          <w:szCs w:val="28"/>
        </w:rPr>
      </w:pPr>
      <w:r w:rsidRPr="00045EC8">
        <w:rPr>
          <w:rFonts w:ascii="Palatino Linotype" w:hAnsi="Palatino Linotype"/>
          <w:b/>
          <w:bCs/>
          <w:sz w:val="34"/>
          <w:szCs w:val="34"/>
          <w:u w:val="single"/>
        </w:rPr>
        <w:t>Misnomer</w:t>
      </w:r>
      <w:r w:rsidRPr="00DE48FF">
        <w:rPr>
          <w:rFonts w:ascii="Palatino Linotype" w:hAnsi="Palatino Linotype"/>
          <w:sz w:val="28"/>
          <w:szCs w:val="28"/>
        </w:rPr>
        <w:t xml:space="preserve">: </w:t>
      </w:r>
      <w:r w:rsidRPr="00045EC8">
        <w:rPr>
          <w:rFonts w:ascii="Palatino Linotype" w:hAnsi="Palatino Linotype" w:cs="Kalinga"/>
          <w:b/>
          <w:bCs/>
          <w:sz w:val="32"/>
          <w:szCs w:val="32"/>
          <w:cs/>
          <w:lang w:bidi="or-IN"/>
        </w:rPr>
        <w:t>ଭୁଲ ତଥ୍ୟ</w:t>
      </w:r>
      <w:r w:rsidRPr="00045EC8">
        <w:rPr>
          <w:rFonts w:ascii="Palatino Linotype" w:hAnsi="Palatino Linotype"/>
          <w:b/>
          <w:bCs/>
          <w:sz w:val="32"/>
          <w:szCs w:val="32"/>
        </w:rPr>
        <w:t xml:space="preserve">, </w:t>
      </w:r>
      <w:r w:rsidRPr="00045EC8">
        <w:rPr>
          <w:rFonts w:ascii="Palatino Linotype" w:hAnsi="Palatino Linotype" w:cs="Kokila"/>
          <w:b/>
          <w:bCs/>
          <w:sz w:val="32"/>
          <w:szCs w:val="32"/>
          <w:cs/>
          <w:lang w:bidi="hi-IN"/>
        </w:rPr>
        <w:t>असंगत नाम</w:t>
      </w:r>
    </w:p>
    <w:p w14:paraId="631F260E" w14:textId="77777777" w:rsidR="00E12761" w:rsidRDefault="00E12761" w:rsidP="00E12761">
      <w:pPr>
        <w:rPr>
          <w:rFonts w:ascii="Palatino Linotype" w:hAnsi="Palatino Linotype"/>
          <w:sz w:val="28"/>
          <w:szCs w:val="28"/>
        </w:rPr>
      </w:pPr>
    </w:p>
    <w:p w14:paraId="3D03CDE3" w14:textId="77777777" w:rsidR="00E12761" w:rsidRDefault="00E12761" w:rsidP="00E12761">
      <w:pPr>
        <w:rPr>
          <w:rFonts w:ascii="Palatino Linotype" w:hAnsi="Palatino Linotype"/>
          <w:sz w:val="28"/>
          <w:szCs w:val="28"/>
        </w:rPr>
      </w:pPr>
    </w:p>
    <w:p w14:paraId="55FE5F65" w14:textId="77777777" w:rsidR="00E12761" w:rsidRPr="00DE48FF" w:rsidRDefault="00E12761" w:rsidP="00E12761">
      <w:pPr>
        <w:rPr>
          <w:rFonts w:ascii="Palatino Linotype" w:hAnsi="Palatino Linotype"/>
          <w:sz w:val="28"/>
          <w:szCs w:val="28"/>
        </w:rPr>
      </w:pPr>
    </w:p>
    <w:p w14:paraId="1A9E8F0B" w14:textId="77777777" w:rsidR="00E12761" w:rsidRPr="00DE48FF" w:rsidRDefault="00E12761" w:rsidP="00E12761">
      <w:pPr>
        <w:rPr>
          <w:rFonts w:ascii="Palatino Linotype" w:hAnsi="Palatino Linotype"/>
          <w:sz w:val="28"/>
          <w:szCs w:val="28"/>
        </w:rPr>
      </w:pPr>
      <w:r w:rsidRPr="00E127FB">
        <w:rPr>
          <w:rFonts w:ascii="Palatino Linotype" w:hAnsi="Palatino Linotype"/>
          <w:b/>
          <w:bCs/>
          <w:sz w:val="34"/>
          <w:szCs w:val="34"/>
          <w:u w:val="single"/>
        </w:rPr>
        <w:lastRenderedPageBreak/>
        <w:t>Ingratiate</w:t>
      </w:r>
      <w:r w:rsidRPr="00DE48FF">
        <w:rPr>
          <w:rFonts w:ascii="Palatino Linotype" w:hAnsi="Palatino Linotype"/>
          <w:sz w:val="28"/>
          <w:szCs w:val="28"/>
        </w:rPr>
        <w:t xml:space="preserve">: </w:t>
      </w:r>
      <w:r w:rsidRPr="00DE48FF">
        <w:rPr>
          <w:rFonts w:ascii="Palatino Linotype" w:hAnsi="Palatino Linotype" w:cs="Kalinga"/>
          <w:sz w:val="28"/>
          <w:szCs w:val="28"/>
          <w:cs/>
          <w:lang w:bidi="or-IN"/>
        </w:rPr>
        <w:t xml:space="preserve">ସୁବିଧା ହାସଲ କରିବା ପାଇଁ କୌଣସି ବ୍ୟକ୍ତିଙ୍କର ପ୍ରିୟ ପାତ୍ର ହେବ </w:t>
      </w:r>
      <w:r w:rsidRPr="00DE48FF">
        <w:rPr>
          <w:rFonts w:ascii="Palatino Linotype" w:hAnsi="Palatino Linotype"/>
          <w:sz w:val="28"/>
          <w:szCs w:val="28"/>
        </w:rPr>
        <w:t xml:space="preserve">, </w:t>
      </w:r>
      <w:r w:rsidRPr="00DE48FF">
        <w:rPr>
          <w:rFonts w:ascii="Palatino Linotype" w:hAnsi="Palatino Linotype" w:cs="Kalinga"/>
          <w:sz w:val="28"/>
          <w:szCs w:val="28"/>
          <w:cs/>
          <w:lang w:bidi="or-IN"/>
        </w:rPr>
        <w:t>କୃତଜ୍ଞତା</w:t>
      </w:r>
      <w:r w:rsidRPr="00DE48FF">
        <w:rPr>
          <w:rFonts w:ascii="Palatino Linotype" w:hAnsi="Palatino Linotype"/>
          <w:sz w:val="28"/>
          <w:szCs w:val="28"/>
        </w:rPr>
        <w:t xml:space="preserve">, </w:t>
      </w:r>
      <w:r w:rsidRPr="00DE48FF">
        <w:rPr>
          <w:rFonts w:ascii="Palatino Linotype" w:hAnsi="Palatino Linotype" w:cs="Kokila"/>
          <w:sz w:val="28"/>
          <w:szCs w:val="28"/>
          <w:cs/>
          <w:lang w:bidi="hi-IN"/>
        </w:rPr>
        <w:t>अनुग्रहभाजन</w:t>
      </w:r>
      <w:r w:rsidRPr="00DE48FF">
        <w:rPr>
          <w:rFonts w:ascii="Palatino Linotype" w:hAnsi="Palatino Linotype"/>
          <w:sz w:val="28"/>
          <w:szCs w:val="28"/>
        </w:rPr>
        <w:t>, bring oneself into favour with someone by flattering or trying to please them,If someone tries to ingratiate themselves with you, they do things to try and make you like them, to make someone like you by praising or trying to please them, to try to make yourself especially pleasant in order to get someone to like or approve of you</w:t>
      </w:r>
    </w:p>
    <w:p w14:paraId="4FE25B4F" w14:textId="77777777" w:rsidR="00E12761" w:rsidRPr="00DE48FF"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39D5B606"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a sycophantic attempt to ingratiate herself with the local aristocracy</w:t>
      </w:r>
    </w:p>
    <w:p w14:paraId="56B4D33A"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He's always trying to ingratiate himself with his boss.</w:t>
      </w:r>
    </w:p>
    <w:p w14:paraId="72184A1C"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He tries to ingratiate himself with the boss by saying that all her ideas are brilliant.</w:t>
      </w:r>
    </w:p>
    <w:p w14:paraId="28DFFF8C"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She ingratiated her colleagues with her well-researched project proposal.</w:t>
      </w:r>
    </w:p>
    <w:p w14:paraId="345B5C93"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He did his best to ingratiate himself with his employer.</w:t>
      </w:r>
    </w:p>
    <w:p w14:paraId="2FFB4E84" w14:textId="77777777" w:rsidR="00E12761" w:rsidRPr="00DE48FF" w:rsidRDefault="00E12761" w:rsidP="00E12761">
      <w:pPr>
        <w:rPr>
          <w:rFonts w:ascii="Palatino Linotype" w:hAnsi="Palatino Linotype"/>
          <w:sz w:val="28"/>
          <w:szCs w:val="28"/>
        </w:rPr>
      </w:pPr>
    </w:p>
    <w:p w14:paraId="56FFF2FF" w14:textId="77777777" w:rsidR="00E12761" w:rsidRPr="00DE48FF" w:rsidRDefault="00E12761" w:rsidP="00E12761">
      <w:pPr>
        <w:rPr>
          <w:rFonts w:ascii="Palatino Linotype" w:hAnsi="Palatino Linotype"/>
          <w:sz w:val="28"/>
          <w:szCs w:val="28"/>
        </w:rPr>
      </w:pPr>
      <w:r w:rsidRPr="00B2322E">
        <w:rPr>
          <w:rFonts w:ascii="Palatino Linotype" w:hAnsi="Palatino Linotype"/>
          <w:b/>
          <w:bCs/>
          <w:sz w:val="34"/>
          <w:szCs w:val="34"/>
          <w:u w:val="single"/>
        </w:rPr>
        <w:t>Perennial</w:t>
      </w:r>
      <w:r w:rsidRPr="00DE48FF">
        <w:rPr>
          <w:rFonts w:ascii="Palatino Linotype" w:hAnsi="Palatino Linotype"/>
          <w:sz w:val="28"/>
          <w:szCs w:val="28"/>
        </w:rPr>
        <w:t xml:space="preserve">: </w:t>
      </w:r>
      <w:r w:rsidRPr="009F34F9">
        <w:rPr>
          <w:rFonts w:ascii="Palatino Linotype" w:hAnsi="Palatino Linotype" w:cs="Kokila"/>
          <w:b/>
          <w:bCs/>
          <w:sz w:val="32"/>
          <w:szCs w:val="32"/>
          <w:cs/>
          <w:lang w:bidi="hi-IN"/>
        </w:rPr>
        <w:t>चिरस्थायी</w:t>
      </w:r>
      <w:r w:rsidRPr="00DE48FF">
        <w:rPr>
          <w:rFonts w:ascii="Palatino Linotype" w:hAnsi="Palatino Linotype"/>
          <w:sz w:val="28"/>
          <w:szCs w:val="28"/>
        </w:rPr>
        <w:t>, lasting or existing for a long or apparently infinite time; enduring or continually recurring,lasting a very long time, or happening repeatedly or all the time</w:t>
      </w:r>
    </w:p>
    <w:p w14:paraId="341A00B2" w14:textId="77777777" w:rsidR="00E12761" w:rsidRPr="00F92340" w:rsidRDefault="00E12761" w:rsidP="00E12761">
      <w:pPr>
        <w:rPr>
          <w:rFonts w:ascii="Palatino Linotype" w:hAnsi="Palatino Linotype"/>
          <w:b/>
          <w:bCs/>
          <w:sz w:val="28"/>
          <w:szCs w:val="28"/>
        </w:rPr>
      </w:pPr>
      <w:r w:rsidRPr="0031730D">
        <w:rPr>
          <w:rFonts w:ascii="Palatino Linotype" w:hAnsi="Palatino Linotype"/>
          <w:b/>
          <w:bCs/>
          <w:sz w:val="28"/>
          <w:szCs w:val="28"/>
        </w:rPr>
        <w:t>Similar: everlasting, perpetual, eternal, continuing</w:t>
      </w:r>
    </w:p>
    <w:p w14:paraId="64998142" w14:textId="77777777" w:rsidR="00E12761" w:rsidRPr="00DE48FF"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70009D96" w14:textId="77777777" w:rsidR="00E12761" w:rsidRPr="00DE48FF" w:rsidRDefault="00E12761" w:rsidP="00E12761">
      <w:pPr>
        <w:rPr>
          <w:rFonts w:ascii="Palatino Linotype" w:hAnsi="Palatino Linotype"/>
          <w:sz w:val="28"/>
          <w:szCs w:val="28"/>
        </w:rPr>
      </w:pPr>
      <w:r>
        <w:rPr>
          <w:rFonts w:ascii="Palatino Linotype" w:hAnsi="Palatino Linotype"/>
          <w:sz w:val="28"/>
          <w:szCs w:val="28"/>
        </w:rPr>
        <w:t>H</w:t>
      </w:r>
      <w:r w:rsidRPr="00DE48FF">
        <w:rPr>
          <w:rFonts w:ascii="Palatino Linotype" w:hAnsi="Palatino Linotype"/>
          <w:sz w:val="28"/>
          <w:szCs w:val="28"/>
        </w:rPr>
        <w:t>is perennial distrust of the media</w:t>
      </w:r>
    </w:p>
    <w:p w14:paraId="62AA70D0"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the perennial urban problems of crime and homelessness.</w:t>
      </w:r>
    </w:p>
    <w:p w14:paraId="3FB6B600"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There's a perennial shortage of teachers with science qualifications.</w:t>
      </w:r>
    </w:p>
    <w:p w14:paraId="5F71010E"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Lack of resources has been a perennial problem since the beginning.</w:t>
      </w:r>
    </w:p>
    <w:p w14:paraId="0D4254E0" w14:textId="77777777" w:rsidR="00E12761" w:rsidRDefault="00E12761" w:rsidP="00E12761">
      <w:pPr>
        <w:rPr>
          <w:rFonts w:ascii="Palatino Linotype" w:hAnsi="Palatino Linotype"/>
          <w:sz w:val="28"/>
          <w:szCs w:val="28"/>
        </w:rPr>
      </w:pPr>
      <w:r w:rsidRPr="00DE48FF">
        <w:rPr>
          <w:rFonts w:ascii="Palatino Linotype" w:hAnsi="Palatino Linotype"/>
          <w:sz w:val="28"/>
          <w:szCs w:val="28"/>
        </w:rPr>
        <w:t>His answer touched the perennial problems and pretensions of politicians.</w:t>
      </w:r>
    </w:p>
    <w:p w14:paraId="44BEC03C" w14:textId="77777777" w:rsidR="00E12761" w:rsidRDefault="00E12761" w:rsidP="00E12761">
      <w:pPr>
        <w:rPr>
          <w:rFonts w:ascii="Palatino Linotype" w:hAnsi="Palatino Linotype"/>
          <w:sz w:val="28"/>
          <w:szCs w:val="28"/>
        </w:rPr>
      </w:pPr>
    </w:p>
    <w:p w14:paraId="64E193BD" w14:textId="77777777" w:rsidR="00E12761" w:rsidRPr="00DE48FF" w:rsidRDefault="00E12761" w:rsidP="00E12761">
      <w:pPr>
        <w:rPr>
          <w:rFonts w:ascii="Palatino Linotype" w:hAnsi="Palatino Linotype"/>
          <w:sz w:val="28"/>
          <w:szCs w:val="28"/>
        </w:rPr>
      </w:pPr>
      <w:r w:rsidRPr="000B3261">
        <w:rPr>
          <w:rFonts w:ascii="Palatino Linotype" w:hAnsi="Palatino Linotype"/>
          <w:b/>
          <w:bCs/>
          <w:sz w:val="34"/>
          <w:szCs w:val="34"/>
          <w:u w:val="single"/>
        </w:rPr>
        <w:t>Larceny</w:t>
      </w:r>
      <w:r w:rsidRPr="00DE48FF">
        <w:rPr>
          <w:rFonts w:ascii="Palatino Linotype" w:hAnsi="Palatino Linotype"/>
          <w:sz w:val="28"/>
          <w:szCs w:val="28"/>
        </w:rPr>
        <w:t xml:space="preserve">: </w:t>
      </w:r>
      <w:r w:rsidRPr="00F92340">
        <w:rPr>
          <w:rFonts w:ascii="Palatino Linotype" w:hAnsi="Palatino Linotype" w:cs="Kokila"/>
          <w:b/>
          <w:bCs/>
          <w:sz w:val="32"/>
          <w:szCs w:val="32"/>
          <w:cs/>
          <w:lang w:bidi="hi-IN"/>
        </w:rPr>
        <w:t>चोरी</w:t>
      </w:r>
      <w:r w:rsidRPr="00DE48FF">
        <w:rPr>
          <w:rFonts w:ascii="Palatino Linotype" w:hAnsi="Palatino Linotype"/>
          <w:sz w:val="28"/>
          <w:szCs w:val="28"/>
        </w:rPr>
        <w:t>, Larceny is the crime of stealing, the unlawful taking of personal property with intent to deprive the rightful owner of it permanently, stealing, especially (in the US) the crime of taking something that does not belong to you</w:t>
      </w:r>
    </w:p>
    <w:p w14:paraId="3CEDA09D" w14:textId="77777777" w:rsidR="00E12761" w:rsidRPr="00DE48FF"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0337708B"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was arrested and charged with larceny</w:t>
      </w:r>
    </w:p>
    <w:p w14:paraId="00E53F3E"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lastRenderedPageBreak/>
        <w:t>As a pickpocket, he was charged with larceny.</w:t>
      </w:r>
    </w:p>
    <w:p w14:paraId="75B7F095" w14:textId="77777777" w:rsidR="00E12761" w:rsidRPr="00DE48FF" w:rsidRDefault="00E12761" w:rsidP="00E12761">
      <w:pPr>
        <w:rPr>
          <w:rFonts w:ascii="Palatino Linotype" w:hAnsi="Palatino Linotype"/>
          <w:sz w:val="28"/>
          <w:szCs w:val="28"/>
        </w:rPr>
      </w:pPr>
      <w:r w:rsidRPr="004E41F7">
        <w:rPr>
          <w:rFonts w:ascii="Palatino Linotype" w:hAnsi="Palatino Linotype"/>
          <w:b/>
          <w:bCs/>
          <w:sz w:val="34"/>
          <w:szCs w:val="34"/>
          <w:u w:val="single"/>
        </w:rPr>
        <w:t>Recuse</w:t>
      </w:r>
      <w:r w:rsidRPr="00DE48FF">
        <w:rPr>
          <w:rFonts w:ascii="Palatino Linotype" w:hAnsi="Palatino Linotype"/>
          <w:sz w:val="28"/>
          <w:szCs w:val="28"/>
        </w:rPr>
        <w:t xml:space="preserve">: </w:t>
      </w:r>
      <w:r w:rsidRPr="004E41F7">
        <w:rPr>
          <w:rFonts w:ascii="Palatino Linotype" w:hAnsi="Palatino Linotype" w:cs="Kalinga"/>
          <w:b/>
          <w:bCs/>
          <w:sz w:val="30"/>
          <w:szCs w:val="30"/>
          <w:cs/>
          <w:lang w:bidi="or-IN"/>
        </w:rPr>
        <w:t>ଓହରିଯିବା</w:t>
      </w:r>
      <w:r w:rsidRPr="00DE48FF">
        <w:rPr>
          <w:rFonts w:ascii="Palatino Linotype" w:hAnsi="Palatino Linotype"/>
          <w:sz w:val="28"/>
          <w:szCs w:val="28"/>
        </w:rPr>
        <w:t xml:space="preserve">, </w:t>
      </w:r>
      <w:r w:rsidRPr="00FE52BB">
        <w:rPr>
          <w:rFonts w:ascii="Palatino Linotype" w:hAnsi="Palatino Linotype" w:cs="Kokila"/>
          <w:b/>
          <w:bCs/>
          <w:sz w:val="30"/>
          <w:szCs w:val="30"/>
          <w:cs/>
          <w:lang w:bidi="hi-IN"/>
        </w:rPr>
        <w:t>अस्वीकार करना (किसी व्यक्ति या उसके अधिकार को)</w:t>
      </w:r>
      <w:r w:rsidRPr="00FE52BB">
        <w:rPr>
          <w:rFonts w:ascii="Palatino Linotype" w:hAnsi="Palatino Linotype"/>
          <w:b/>
          <w:bCs/>
          <w:sz w:val="30"/>
          <w:szCs w:val="30"/>
        </w:rPr>
        <w:t>,</w:t>
      </w:r>
      <w:r w:rsidRPr="00FE52BB">
        <w:rPr>
          <w:rFonts w:ascii="Palatino Linotype" w:hAnsi="Palatino Linotype"/>
          <w:sz w:val="30"/>
          <w:szCs w:val="30"/>
        </w:rPr>
        <w:t xml:space="preserve"> </w:t>
      </w:r>
      <w:r w:rsidRPr="00DE48FF">
        <w:rPr>
          <w:rFonts w:ascii="Palatino Linotype" w:hAnsi="Palatino Linotype"/>
          <w:sz w:val="28"/>
          <w:szCs w:val="28"/>
        </w:rPr>
        <w:t>challenge (a judge, prosecutor, or juror) as unqualified to perform legal duties because of a potential conflict of interest or lack of impartiality, (of a judge) excuse oneself from a case because of a potential conflict of interest or lack of impartiality. If someone such as a judge recuses himself or herself from a legal case, they state that they will not be involved in making decisions about the case, for example because they consider themselves to be biased, to remove from participation in a court case due to potential prejudice or partiality, to say that a judge or a member of a jury should not be involved in a trial because they have a special interest in its final result</w:t>
      </w:r>
    </w:p>
    <w:p w14:paraId="2C958AC5" w14:textId="77777777" w:rsidR="00E12761" w:rsidRDefault="00E12761" w:rsidP="00E12761">
      <w:pPr>
        <w:rPr>
          <w:rFonts w:ascii="Palatino Linotype" w:hAnsi="Palatino Linotype"/>
          <w:sz w:val="28"/>
          <w:szCs w:val="28"/>
        </w:rPr>
      </w:pPr>
      <w:r>
        <w:rPr>
          <w:rFonts w:ascii="Palatino Linotype" w:hAnsi="Palatino Linotype"/>
          <w:b/>
          <w:bCs/>
          <w:sz w:val="32"/>
          <w:szCs w:val="32"/>
          <w:u w:val="single"/>
        </w:rPr>
        <w:t>Usages</w:t>
      </w:r>
      <w:r w:rsidRPr="00DE48FF">
        <w:rPr>
          <w:rFonts w:ascii="Palatino Linotype" w:hAnsi="Palatino Linotype"/>
          <w:sz w:val="28"/>
          <w:szCs w:val="28"/>
        </w:rPr>
        <w:t xml:space="preserve"> </w:t>
      </w:r>
    </w:p>
    <w:p w14:paraId="7FF97DF5"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you are going to recuse yourself from this case</w:t>
      </w:r>
    </w:p>
    <w:p w14:paraId="21620A67"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If her husband became governor, Judge Rendell would have to recuse herself from cases involving the state.</w:t>
      </w:r>
    </w:p>
    <w:p w14:paraId="4935E88F"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He will have to recuse himself from that hearing.</w:t>
      </w:r>
    </w:p>
    <w:p w14:paraId="3427994E"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It was the right of counsel to ask a judge to recuse himself from continuing to hear a case because of bias</w:t>
      </w:r>
    </w:p>
    <w:p w14:paraId="6E3119A1" w14:textId="77777777" w:rsidR="00E12761" w:rsidRPr="00DE48FF" w:rsidRDefault="00E12761" w:rsidP="00E12761">
      <w:pPr>
        <w:rPr>
          <w:rFonts w:ascii="Palatino Linotype" w:hAnsi="Palatino Linotype"/>
          <w:sz w:val="28"/>
          <w:szCs w:val="28"/>
        </w:rPr>
      </w:pPr>
    </w:p>
    <w:p w14:paraId="6CB11C96" w14:textId="77777777" w:rsidR="00E12761" w:rsidRPr="00DE48FF" w:rsidRDefault="00E12761" w:rsidP="00E12761">
      <w:pPr>
        <w:rPr>
          <w:rFonts w:ascii="Palatino Linotype" w:hAnsi="Palatino Linotype"/>
          <w:sz w:val="28"/>
          <w:szCs w:val="28"/>
        </w:rPr>
      </w:pPr>
      <w:r w:rsidRPr="00C3681C">
        <w:rPr>
          <w:rFonts w:ascii="Palatino Linotype" w:hAnsi="Palatino Linotype"/>
          <w:b/>
          <w:bCs/>
          <w:sz w:val="34"/>
          <w:szCs w:val="34"/>
          <w:u w:val="single"/>
        </w:rPr>
        <w:t>Gentrify</w:t>
      </w:r>
      <w:r w:rsidRPr="00DE48FF">
        <w:rPr>
          <w:rFonts w:ascii="Palatino Linotype" w:hAnsi="Palatino Linotype"/>
          <w:sz w:val="28"/>
          <w:szCs w:val="28"/>
        </w:rPr>
        <w:t xml:space="preserve"> : </w:t>
      </w:r>
      <w:r w:rsidRPr="00C3681C">
        <w:rPr>
          <w:rFonts w:ascii="Palatino Linotype" w:hAnsi="Palatino Linotype" w:cs="Kokila"/>
          <w:b/>
          <w:bCs/>
          <w:sz w:val="32"/>
          <w:szCs w:val="32"/>
          <w:cs/>
          <w:lang w:bidi="hi-IN"/>
        </w:rPr>
        <w:t>उच्च कुलीन बनाना</w:t>
      </w:r>
      <w:r w:rsidRPr="00DE48FF">
        <w:rPr>
          <w:rFonts w:ascii="Palatino Linotype" w:hAnsi="Palatino Linotype"/>
          <w:sz w:val="28"/>
          <w:szCs w:val="28"/>
        </w:rPr>
        <w:t>, When a street or area is gentrified, it becomes a more expensive place to live because wealthy people move into the area and buy the houses where people with less money used to live. to change a place from being a poor area to a richer one, by people of a higher social class moving to live there</w:t>
      </w:r>
    </w:p>
    <w:p w14:paraId="61A2A44C" w14:textId="77777777" w:rsidR="00E12761" w:rsidRPr="00DE48FF"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3785D08D"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The local neighbourhood, like so many areas of Manhattan, is gradually being gentrified.</w:t>
      </w:r>
    </w:p>
    <w:p w14:paraId="239E7C01"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The area where I grew up has been all modernized and gentrified, and has lost all its old character.</w:t>
      </w:r>
    </w:p>
    <w:p w14:paraId="1207F07B"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These migrants, just like the peasant Big-Foot girls, are eager to bind their feet, to gentrify themselves physically and mentally.</w:t>
      </w:r>
    </w:p>
    <w:p w14:paraId="55A16869" w14:textId="77777777" w:rsidR="00E12761" w:rsidRDefault="00E12761" w:rsidP="00E12761">
      <w:pPr>
        <w:rPr>
          <w:rFonts w:ascii="Palatino Linotype" w:hAnsi="Palatino Linotype"/>
          <w:sz w:val="28"/>
          <w:szCs w:val="28"/>
        </w:rPr>
      </w:pPr>
    </w:p>
    <w:p w14:paraId="2C2F7A28" w14:textId="77777777" w:rsidR="00E12761" w:rsidRPr="00DE48FF" w:rsidRDefault="00E12761" w:rsidP="00E12761">
      <w:pPr>
        <w:rPr>
          <w:rFonts w:ascii="Palatino Linotype" w:hAnsi="Palatino Linotype"/>
          <w:sz w:val="28"/>
          <w:szCs w:val="28"/>
        </w:rPr>
      </w:pPr>
    </w:p>
    <w:p w14:paraId="01D7EAA0" w14:textId="77777777" w:rsidR="00E12761" w:rsidRPr="00DE48FF" w:rsidRDefault="00E12761" w:rsidP="00E12761">
      <w:pPr>
        <w:rPr>
          <w:rFonts w:ascii="Palatino Linotype" w:hAnsi="Palatino Linotype"/>
          <w:sz w:val="28"/>
          <w:szCs w:val="28"/>
        </w:rPr>
      </w:pPr>
      <w:r w:rsidRPr="00F001CD">
        <w:rPr>
          <w:rFonts w:ascii="Palatino Linotype" w:hAnsi="Palatino Linotype"/>
          <w:b/>
          <w:bCs/>
          <w:sz w:val="34"/>
          <w:szCs w:val="34"/>
          <w:u w:val="single"/>
        </w:rPr>
        <w:lastRenderedPageBreak/>
        <w:t>Reciprocity</w:t>
      </w:r>
      <w:r w:rsidRPr="00DE48FF">
        <w:rPr>
          <w:rFonts w:ascii="Palatino Linotype" w:hAnsi="Palatino Linotype"/>
          <w:sz w:val="28"/>
          <w:szCs w:val="28"/>
        </w:rPr>
        <w:t xml:space="preserve">: </w:t>
      </w:r>
      <w:r w:rsidRPr="00F001CD">
        <w:rPr>
          <w:rFonts w:ascii="Palatino Linotype" w:hAnsi="Palatino Linotype" w:cs="Kalinga"/>
          <w:b/>
          <w:bCs/>
          <w:sz w:val="30"/>
          <w:szCs w:val="30"/>
          <w:cs/>
          <w:lang w:bidi="or-IN"/>
        </w:rPr>
        <w:t>ପାରସ୍ପରିକତା</w:t>
      </w:r>
      <w:r w:rsidRPr="00DE48FF">
        <w:rPr>
          <w:rFonts w:ascii="Palatino Linotype" w:hAnsi="Palatino Linotype"/>
          <w:sz w:val="28"/>
          <w:szCs w:val="28"/>
        </w:rPr>
        <w:t xml:space="preserve">, </w:t>
      </w:r>
      <w:r w:rsidRPr="00F001CD">
        <w:rPr>
          <w:rFonts w:ascii="Palatino Linotype" w:hAnsi="Palatino Linotype" w:cs="Kokila"/>
          <w:b/>
          <w:bCs/>
          <w:sz w:val="32"/>
          <w:szCs w:val="32"/>
          <w:cs/>
          <w:lang w:bidi="hi-IN"/>
        </w:rPr>
        <w:t>आपस</w:t>
      </w:r>
      <w:r w:rsidRPr="00F001CD">
        <w:rPr>
          <w:rFonts w:ascii="Palatino Linotype" w:hAnsi="Palatino Linotype"/>
          <w:b/>
          <w:bCs/>
          <w:sz w:val="32"/>
          <w:szCs w:val="32"/>
        </w:rPr>
        <w:t xml:space="preserve">, </w:t>
      </w:r>
      <w:r w:rsidRPr="00F001CD">
        <w:rPr>
          <w:rFonts w:ascii="Palatino Linotype" w:hAnsi="Palatino Linotype" w:cs="Kokila"/>
          <w:b/>
          <w:bCs/>
          <w:sz w:val="32"/>
          <w:szCs w:val="32"/>
          <w:cs/>
          <w:lang w:bidi="hi-IN"/>
        </w:rPr>
        <w:t>पारस्परिक</w:t>
      </w:r>
      <w:r w:rsidRPr="00DE48FF">
        <w:rPr>
          <w:rFonts w:ascii="Palatino Linotype" w:hAnsi="Palatino Linotype"/>
          <w:sz w:val="28"/>
          <w:szCs w:val="28"/>
        </w:rPr>
        <w:t>, the practice of exchanging things with others for mutual benefit, especially privileges granted by one country or organization to another, Reciprocity is the exchange of something between people or groups of people when each person or group gives or allows something to the other, behaviour in which two people or groups of people give each other help and advantages,  mutual exchange</w:t>
      </w:r>
    </w:p>
    <w:p w14:paraId="5350BDC3" w14:textId="77777777" w:rsidR="00E12761" w:rsidRPr="00DE48FF"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5B8CC02D"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the Community intends to start discussions on reciprocity with third countries</w:t>
      </w:r>
    </w:p>
    <w:p w14:paraId="41B56320"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They gave assurances they would press for reciprocity with Greece in the issuing of visas.</w:t>
      </w:r>
    </w:p>
    <w:p w14:paraId="66A8A83A"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We offer to all our trading partners a commitment to reciprocity and fairness.</w:t>
      </w:r>
    </w:p>
    <w:p w14:paraId="6F4A9E98" w14:textId="77777777" w:rsidR="00E12761" w:rsidRPr="00DE48FF" w:rsidRDefault="00E12761" w:rsidP="00E12761">
      <w:pPr>
        <w:rPr>
          <w:rFonts w:ascii="Palatino Linotype" w:hAnsi="Palatino Linotype"/>
          <w:sz w:val="28"/>
          <w:szCs w:val="28"/>
        </w:rPr>
      </w:pPr>
      <w:r w:rsidRPr="00DE48FF">
        <w:rPr>
          <w:rFonts w:ascii="Palatino Linotype" w:hAnsi="Palatino Linotype"/>
          <w:sz w:val="28"/>
          <w:szCs w:val="28"/>
        </w:rPr>
        <w:t>A key principle here has to be reciprocity.</w:t>
      </w:r>
    </w:p>
    <w:p w14:paraId="1CB33225" w14:textId="77777777" w:rsidR="00E12761" w:rsidRDefault="00E12761" w:rsidP="00E12761">
      <w:pPr>
        <w:rPr>
          <w:rFonts w:ascii="Palatino Linotype" w:hAnsi="Palatino Linotype"/>
          <w:sz w:val="28"/>
          <w:szCs w:val="28"/>
        </w:rPr>
      </w:pPr>
      <w:r w:rsidRPr="00DE48FF">
        <w:rPr>
          <w:rFonts w:ascii="Palatino Linotype" w:hAnsi="Palatino Linotype"/>
          <w:sz w:val="28"/>
          <w:szCs w:val="28"/>
        </w:rPr>
        <w:t>Is it the sad reciprocity of love that you always want what you think you are giving?</w:t>
      </w:r>
    </w:p>
    <w:p w14:paraId="219771E9" w14:textId="77777777" w:rsidR="00E12761" w:rsidRDefault="00E12761" w:rsidP="00E12761">
      <w:pPr>
        <w:rPr>
          <w:rFonts w:ascii="Palatino Linotype" w:hAnsi="Palatino Linotype"/>
          <w:sz w:val="28"/>
          <w:szCs w:val="28"/>
        </w:rPr>
      </w:pPr>
    </w:p>
    <w:p w14:paraId="49F9C186" w14:textId="77777777" w:rsidR="00E12761" w:rsidRPr="002A505A" w:rsidRDefault="00E12761" w:rsidP="00E12761">
      <w:pPr>
        <w:rPr>
          <w:rFonts w:ascii="Palatino Linotype" w:hAnsi="Palatino Linotype"/>
          <w:sz w:val="28"/>
          <w:szCs w:val="28"/>
        </w:rPr>
      </w:pPr>
      <w:r w:rsidRPr="00DB7080">
        <w:rPr>
          <w:rFonts w:ascii="Palatino Linotype" w:hAnsi="Palatino Linotype"/>
          <w:b/>
          <w:bCs/>
          <w:sz w:val="34"/>
          <w:szCs w:val="34"/>
          <w:u w:val="single"/>
        </w:rPr>
        <w:t>Contention</w:t>
      </w:r>
      <w:r w:rsidRPr="002A505A">
        <w:rPr>
          <w:rFonts w:ascii="Palatino Linotype" w:hAnsi="Palatino Linotype"/>
          <w:sz w:val="28"/>
          <w:szCs w:val="28"/>
        </w:rPr>
        <w:t xml:space="preserve">: </w:t>
      </w:r>
      <w:r w:rsidRPr="00DB7080">
        <w:rPr>
          <w:rFonts w:ascii="Palatino Linotype" w:hAnsi="Palatino Linotype" w:cs="Kalinga"/>
          <w:b/>
          <w:bCs/>
          <w:sz w:val="32"/>
          <w:szCs w:val="32"/>
          <w:cs/>
          <w:lang w:bidi="or-IN"/>
        </w:rPr>
        <w:t>ବିବାଦ</w:t>
      </w:r>
      <w:r w:rsidRPr="00DB7080">
        <w:rPr>
          <w:rFonts w:ascii="Palatino Linotype" w:hAnsi="Palatino Linotype"/>
          <w:b/>
          <w:bCs/>
          <w:sz w:val="32"/>
          <w:szCs w:val="32"/>
        </w:rPr>
        <w:t xml:space="preserve">, </w:t>
      </w:r>
      <w:r w:rsidRPr="00DB7080">
        <w:rPr>
          <w:rFonts w:ascii="Palatino Linotype" w:hAnsi="Palatino Linotype" w:cs="Kokila"/>
          <w:b/>
          <w:bCs/>
          <w:sz w:val="32"/>
          <w:szCs w:val="32"/>
          <w:cs/>
          <w:lang w:bidi="hi-IN"/>
        </w:rPr>
        <w:t>विवाद</w:t>
      </w:r>
      <w:r w:rsidRPr="00DB7080">
        <w:rPr>
          <w:rFonts w:ascii="Palatino Linotype" w:hAnsi="Palatino Linotype"/>
          <w:b/>
          <w:bCs/>
          <w:sz w:val="32"/>
          <w:szCs w:val="32"/>
        </w:rPr>
        <w:t xml:space="preserve">, </w:t>
      </w:r>
      <w:r w:rsidRPr="00DB7080">
        <w:rPr>
          <w:rFonts w:ascii="Palatino Linotype" w:hAnsi="Palatino Linotype" w:cs="Kokila"/>
          <w:b/>
          <w:bCs/>
          <w:sz w:val="32"/>
          <w:szCs w:val="32"/>
          <w:cs/>
          <w:lang w:bidi="hi-IN"/>
        </w:rPr>
        <w:t>दावा</w:t>
      </w:r>
      <w:r w:rsidRPr="002A505A">
        <w:rPr>
          <w:rFonts w:ascii="Palatino Linotype" w:hAnsi="Palatino Linotype"/>
          <w:sz w:val="28"/>
          <w:szCs w:val="28"/>
        </w:rPr>
        <w:t xml:space="preserve">, heated disagreement,If something is a cause of contention, it is a cause of disagreement or argument, If something is a cause of contention, it is a cause of disagreement or argument. </w:t>
      </w:r>
    </w:p>
    <w:p w14:paraId="0D820F45" w14:textId="77777777" w:rsidR="00E12761" w:rsidRPr="002A505A" w:rsidRDefault="00E12761" w:rsidP="00E12761">
      <w:pPr>
        <w:rPr>
          <w:rFonts w:ascii="Palatino Linotype" w:hAnsi="Palatino Linotype"/>
          <w:sz w:val="28"/>
          <w:szCs w:val="28"/>
        </w:rPr>
      </w:pPr>
      <w:r w:rsidRPr="00036A25">
        <w:rPr>
          <w:rFonts w:ascii="Palatino Linotype" w:hAnsi="Palatino Linotype"/>
          <w:b/>
          <w:bCs/>
          <w:sz w:val="28"/>
          <w:szCs w:val="28"/>
        </w:rPr>
        <w:t>Also: an assertion, especially one maintained in argument</w:t>
      </w:r>
      <w:r w:rsidRPr="002A505A">
        <w:rPr>
          <w:rFonts w:ascii="Palatino Linotype" w:hAnsi="Palatino Linotype"/>
          <w:sz w:val="28"/>
          <w:szCs w:val="28"/>
        </w:rPr>
        <w:t xml:space="preserve">, Someone's contention is the idea or opinion that they are expressing in an argument or discussion. </w:t>
      </w:r>
    </w:p>
    <w:p w14:paraId="51907885" w14:textId="77777777" w:rsidR="00E12761" w:rsidRPr="00036A25" w:rsidRDefault="00E12761" w:rsidP="00E12761">
      <w:pPr>
        <w:rPr>
          <w:rFonts w:ascii="Palatino Linotype" w:hAnsi="Palatino Linotype"/>
          <w:b/>
          <w:bCs/>
          <w:sz w:val="28"/>
          <w:szCs w:val="28"/>
        </w:rPr>
      </w:pPr>
      <w:r w:rsidRPr="00036A25">
        <w:rPr>
          <w:rFonts w:ascii="Palatino Linotype" w:hAnsi="Palatino Linotype"/>
          <w:b/>
          <w:bCs/>
          <w:sz w:val="28"/>
          <w:szCs w:val="28"/>
        </w:rPr>
        <w:t>Similar: disagreement, dispute, disputation, argument, variance, discord</w:t>
      </w:r>
    </w:p>
    <w:p w14:paraId="2E6C77D6" w14:textId="77777777" w:rsidR="00E12761" w:rsidRPr="00036A25" w:rsidRDefault="00E12761" w:rsidP="00E12761">
      <w:pPr>
        <w:rPr>
          <w:rFonts w:ascii="Palatino Linotype" w:hAnsi="Palatino Linotype"/>
          <w:b/>
          <w:bCs/>
          <w:sz w:val="28"/>
          <w:szCs w:val="28"/>
        </w:rPr>
      </w:pPr>
      <w:r w:rsidRPr="00036A25">
        <w:rPr>
          <w:rFonts w:ascii="Palatino Linotype" w:hAnsi="Palatino Linotype"/>
          <w:b/>
          <w:bCs/>
          <w:sz w:val="28"/>
          <w:szCs w:val="28"/>
        </w:rPr>
        <w:t>Synonyms: assertion, claim, stand</w:t>
      </w:r>
    </w:p>
    <w:p w14:paraId="123E0757" w14:textId="77777777" w:rsidR="00E12761" w:rsidRPr="002A505A"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70AC49BA" w14:textId="77777777" w:rsidR="00E12761" w:rsidRPr="002A505A" w:rsidRDefault="00E12761" w:rsidP="00E12761">
      <w:pPr>
        <w:rPr>
          <w:rFonts w:ascii="Palatino Linotype" w:hAnsi="Palatino Linotype"/>
          <w:sz w:val="28"/>
          <w:szCs w:val="28"/>
        </w:rPr>
      </w:pPr>
      <w:r>
        <w:rPr>
          <w:rFonts w:ascii="Palatino Linotype" w:hAnsi="Palatino Linotype"/>
          <w:sz w:val="28"/>
          <w:szCs w:val="28"/>
        </w:rPr>
        <w:t>T</w:t>
      </w:r>
      <w:r w:rsidRPr="002A505A">
        <w:rPr>
          <w:rFonts w:ascii="Palatino Linotype" w:hAnsi="Palatino Linotype"/>
          <w:sz w:val="28"/>
          <w:szCs w:val="28"/>
        </w:rPr>
        <w:t>he captured territory was the main area of contention between the two countries</w:t>
      </w:r>
    </w:p>
    <w:p w14:paraId="1C955C75"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This evidence supports their contention that the outbreak of violence was prearranged.</w:t>
      </w:r>
      <w:r>
        <w:rPr>
          <w:rFonts w:ascii="Palatino Linotype" w:hAnsi="Palatino Linotype"/>
          <w:sz w:val="28"/>
          <w:szCs w:val="28"/>
        </w:rPr>
        <w:t xml:space="preserve"> </w:t>
      </w:r>
      <w:r w:rsidRPr="002A505A">
        <w:rPr>
          <w:rFonts w:ascii="Palatino Linotype" w:hAnsi="Palatino Linotype"/>
          <w:sz w:val="28"/>
          <w:szCs w:val="28"/>
        </w:rPr>
        <w:t>Sufficient research evidence exists to support this contention.</w:t>
      </w:r>
    </w:p>
    <w:p w14:paraId="2908BFF5"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A particular source of contention is plans to privatise state-run companies.</w:t>
      </w:r>
    </w:p>
    <w:p w14:paraId="4FB8F078"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They generally tried to avoid subjects of contention between them.</w:t>
      </w:r>
    </w:p>
    <w:p w14:paraId="04EE1CF7"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The lawyer's contention is that his client will not get a fair trial.</w:t>
      </w:r>
    </w:p>
    <w:p w14:paraId="3DD9DC63"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There's a lot of contention about that issue - for every person firmly in favour, there's someone fiercely against it.</w:t>
      </w:r>
      <w:r>
        <w:rPr>
          <w:rFonts w:ascii="Palatino Linotype" w:hAnsi="Palatino Linotype"/>
          <w:sz w:val="28"/>
          <w:szCs w:val="28"/>
        </w:rPr>
        <w:t xml:space="preserve"> </w:t>
      </w:r>
      <w:r w:rsidRPr="002A505A">
        <w:rPr>
          <w:rFonts w:ascii="Palatino Linotype" w:hAnsi="Palatino Linotype"/>
          <w:sz w:val="28"/>
          <w:szCs w:val="28"/>
        </w:rPr>
        <w:t>The issue has been settled - it's no longer in contention.</w:t>
      </w:r>
    </w:p>
    <w:p w14:paraId="69E8A5B1" w14:textId="77777777" w:rsidR="00E12761" w:rsidRPr="002A505A" w:rsidRDefault="00E12761" w:rsidP="00E12761">
      <w:pPr>
        <w:rPr>
          <w:rFonts w:ascii="Palatino Linotype" w:hAnsi="Palatino Linotype"/>
          <w:sz w:val="28"/>
          <w:szCs w:val="28"/>
        </w:rPr>
      </w:pPr>
      <w:r w:rsidRPr="00061353">
        <w:rPr>
          <w:rFonts w:ascii="Palatino Linotype" w:hAnsi="Palatino Linotype"/>
          <w:b/>
          <w:bCs/>
          <w:sz w:val="34"/>
          <w:szCs w:val="34"/>
          <w:u w:val="single"/>
        </w:rPr>
        <w:lastRenderedPageBreak/>
        <w:t>Persuasion</w:t>
      </w:r>
      <w:r w:rsidRPr="002A505A">
        <w:rPr>
          <w:rFonts w:ascii="Palatino Linotype" w:hAnsi="Palatino Linotype"/>
          <w:sz w:val="28"/>
          <w:szCs w:val="28"/>
        </w:rPr>
        <w:t xml:space="preserve">: </w:t>
      </w:r>
      <w:r w:rsidRPr="00D23746">
        <w:rPr>
          <w:rFonts w:ascii="Palatino Linotype" w:hAnsi="Palatino Linotype" w:cs="Kalinga"/>
          <w:b/>
          <w:bCs/>
          <w:sz w:val="30"/>
          <w:szCs w:val="30"/>
          <w:cs/>
          <w:lang w:bidi="or-IN"/>
        </w:rPr>
        <w:t>ପ୍ରବର୍ତ୍ତାଇବା</w:t>
      </w:r>
      <w:r w:rsidRPr="00D23746">
        <w:rPr>
          <w:rFonts w:ascii="Palatino Linotype" w:hAnsi="Palatino Linotype"/>
          <w:b/>
          <w:bCs/>
          <w:sz w:val="30"/>
          <w:szCs w:val="30"/>
        </w:rPr>
        <w:t>,</w:t>
      </w:r>
      <w:r w:rsidRPr="00D23746">
        <w:rPr>
          <w:rFonts w:ascii="Palatino Linotype" w:hAnsi="Palatino Linotype" w:cs="Kokila"/>
          <w:b/>
          <w:bCs/>
          <w:sz w:val="30"/>
          <w:szCs w:val="30"/>
          <w:cs/>
          <w:lang w:bidi="hi-IN"/>
        </w:rPr>
        <w:t xml:space="preserve"> ्रोत्साहन</w:t>
      </w:r>
      <w:r w:rsidRPr="002A505A">
        <w:rPr>
          <w:rFonts w:ascii="Palatino Linotype" w:hAnsi="Palatino Linotype"/>
          <w:sz w:val="28"/>
          <w:szCs w:val="28"/>
        </w:rPr>
        <w:t>, the action or process of persuading someone or of being persuaded to do or believe something</w:t>
      </w:r>
    </w:p>
    <w:p w14:paraId="1D296E70" w14:textId="77777777" w:rsidR="00E12761" w:rsidRPr="002A505A" w:rsidRDefault="00E12761" w:rsidP="00E12761">
      <w:pPr>
        <w:rPr>
          <w:rFonts w:ascii="Palatino Linotype" w:hAnsi="Palatino Linotype"/>
          <w:sz w:val="28"/>
          <w:szCs w:val="28"/>
        </w:rPr>
      </w:pPr>
      <w:r w:rsidRPr="0044592D">
        <w:rPr>
          <w:rFonts w:ascii="Palatino Linotype" w:hAnsi="Palatino Linotype"/>
          <w:b/>
          <w:bCs/>
          <w:sz w:val="28"/>
          <w:szCs w:val="28"/>
        </w:rPr>
        <w:t>Also: a belief or set of beliefs, especially religious or political ones</w:t>
      </w:r>
      <w:r w:rsidRPr="002A505A">
        <w:rPr>
          <w:rFonts w:ascii="Palatino Linotype" w:hAnsi="Palatino Linotype"/>
          <w:sz w:val="28"/>
          <w:szCs w:val="28"/>
        </w:rPr>
        <w:t>, a group or sect holding a particular religious belief.</w:t>
      </w:r>
    </w:p>
    <w:p w14:paraId="597E912F" w14:textId="77777777" w:rsidR="00E12761" w:rsidRPr="002A505A"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67949163"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Monica needed plenty of persuasion before she actually left</w:t>
      </w:r>
    </w:p>
    <w:p w14:paraId="499A7096"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writers of all political persuasions</w:t>
      </w:r>
    </w:p>
    <w:p w14:paraId="44DDFA5E"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the village had two chapels for those of the Primitive Methodist persuasion</w:t>
      </w:r>
    </w:p>
    <w:p w14:paraId="12DAB3C1"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The steel billionaire certainly appears to be skilled in the art of persuasion.</w:t>
      </w:r>
    </w:p>
    <w:p w14:paraId="6B2EB127"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But mastering the art of persuasion could take all of your soft skills and more.</w:t>
      </w:r>
    </w:p>
    <w:p w14:paraId="794F0E4A"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It took a lot of persuasion to convince the committee of the advantages of the new plan.</w:t>
      </w:r>
    </w:p>
    <w:p w14:paraId="68E42717"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She will help you - she just needs a little gentle persuasion.</w:t>
      </w:r>
    </w:p>
    <w:p w14:paraId="13BC8117" w14:textId="77777777" w:rsidR="00E12761" w:rsidRPr="002A505A" w:rsidRDefault="00E12761" w:rsidP="00E12761">
      <w:pPr>
        <w:rPr>
          <w:rFonts w:ascii="Palatino Linotype" w:hAnsi="Palatino Linotype"/>
          <w:sz w:val="28"/>
          <w:szCs w:val="28"/>
        </w:rPr>
      </w:pPr>
    </w:p>
    <w:p w14:paraId="41B0F9C4" w14:textId="77777777" w:rsidR="00E12761" w:rsidRPr="002A505A" w:rsidRDefault="00E12761" w:rsidP="00E12761">
      <w:pPr>
        <w:rPr>
          <w:rFonts w:ascii="Palatino Linotype" w:hAnsi="Palatino Linotype"/>
          <w:sz w:val="28"/>
          <w:szCs w:val="28"/>
        </w:rPr>
      </w:pPr>
      <w:r w:rsidRPr="008A50F0">
        <w:rPr>
          <w:rFonts w:ascii="Palatino Linotype" w:hAnsi="Palatino Linotype"/>
          <w:b/>
          <w:bCs/>
          <w:sz w:val="34"/>
          <w:szCs w:val="34"/>
          <w:u w:val="single"/>
        </w:rPr>
        <w:t>Embezzle</w:t>
      </w:r>
      <w:r w:rsidRPr="002A505A">
        <w:rPr>
          <w:rFonts w:ascii="Palatino Linotype" w:hAnsi="Palatino Linotype"/>
          <w:sz w:val="28"/>
          <w:szCs w:val="28"/>
        </w:rPr>
        <w:t xml:space="preserve">: </w:t>
      </w:r>
      <w:r w:rsidRPr="008A50F0">
        <w:rPr>
          <w:rFonts w:ascii="Palatino Linotype" w:hAnsi="Palatino Linotype" w:cs="Kokila"/>
          <w:b/>
          <w:bCs/>
          <w:sz w:val="32"/>
          <w:szCs w:val="32"/>
          <w:cs/>
          <w:lang w:bidi="hi-IN"/>
        </w:rPr>
        <w:t>खा जाना</w:t>
      </w:r>
      <w:r w:rsidRPr="008A50F0">
        <w:rPr>
          <w:rFonts w:ascii="Palatino Linotype" w:hAnsi="Palatino Linotype"/>
          <w:b/>
          <w:bCs/>
          <w:sz w:val="32"/>
          <w:szCs w:val="32"/>
        </w:rPr>
        <w:t xml:space="preserve">, </w:t>
      </w:r>
      <w:r w:rsidRPr="008A50F0">
        <w:rPr>
          <w:rFonts w:ascii="Palatino Linotype" w:hAnsi="Palatino Linotype" w:cs="Kokila"/>
          <w:b/>
          <w:bCs/>
          <w:sz w:val="32"/>
          <w:szCs w:val="32"/>
          <w:cs/>
          <w:lang w:bidi="hi-IN"/>
        </w:rPr>
        <w:t>उड़ा देना</w:t>
      </w:r>
      <w:r w:rsidRPr="002A505A">
        <w:rPr>
          <w:rFonts w:ascii="Palatino Linotype" w:hAnsi="Palatino Linotype"/>
          <w:sz w:val="28"/>
          <w:szCs w:val="28"/>
        </w:rPr>
        <w:t>, steal or misappropriate (money placed in one's trust or belonging to the organization for which one works), If someone embezzles money that their organization or company has placed in their care, they take it and use it illegally for their own purposes, to secretly take money that is in your care or that belongs to an organization or business you work for</w:t>
      </w:r>
    </w:p>
    <w:p w14:paraId="3D6AA6B3" w14:textId="77777777" w:rsidR="00E12761" w:rsidRDefault="00E12761" w:rsidP="00E12761">
      <w:pPr>
        <w:rPr>
          <w:rFonts w:ascii="Palatino Linotype" w:hAnsi="Palatino Linotype"/>
          <w:b/>
          <w:bCs/>
          <w:sz w:val="32"/>
          <w:szCs w:val="32"/>
          <w:u w:val="single"/>
        </w:rPr>
      </w:pPr>
      <w:r>
        <w:rPr>
          <w:rFonts w:ascii="Palatino Linotype" w:hAnsi="Palatino Linotype"/>
          <w:b/>
          <w:bCs/>
          <w:sz w:val="32"/>
          <w:szCs w:val="32"/>
          <w:u w:val="single"/>
        </w:rPr>
        <w:t>Usages</w:t>
      </w:r>
    </w:p>
    <w:p w14:paraId="3F89FA58"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she had embezzled £5,600,000 in company funds</w:t>
      </w:r>
    </w:p>
    <w:p w14:paraId="2B55C93A"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You embezzled money for the company</w:t>
      </w:r>
    </w:p>
    <w:p w14:paraId="151585F2"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One former director embezzled $34 million in company funds.</w:t>
      </w:r>
    </w:p>
    <w:p w14:paraId="75C06084"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He was charged with embezzlement.</w:t>
      </w:r>
    </w:p>
    <w:p w14:paraId="70438C5B"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She embezzled thousands of dollars from the charity</w:t>
      </w:r>
    </w:p>
    <w:p w14:paraId="6A6C682E" w14:textId="77777777" w:rsidR="00E12761" w:rsidRDefault="00E12761" w:rsidP="00E12761">
      <w:pPr>
        <w:rPr>
          <w:rFonts w:ascii="Palatino Linotype" w:hAnsi="Palatino Linotype"/>
          <w:sz w:val="28"/>
          <w:szCs w:val="28"/>
        </w:rPr>
      </w:pPr>
    </w:p>
    <w:p w14:paraId="5BE5A6EB" w14:textId="77777777" w:rsidR="00E12761" w:rsidRDefault="00E12761" w:rsidP="00E12761">
      <w:pPr>
        <w:rPr>
          <w:rFonts w:ascii="Palatino Linotype" w:hAnsi="Palatino Linotype"/>
          <w:sz w:val="28"/>
          <w:szCs w:val="28"/>
        </w:rPr>
      </w:pPr>
    </w:p>
    <w:p w14:paraId="14416907" w14:textId="77777777" w:rsidR="00E12761" w:rsidRPr="002A505A" w:rsidRDefault="00E12761" w:rsidP="00E12761">
      <w:pPr>
        <w:rPr>
          <w:rFonts w:ascii="Palatino Linotype" w:hAnsi="Palatino Linotype"/>
          <w:sz w:val="28"/>
          <w:szCs w:val="28"/>
        </w:rPr>
      </w:pPr>
    </w:p>
    <w:p w14:paraId="2C66FB59" w14:textId="77777777" w:rsidR="00E12761" w:rsidRPr="002A505A" w:rsidRDefault="00E12761" w:rsidP="00E12761">
      <w:pPr>
        <w:rPr>
          <w:rFonts w:ascii="Palatino Linotype" w:hAnsi="Palatino Linotype"/>
          <w:sz w:val="28"/>
          <w:szCs w:val="28"/>
        </w:rPr>
      </w:pPr>
      <w:r w:rsidRPr="00161FE5">
        <w:rPr>
          <w:rFonts w:ascii="Palatino Linotype" w:hAnsi="Palatino Linotype"/>
          <w:b/>
          <w:bCs/>
          <w:sz w:val="34"/>
          <w:szCs w:val="34"/>
          <w:u w:val="single"/>
        </w:rPr>
        <w:lastRenderedPageBreak/>
        <w:t>Digress</w:t>
      </w:r>
      <w:r w:rsidRPr="002A505A">
        <w:rPr>
          <w:rFonts w:ascii="Palatino Linotype" w:hAnsi="Palatino Linotype"/>
          <w:sz w:val="28"/>
          <w:szCs w:val="28"/>
        </w:rPr>
        <w:t xml:space="preserve">: </w:t>
      </w:r>
      <w:r w:rsidRPr="00161FE5">
        <w:rPr>
          <w:rFonts w:ascii="Palatino Linotype" w:hAnsi="Palatino Linotype" w:cs="Kokila"/>
          <w:b/>
          <w:bCs/>
          <w:sz w:val="32"/>
          <w:szCs w:val="32"/>
          <w:cs/>
          <w:lang w:bidi="hi-IN"/>
        </w:rPr>
        <w:t>विषय से हटना</w:t>
      </w:r>
      <w:r w:rsidRPr="002A505A">
        <w:rPr>
          <w:rFonts w:ascii="Palatino Linotype" w:hAnsi="Palatino Linotype"/>
          <w:sz w:val="28"/>
          <w:szCs w:val="28"/>
        </w:rPr>
        <w:t>, leave the main subject temporarily in speech or writing, If you digress, you move away from the subject you are talking or writing about and talk or write about something different for a while, to move away from the main subject you are writing or talking</w:t>
      </w:r>
    </w:p>
    <w:p w14:paraId="05C55BF4" w14:textId="77777777" w:rsidR="00E12761" w:rsidRPr="00070AAD" w:rsidRDefault="00E12761" w:rsidP="00E12761">
      <w:pPr>
        <w:rPr>
          <w:rFonts w:ascii="Palatino Linotype" w:hAnsi="Palatino Linotype"/>
          <w:b/>
          <w:bCs/>
          <w:sz w:val="28"/>
          <w:szCs w:val="28"/>
        </w:rPr>
      </w:pPr>
      <w:r w:rsidRPr="00BB2DD1">
        <w:rPr>
          <w:rFonts w:ascii="Palatino Linotype" w:hAnsi="Palatino Linotype"/>
          <w:b/>
          <w:bCs/>
          <w:sz w:val="30"/>
          <w:szCs w:val="30"/>
        </w:rPr>
        <w:t>Similar: deviate, diverge</w:t>
      </w:r>
    </w:p>
    <w:p w14:paraId="7F655237" w14:textId="77777777" w:rsidR="00E12761" w:rsidRPr="002A505A"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6D0FF91F"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I have digressed a little from my original plan</w:t>
      </w:r>
    </w:p>
    <w:p w14:paraId="18D4FEE5"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I've digressed a little to explain the situation so far, so let me now recap.</w:t>
      </w:r>
    </w:p>
    <w:p w14:paraId="3E434892"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She digressed from her prepared speech to pay tribute to the President.</w:t>
      </w:r>
    </w:p>
    <w:p w14:paraId="3643D76A"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The lecturer temporarily digressed from her subject to deal with a related theory.</w:t>
      </w:r>
    </w:p>
    <w:p w14:paraId="63ABD732"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Do you mind if I digress for a moment?</w:t>
      </w:r>
    </w:p>
    <w:p w14:paraId="526B8343" w14:textId="77777777" w:rsidR="00E12761" w:rsidRPr="002A505A" w:rsidRDefault="00E12761" w:rsidP="00E12761">
      <w:pPr>
        <w:rPr>
          <w:rFonts w:ascii="Palatino Linotype" w:hAnsi="Palatino Linotype"/>
          <w:sz w:val="28"/>
          <w:szCs w:val="28"/>
        </w:rPr>
      </w:pPr>
      <w:r w:rsidRPr="002A505A">
        <w:rPr>
          <w:rFonts w:ascii="Palatino Linotype" w:hAnsi="Palatino Linotype"/>
          <w:sz w:val="28"/>
          <w:szCs w:val="28"/>
        </w:rPr>
        <w:t>I'll tell you a funny story,if I may digress from my subject for a monent.</w:t>
      </w:r>
    </w:p>
    <w:p w14:paraId="019782FA" w14:textId="77777777" w:rsidR="00E12761" w:rsidRDefault="00E12761" w:rsidP="00E12761">
      <w:pPr>
        <w:rPr>
          <w:rFonts w:ascii="Palatino Linotype" w:hAnsi="Palatino Linotype"/>
          <w:sz w:val="28"/>
          <w:szCs w:val="28"/>
        </w:rPr>
      </w:pPr>
      <w:r w:rsidRPr="002A505A">
        <w:rPr>
          <w:rFonts w:ascii="Palatino Linotype" w:hAnsi="Palatino Linotype"/>
          <w:sz w:val="28"/>
          <w:szCs w:val="28"/>
        </w:rPr>
        <w:t>Don't digress when you give a lecture.</w:t>
      </w:r>
    </w:p>
    <w:p w14:paraId="2C8857EF" w14:textId="77777777" w:rsidR="00E12761" w:rsidRDefault="00E12761" w:rsidP="00E12761">
      <w:pPr>
        <w:rPr>
          <w:rFonts w:ascii="Palatino Linotype" w:hAnsi="Palatino Linotype"/>
          <w:sz w:val="28"/>
          <w:szCs w:val="28"/>
        </w:rPr>
      </w:pPr>
    </w:p>
    <w:p w14:paraId="05A23EA0" w14:textId="77777777" w:rsidR="00E12761" w:rsidRPr="00E10503" w:rsidRDefault="00E12761" w:rsidP="00E12761">
      <w:pPr>
        <w:rPr>
          <w:rFonts w:ascii="Palatino Linotype" w:hAnsi="Palatino Linotype"/>
          <w:sz w:val="28"/>
          <w:szCs w:val="28"/>
        </w:rPr>
      </w:pPr>
      <w:r w:rsidRPr="00612300">
        <w:rPr>
          <w:rFonts w:ascii="Palatino Linotype" w:hAnsi="Palatino Linotype"/>
          <w:b/>
          <w:bCs/>
          <w:sz w:val="34"/>
          <w:szCs w:val="34"/>
          <w:u w:val="single"/>
        </w:rPr>
        <w:t>Credulity</w:t>
      </w:r>
      <w:r w:rsidRPr="00E10503">
        <w:rPr>
          <w:rFonts w:ascii="Palatino Linotype" w:hAnsi="Palatino Linotype"/>
          <w:sz w:val="28"/>
          <w:szCs w:val="28"/>
        </w:rPr>
        <w:t xml:space="preserve">: </w:t>
      </w:r>
      <w:r w:rsidRPr="00612300">
        <w:rPr>
          <w:rFonts w:ascii="Palatino Linotype" w:hAnsi="Palatino Linotype" w:cs="Kalinga"/>
          <w:b/>
          <w:bCs/>
          <w:sz w:val="30"/>
          <w:szCs w:val="30"/>
          <w:cs/>
          <w:lang w:bidi="or-IN"/>
        </w:rPr>
        <w:t>ବିଶ୍ୱସନୀୟତା</w:t>
      </w:r>
      <w:r w:rsidRPr="00E10503">
        <w:rPr>
          <w:rFonts w:ascii="Palatino Linotype" w:hAnsi="Palatino Linotype"/>
          <w:sz w:val="28"/>
          <w:szCs w:val="28"/>
        </w:rPr>
        <w:t xml:space="preserve">, </w:t>
      </w:r>
      <w:r w:rsidRPr="00612300">
        <w:rPr>
          <w:rFonts w:ascii="Palatino Linotype" w:hAnsi="Palatino Linotype" w:cs="Kokila"/>
          <w:b/>
          <w:bCs/>
          <w:sz w:val="30"/>
          <w:szCs w:val="30"/>
          <w:cs/>
          <w:lang w:bidi="hi-IN"/>
        </w:rPr>
        <w:t>भोलापन</w:t>
      </w:r>
      <w:r w:rsidRPr="00E10503">
        <w:rPr>
          <w:rFonts w:ascii="Palatino Linotype" w:hAnsi="Palatino Linotype"/>
          <w:sz w:val="28"/>
          <w:szCs w:val="28"/>
        </w:rPr>
        <w:t xml:space="preserve">, a tendency to be too ready to believe that something is real or true, Credulity is a willingness to believe that something is real or true. </w:t>
      </w:r>
    </w:p>
    <w:p w14:paraId="3C493417" w14:textId="77777777" w:rsidR="00E12761" w:rsidRPr="00235986" w:rsidRDefault="00E12761" w:rsidP="00E12761">
      <w:pPr>
        <w:rPr>
          <w:rFonts w:ascii="Palatino Linotype" w:hAnsi="Palatino Linotype"/>
          <w:b/>
          <w:bCs/>
          <w:sz w:val="28"/>
          <w:szCs w:val="28"/>
        </w:rPr>
      </w:pPr>
      <w:r w:rsidRPr="00AE7F96">
        <w:rPr>
          <w:rFonts w:ascii="Palatino Linotype" w:hAnsi="Palatino Linotype"/>
          <w:b/>
          <w:bCs/>
          <w:sz w:val="28"/>
          <w:szCs w:val="28"/>
        </w:rPr>
        <w:t>Similar: gullibility</w:t>
      </w:r>
    </w:p>
    <w:p w14:paraId="5F601BC6" w14:textId="77777777" w:rsidR="00E12761" w:rsidRPr="00E10503"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0516731E" w14:textId="77777777" w:rsidR="00E12761" w:rsidRPr="00E10503" w:rsidRDefault="00E12761" w:rsidP="00E12761">
      <w:pPr>
        <w:rPr>
          <w:rFonts w:ascii="Palatino Linotype" w:hAnsi="Palatino Linotype"/>
          <w:sz w:val="28"/>
          <w:szCs w:val="28"/>
        </w:rPr>
      </w:pPr>
      <w:r w:rsidRPr="00E10503">
        <w:rPr>
          <w:rFonts w:ascii="Palatino Linotype" w:hAnsi="Palatino Linotype"/>
          <w:sz w:val="28"/>
          <w:szCs w:val="28"/>
        </w:rPr>
        <w:t>Money</w:t>
      </w:r>
      <w:r>
        <w:rPr>
          <w:rFonts w:ascii="Palatino Linotype" w:hAnsi="Palatino Linotype"/>
          <w:sz w:val="28"/>
          <w:szCs w:val="28"/>
        </w:rPr>
        <w:t xml:space="preserve"> </w:t>
      </w:r>
      <w:r w:rsidRPr="00E10503">
        <w:rPr>
          <w:rFonts w:ascii="Palatino Linotype" w:hAnsi="Palatino Linotype"/>
          <w:sz w:val="28"/>
          <w:szCs w:val="28"/>
        </w:rPr>
        <w:t>lenders prey upon their credulity and inexperience</w:t>
      </w:r>
    </w:p>
    <w:p w14:paraId="494B06DC" w14:textId="77777777" w:rsidR="00E12761" w:rsidRPr="00E10503" w:rsidRDefault="00E12761" w:rsidP="00E12761">
      <w:pPr>
        <w:rPr>
          <w:rFonts w:ascii="Palatino Linotype" w:hAnsi="Palatino Linotype"/>
          <w:sz w:val="28"/>
          <w:szCs w:val="28"/>
        </w:rPr>
      </w:pPr>
      <w:r>
        <w:rPr>
          <w:rFonts w:ascii="Palatino Linotype" w:hAnsi="Palatino Linotype"/>
          <w:sz w:val="28"/>
          <w:szCs w:val="28"/>
        </w:rPr>
        <w:t>I</w:t>
      </w:r>
      <w:r w:rsidRPr="00E10503">
        <w:rPr>
          <w:rFonts w:ascii="Palatino Linotype" w:hAnsi="Palatino Linotype"/>
          <w:sz w:val="28"/>
          <w:szCs w:val="28"/>
        </w:rPr>
        <w:t>t strains credulity</w:t>
      </w:r>
      <w:r>
        <w:rPr>
          <w:rFonts w:ascii="Palatino Linotype" w:hAnsi="Palatino Linotype"/>
          <w:sz w:val="28"/>
          <w:szCs w:val="28"/>
        </w:rPr>
        <w:t>.</w:t>
      </w:r>
    </w:p>
    <w:p w14:paraId="5E531244" w14:textId="77777777" w:rsidR="00E12761" w:rsidRPr="00E10503" w:rsidRDefault="00E12761" w:rsidP="00E12761">
      <w:pPr>
        <w:rPr>
          <w:rFonts w:ascii="Palatino Linotype" w:hAnsi="Palatino Linotype"/>
          <w:sz w:val="28"/>
          <w:szCs w:val="28"/>
        </w:rPr>
      </w:pPr>
      <w:r w:rsidRPr="00E10503">
        <w:rPr>
          <w:rFonts w:ascii="Palatino Linotype" w:hAnsi="Palatino Linotype"/>
          <w:sz w:val="28"/>
          <w:szCs w:val="28"/>
        </w:rPr>
        <w:t>Her description of the event strains credulity.</w:t>
      </w:r>
    </w:p>
    <w:p w14:paraId="33F0AD92" w14:textId="77777777" w:rsidR="00E12761" w:rsidRPr="00E10503" w:rsidRDefault="00E12761" w:rsidP="00E12761">
      <w:pPr>
        <w:rPr>
          <w:rFonts w:ascii="Palatino Linotype" w:hAnsi="Palatino Linotype"/>
          <w:sz w:val="28"/>
          <w:szCs w:val="28"/>
        </w:rPr>
      </w:pPr>
      <w:r w:rsidRPr="00E10503">
        <w:rPr>
          <w:rFonts w:ascii="Palatino Linotype" w:hAnsi="Palatino Linotype"/>
          <w:sz w:val="28"/>
          <w:szCs w:val="28"/>
        </w:rPr>
        <w:t>They seem to equate intelligent belief with credulity.</w:t>
      </w:r>
    </w:p>
    <w:p w14:paraId="333F7EF9" w14:textId="77777777" w:rsidR="00E12761" w:rsidRPr="00E10503" w:rsidRDefault="00E12761" w:rsidP="00E12761">
      <w:pPr>
        <w:rPr>
          <w:rFonts w:ascii="Palatino Linotype" w:hAnsi="Palatino Linotype"/>
          <w:sz w:val="28"/>
          <w:szCs w:val="28"/>
        </w:rPr>
      </w:pPr>
      <w:r w:rsidRPr="00E10503">
        <w:rPr>
          <w:rFonts w:ascii="Palatino Linotype" w:hAnsi="Palatino Linotype"/>
          <w:sz w:val="28"/>
          <w:szCs w:val="28"/>
        </w:rPr>
        <w:t>Advertisers were accused of exploiting consumers' credulity.</w:t>
      </w:r>
    </w:p>
    <w:p w14:paraId="25F6F47E" w14:textId="77777777" w:rsidR="00E12761" w:rsidRPr="00E10503" w:rsidRDefault="00E12761" w:rsidP="00E12761">
      <w:pPr>
        <w:rPr>
          <w:rFonts w:ascii="Palatino Linotype" w:hAnsi="Palatino Linotype"/>
          <w:sz w:val="28"/>
          <w:szCs w:val="28"/>
        </w:rPr>
      </w:pPr>
      <w:r w:rsidRPr="00E10503">
        <w:rPr>
          <w:rFonts w:ascii="Palatino Linotype" w:hAnsi="Palatino Linotype"/>
          <w:sz w:val="28"/>
          <w:szCs w:val="28"/>
        </w:rPr>
        <w:t>He tried to practice upon the imagination and credulity of the public.</w:t>
      </w:r>
    </w:p>
    <w:p w14:paraId="0E0E5E0B" w14:textId="77777777" w:rsidR="00E12761" w:rsidRPr="00E10503" w:rsidRDefault="00E12761" w:rsidP="00E12761">
      <w:pPr>
        <w:rPr>
          <w:rFonts w:ascii="Palatino Linotype" w:hAnsi="Palatino Linotype"/>
          <w:sz w:val="28"/>
          <w:szCs w:val="28"/>
        </w:rPr>
      </w:pPr>
      <w:r w:rsidRPr="00E10503">
        <w:rPr>
          <w:rFonts w:ascii="Palatino Linotype" w:hAnsi="Palatino Linotype"/>
          <w:sz w:val="28"/>
          <w:szCs w:val="28"/>
        </w:rPr>
        <w:t>They traded on his credulity.</w:t>
      </w:r>
    </w:p>
    <w:p w14:paraId="583A7E6C" w14:textId="77777777" w:rsidR="00E12761" w:rsidRPr="00E10503" w:rsidRDefault="00E12761" w:rsidP="00E12761">
      <w:pPr>
        <w:rPr>
          <w:rFonts w:ascii="Palatino Linotype" w:hAnsi="Palatino Linotype"/>
          <w:sz w:val="28"/>
          <w:szCs w:val="28"/>
        </w:rPr>
      </w:pPr>
    </w:p>
    <w:p w14:paraId="3C4C2D69" w14:textId="77777777" w:rsidR="00E12761" w:rsidRPr="00E10503" w:rsidRDefault="00E12761" w:rsidP="00E12761">
      <w:pPr>
        <w:rPr>
          <w:rFonts w:ascii="Palatino Linotype" w:hAnsi="Palatino Linotype"/>
          <w:sz w:val="28"/>
          <w:szCs w:val="28"/>
        </w:rPr>
      </w:pPr>
      <w:r w:rsidRPr="00540190">
        <w:rPr>
          <w:rFonts w:ascii="Palatino Linotype" w:hAnsi="Palatino Linotype"/>
          <w:b/>
          <w:bCs/>
          <w:sz w:val="34"/>
          <w:szCs w:val="34"/>
          <w:u w:val="single"/>
        </w:rPr>
        <w:lastRenderedPageBreak/>
        <w:t>Scurrilous</w:t>
      </w:r>
      <w:r w:rsidRPr="00E10503">
        <w:rPr>
          <w:rFonts w:ascii="Palatino Linotype" w:hAnsi="Palatino Linotype"/>
          <w:sz w:val="28"/>
          <w:szCs w:val="28"/>
        </w:rPr>
        <w:t xml:space="preserve">: </w:t>
      </w:r>
      <w:r w:rsidRPr="00540190">
        <w:rPr>
          <w:rFonts w:ascii="Palatino Linotype" w:hAnsi="Palatino Linotype" w:cs="Kalinga"/>
          <w:b/>
          <w:bCs/>
          <w:sz w:val="30"/>
          <w:szCs w:val="30"/>
          <w:cs/>
          <w:lang w:bidi="or-IN"/>
        </w:rPr>
        <w:t>ଘୃଣ୍ୟ</w:t>
      </w:r>
      <w:r w:rsidRPr="00540190">
        <w:rPr>
          <w:rFonts w:ascii="Palatino Linotype" w:hAnsi="Palatino Linotype"/>
          <w:b/>
          <w:bCs/>
          <w:sz w:val="30"/>
          <w:szCs w:val="30"/>
        </w:rPr>
        <w:t xml:space="preserve">, </w:t>
      </w:r>
      <w:r w:rsidRPr="00540190">
        <w:rPr>
          <w:rFonts w:ascii="Palatino Linotype" w:hAnsi="Palatino Linotype" w:cs="Kokila"/>
          <w:b/>
          <w:bCs/>
          <w:sz w:val="30"/>
          <w:szCs w:val="30"/>
          <w:cs/>
          <w:lang w:bidi="hi-IN"/>
        </w:rPr>
        <w:t>मिथ्या</w:t>
      </w:r>
      <w:r w:rsidRPr="00E10503">
        <w:rPr>
          <w:rFonts w:ascii="Palatino Linotype" w:hAnsi="Palatino Linotype"/>
          <w:sz w:val="28"/>
          <w:szCs w:val="28"/>
        </w:rPr>
        <w:t>, making or spreading scandalous claims about someone with the intention of damaging their reputation, Scurrilous accusations or stories are untrue and unfair, expressing unfair or false criticism that is likely to damage someone's reputation, vulgar and evil</w:t>
      </w:r>
    </w:p>
    <w:p w14:paraId="5176DE20" w14:textId="77777777" w:rsidR="00E12761" w:rsidRPr="00CF0FD0" w:rsidRDefault="00E12761" w:rsidP="00E12761">
      <w:pPr>
        <w:rPr>
          <w:rFonts w:ascii="Palatino Linotype" w:hAnsi="Palatino Linotype"/>
          <w:b/>
          <w:bCs/>
          <w:sz w:val="28"/>
          <w:szCs w:val="28"/>
        </w:rPr>
      </w:pPr>
      <w:r w:rsidRPr="00540190">
        <w:rPr>
          <w:rFonts w:ascii="Palatino Linotype" w:hAnsi="Palatino Linotype"/>
          <w:b/>
          <w:bCs/>
          <w:sz w:val="28"/>
          <w:szCs w:val="28"/>
        </w:rPr>
        <w:t>Synonyms: slanderous, scandalous, defamatory, abusive, vituperative, derogatory</w:t>
      </w:r>
    </w:p>
    <w:p w14:paraId="58344851" w14:textId="77777777" w:rsidR="00E12761" w:rsidRPr="00E10503"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68C72B55" w14:textId="77777777" w:rsidR="00E12761" w:rsidRPr="00E10503" w:rsidRDefault="00E12761" w:rsidP="00E12761">
      <w:pPr>
        <w:rPr>
          <w:rFonts w:ascii="Palatino Linotype" w:hAnsi="Palatino Linotype"/>
          <w:sz w:val="28"/>
          <w:szCs w:val="28"/>
        </w:rPr>
      </w:pPr>
      <w:r w:rsidRPr="00E10503">
        <w:rPr>
          <w:rFonts w:ascii="Palatino Linotype" w:hAnsi="Palatino Linotype"/>
          <w:sz w:val="28"/>
          <w:szCs w:val="28"/>
        </w:rPr>
        <w:t>a scurrilous attack on his integrity</w:t>
      </w:r>
      <w:r>
        <w:rPr>
          <w:rFonts w:ascii="Palatino Linotype" w:hAnsi="Palatino Linotype"/>
          <w:sz w:val="28"/>
          <w:szCs w:val="28"/>
        </w:rPr>
        <w:t xml:space="preserve">, </w:t>
      </w:r>
      <w:r w:rsidRPr="00E10503">
        <w:rPr>
          <w:rFonts w:ascii="Palatino Linotype" w:hAnsi="Palatino Linotype"/>
          <w:sz w:val="28"/>
          <w:szCs w:val="28"/>
        </w:rPr>
        <w:t>a pack of scurrilous lies  and innuendo</w:t>
      </w:r>
    </w:p>
    <w:p w14:paraId="3BD648E6" w14:textId="77777777" w:rsidR="00E12761" w:rsidRPr="00E10503" w:rsidRDefault="00E12761" w:rsidP="00E12761">
      <w:pPr>
        <w:rPr>
          <w:rFonts w:ascii="Palatino Linotype" w:hAnsi="Palatino Linotype"/>
          <w:sz w:val="28"/>
          <w:szCs w:val="28"/>
        </w:rPr>
      </w:pPr>
      <w:r w:rsidRPr="00E10503">
        <w:rPr>
          <w:rFonts w:ascii="Palatino Linotype" w:hAnsi="Palatino Linotype"/>
          <w:sz w:val="28"/>
          <w:szCs w:val="28"/>
        </w:rPr>
        <w:t>Scurrilous and untrue stories were being invented.</w:t>
      </w:r>
    </w:p>
    <w:p w14:paraId="26B78469" w14:textId="77777777" w:rsidR="00E12761" w:rsidRPr="00E10503" w:rsidRDefault="00E12761" w:rsidP="00E12761">
      <w:pPr>
        <w:rPr>
          <w:rFonts w:ascii="Palatino Linotype" w:hAnsi="Palatino Linotype"/>
          <w:sz w:val="28"/>
          <w:szCs w:val="28"/>
        </w:rPr>
      </w:pPr>
      <w:r w:rsidRPr="00E10503">
        <w:rPr>
          <w:rFonts w:ascii="Palatino Linotype" w:hAnsi="Palatino Linotype"/>
          <w:sz w:val="28"/>
          <w:szCs w:val="28"/>
        </w:rPr>
        <w:t>Scurrilous rumours, a scurrilous remark/attack/article</w:t>
      </w:r>
    </w:p>
    <w:p w14:paraId="695F765A" w14:textId="77777777" w:rsidR="00E12761" w:rsidRPr="00E10503" w:rsidRDefault="00E12761" w:rsidP="00E12761">
      <w:pPr>
        <w:rPr>
          <w:rFonts w:ascii="Palatino Linotype" w:hAnsi="Palatino Linotype"/>
          <w:sz w:val="28"/>
          <w:szCs w:val="28"/>
        </w:rPr>
      </w:pPr>
      <w:r w:rsidRPr="00E10503">
        <w:rPr>
          <w:rFonts w:ascii="Palatino Linotype" w:hAnsi="Palatino Linotype"/>
          <w:sz w:val="28"/>
          <w:szCs w:val="28"/>
        </w:rPr>
        <w:t>He wrote a scurrilous piece about me in the local press.</w:t>
      </w:r>
    </w:p>
    <w:p w14:paraId="0E4C3C1B" w14:textId="77777777" w:rsidR="00E12761" w:rsidRPr="00E10503" w:rsidRDefault="00E12761" w:rsidP="00E12761">
      <w:pPr>
        <w:rPr>
          <w:rFonts w:ascii="Palatino Linotype" w:hAnsi="Palatino Linotype"/>
          <w:sz w:val="28"/>
          <w:szCs w:val="28"/>
        </w:rPr>
      </w:pPr>
      <w:r w:rsidRPr="00E10503">
        <w:rPr>
          <w:rFonts w:ascii="Palatino Linotype" w:hAnsi="Palatino Linotype"/>
          <w:sz w:val="28"/>
          <w:szCs w:val="28"/>
        </w:rPr>
        <w:t>A mixture of technical facts and utterly scurrilous gossip and dirt if it relates to the cars.</w:t>
      </w:r>
    </w:p>
    <w:p w14:paraId="1DAA9062" w14:textId="77777777" w:rsidR="00E12761" w:rsidRPr="00E10503" w:rsidRDefault="00E12761" w:rsidP="00E12761">
      <w:pPr>
        <w:rPr>
          <w:rFonts w:ascii="Palatino Linotype" w:hAnsi="Palatino Linotype"/>
          <w:sz w:val="28"/>
          <w:szCs w:val="28"/>
        </w:rPr>
      </w:pPr>
    </w:p>
    <w:p w14:paraId="3371B866" w14:textId="77777777" w:rsidR="00E12761" w:rsidRPr="00E10503" w:rsidRDefault="00E12761" w:rsidP="00E12761">
      <w:pPr>
        <w:rPr>
          <w:rFonts w:ascii="Palatino Linotype" w:hAnsi="Palatino Linotype"/>
          <w:sz w:val="28"/>
          <w:szCs w:val="28"/>
        </w:rPr>
      </w:pPr>
      <w:r w:rsidRPr="00655929">
        <w:rPr>
          <w:rFonts w:ascii="Palatino Linotype" w:hAnsi="Palatino Linotype"/>
          <w:b/>
          <w:bCs/>
          <w:sz w:val="34"/>
          <w:szCs w:val="34"/>
          <w:u w:val="single"/>
        </w:rPr>
        <w:t>Felicity</w:t>
      </w:r>
      <w:r w:rsidRPr="00E10503">
        <w:rPr>
          <w:rFonts w:ascii="Palatino Linotype" w:hAnsi="Palatino Linotype"/>
          <w:sz w:val="28"/>
          <w:szCs w:val="28"/>
        </w:rPr>
        <w:t xml:space="preserve">: </w:t>
      </w:r>
      <w:r w:rsidRPr="00655929">
        <w:rPr>
          <w:rFonts w:ascii="Palatino Linotype" w:hAnsi="Palatino Linotype" w:cs="Kalinga"/>
          <w:b/>
          <w:bCs/>
          <w:sz w:val="30"/>
          <w:szCs w:val="30"/>
          <w:cs/>
          <w:lang w:bidi="or-IN"/>
        </w:rPr>
        <w:t>ଖୁସି</w:t>
      </w:r>
      <w:r w:rsidRPr="00655929">
        <w:rPr>
          <w:rFonts w:ascii="Palatino Linotype" w:hAnsi="Palatino Linotype"/>
          <w:b/>
          <w:bCs/>
          <w:sz w:val="30"/>
          <w:szCs w:val="30"/>
        </w:rPr>
        <w:t xml:space="preserve">, </w:t>
      </w:r>
      <w:r w:rsidRPr="00655929">
        <w:rPr>
          <w:rFonts w:ascii="Palatino Linotype" w:hAnsi="Palatino Linotype" w:cs="Kokila"/>
          <w:b/>
          <w:bCs/>
          <w:sz w:val="30"/>
          <w:szCs w:val="30"/>
          <w:cs/>
          <w:lang w:bidi="hi-IN"/>
        </w:rPr>
        <w:t>परम सुख</w:t>
      </w:r>
      <w:r w:rsidRPr="00E10503">
        <w:rPr>
          <w:rFonts w:ascii="Palatino Linotype" w:hAnsi="Palatino Linotype"/>
          <w:sz w:val="28"/>
          <w:szCs w:val="28"/>
        </w:rPr>
        <w:t xml:space="preserve">, intense happiness, Felicity is </w:t>
      </w:r>
      <w:r w:rsidRPr="006A12DE">
        <w:rPr>
          <w:rFonts w:ascii="Palatino Linotype" w:hAnsi="Palatino Linotype"/>
          <w:b/>
          <w:bCs/>
          <w:sz w:val="28"/>
          <w:szCs w:val="28"/>
        </w:rPr>
        <w:t>great happiness</w:t>
      </w:r>
      <w:r w:rsidRPr="00E10503">
        <w:rPr>
          <w:rFonts w:ascii="Palatino Linotype" w:hAnsi="Palatino Linotype"/>
          <w:sz w:val="28"/>
          <w:szCs w:val="28"/>
        </w:rPr>
        <w:t xml:space="preserve"> and pleasure, </w:t>
      </w:r>
    </w:p>
    <w:p w14:paraId="2CBBEEC2" w14:textId="77777777" w:rsidR="00E12761" w:rsidRPr="00942D5F" w:rsidRDefault="00E12761" w:rsidP="00E12761">
      <w:pPr>
        <w:rPr>
          <w:rFonts w:ascii="Palatino Linotype" w:hAnsi="Palatino Linotype"/>
          <w:b/>
          <w:bCs/>
          <w:sz w:val="28"/>
          <w:szCs w:val="28"/>
        </w:rPr>
      </w:pPr>
      <w:r w:rsidRPr="00655929">
        <w:rPr>
          <w:rFonts w:ascii="Palatino Linotype" w:hAnsi="Palatino Linotype"/>
          <w:b/>
          <w:bCs/>
          <w:sz w:val="28"/>
          <w:szCs w:val="28"/>
        </w:rPr>
        <w:t>Similar: happiness, joy</w:t>
      </w:r>
    </w:p>
    <w:p w14:paraId="40C349D0" w14:textId="77777777" w:rsidR="00E12761" w:rsidRPr="00E10503"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1EF39964" w14:textId="77777777" w:rsidR="00E12761" w:rsidRPr="00E10503" w:rsidRDefault="00E12761" w:rsidP="00E12761">
      <w:pPr>
        <w:rPr>
          <w:rFonts w:ascii="Palatino Linotype" w:hAnsi="Palatino Linotype"/>
          <w:sz w:val="28"/>
          <w:szCs w:val="28"/>
        </w:rPr>
      </w:pPr>
      <w:r w:rsidRPr="00E10503">
        <w:rPr>
          <w:rFonts w:ascii="Palatino Linotype" w:hAnsi="Palatino Linotype"/>
          <w:sz w:val="28"/>
          <w:szCs w:val="28"/>
        </w:rPr>
        <w:t>joy and felicity, marital felicity</w:t>
      </w:r>
      <w:r>
        <w:rPr>
          <w:rFonts w:ascii="Palatino Linotype" w:hAnsi="Palatino Linotype"/>
          <w:sz w:val="28"/>
          <w:szCs w:val="28"/>
        </w:rPr>
        <w:t xml:space="preserve">, </w:t>
      </w:r>
      <w:r w:rsidRPr="00E10503">
        <w:rPr>
          <w:rFonts w:ascii="Palatino Linotype" w:hAnsi="Palatino Linotype"/>
          <w:sz w:val="28"/>
          <w:szCs w:val="28"/>
        </w:rPr>
        <w:t>the dubious felicity of marriage</w:t>
      </w:r>
    </w:p>
    <w:p w14:paraId="0250493B" w14:textId="77777777" w:rsidR="00E12761" w:rsidRPr="00E10503" w:rsidRDefault="00E12761" w:rsidP="00E12761">
      <w:pPr>
        <w:rPr>
          <w:rFonts w:ascii="Palatino Linotype" w:hAnsi="Palatino Linotype"/>
          <w:sz w:val="28"/>
          <w:szCs w:val="28"/>
        </w:rPr>
      </w:pPr>
      <w:r w:rsidRPr="00E10503">
        <w:rPr>
          <w:rFonts w:ascii="Palatino Linotype" w:hAnsi="Palatino Linotype"/>
          <w:sz w:val="28"/>
          <w:szCs w:val="28"/>
        </w:rPr>
        <w:t>Human felicity is produced not so much by great pieces of good fortune that seldom happen, as by little advantages that occur every day.</w:t>
      </w:r>
    </w:p>
    <w:p w14:paraId="5D15FCE0" w14:textId="77777777" w:rsidR="00E12761" w:rsidRDefault="00E12761" w:rsidP="00E12761">
      <w:pPr>
        <w:rPr>
          <w:rFonts w:ascii="Palatino Linotype" w:hAnsi="Palatino Linotype"/>
          <w:sz w:val="28"/>
          <w:szCs w:val="28"/>
        </w:rPr>
      </w:pPr>
      <w:r w:rsidRPr="00E10503">
        <w:rPr>
          <w:rFonts w:ascii="Palatino Linotype" w:hAnsi="Palatino Linotype"/>
          <w:sz w:val="28"/>
          <w:szCs w:val="28"/>
        </w:rPr>
        <w:t>He expressed himself with great felicity.</w:t>
      </w:r>
    </w:p>
    <w:p w14:paraId="2F93102B" w14:textId="77777777" w:rsidR="00E12761" w:rsidRDefault="00E12761" w:rsidP="00E12761">
      <w:pPr>
        <w:rPr>
          <w:rFonts w:ascii="Palatino Linotype" w:hAnsi="Palatino Linotype"/>
          <w:sz w:val="28"/>
          <w:szCs w:val="28"/>
        </w:rPr>
      </w:pPr>
    </w:p>
    <w:p w14:paraId="37E01697" w14:textId="77777777" w:rsidR="00E12761" w:rsidRPr="0055203A" w:rsidRDefault="00E12761" w:rsidP="00E12761">
      <w:pPr>
        <w:rPr>
          <w:rFonts w:ascii="Palatino Linotype" w:hAnsi="Palatino Linotype"/>
          <w:sz w:val="28"/>
          <w:szCs w:val="28"/>
        </w:rPr>
      </w:pPr>
      <w:r w:rsidRPr="0055203A">
        <w:rPr>
          <w:rFonts w:ascii="Palatino Linotype" w:hAnsi="Palatino Linotype"/>
          <w:b/>
          <w:bCs/>
          <w:sz w:val="34"/>
          <w:szCs w:val="34"/>
          <w:u w:val="single"/>
        </w:rPr>
        <w:t>Torrential</w:t>
      </w:r>
      <w:r w:rsidRPr="0055203A">
        <w:rPr>
          <w:rFonts w:ascii="Palatino Linotype" w:hAnsi="Palatino Linotype"/>
          <w:sz w:val="28"/>
          <w:szCs w:val="28"/>
        </w:rPr>
        <w:t xml:space="preserve">: </w:t>
      </w:r>
      <w:r w:rsidRPr="0055203A">
        <w:rPr>
          <w:rFonts w:ascii="Palatino Linotype" w:hAnsi="Palatino Linotype" w:cs="Kokila"/>
          <w:b/>
          <w:bCs/>
          <w:sz w:val="32"/>
          <w:szCs w:val="32"/>
          <w:cs/>
          <w:lang w:bidi="hi-IN"/>
        </w:rPr>
        <w:t>मूसलधार</w:t>
      </w:r>
      <w:r w:rsidRPr="0055203A">
        <w:rPr>
          <w:rFonts w:ascii="Palatino Linotype" w:hAnsi="Palatino Linotype"/>
          <w:sz w:val="28"/>
          <w:szCs w:val="28"/>
        </w:rPr>
        <w:t xml:space="preserve">, (of rain) falling rapidly and in copious quantities, Torrential rain pours down very rapidly and in great quantities. </w:t>
      </w:r>
    </w:p>
    <w:p w14:paraId="2ACF77F2" w14:textId="77777777" w:rsidR="00E12761" w:rsidRPr="0055203A" w:rsidRDefault="00E12761" w:rsidP="00E12761">
      <w:pPr>
        <w:rPr>
          <w:rFonts w:ascii="Palatino Linotype" w:hAnsi="Palatino Linotype"/>
          <w:b/>
          <w:bCs/>
          <w:sz w:val="28"/>
          <w:szCs w:val="28"/>
        </w:rPr>
      </w:pPr>
      <w:r w:rsidRPr="0055203A">
        <w:rPr>
          <w:rFonts w:ascii="Palatino Linotype" w:hAnsi="Palatino Linotype"/>
          <w:b/>
          <w:bCs/>
          <w:sz w:val="28"/>
          <w:szCs w:val="28"/>
        </w:rPr>
        <w:t>Similar: copious, severe, heavy</w:t>
      </w:r>
    </w:p>
    <w:p w14:paraId="743957A0" w14:textId="77777777" w:rsidR="00E12761" w:rsidRPr="0055203A" w:rsidRDefault="00E12761" w:rsidP="00E12761">
      <w:pPr>
        <w:rPr>
          <w:rFonts w:ascii="Palatino Linotype" w:hAnsi="Palatino Linotype"/>
          <w:sz w:val="28"/>
          <w:szCs w:val="28"/>
        </w:rPr>
      </w:pPr>
      <w:r>
        <w:rPr>
          <w:rFonts w:ascii="Palatino Linotype" w:hAnsi="Palatino Linotype"/>
          <w:b/>
          <w:bCs/>
          <w:sz w:val="32"/>
          <w:szCs w:val="32"/>
          <w:u w:val="single"/>
        </w:rPr>
        <w:t>Usages</w:t>
      </w:r>
    </w:p>
    <w:p w14:paraId="56E397B9" w14:textId="0CED7BD7" w:rsidR="00E12761" w:rsidRPr="000C27CE" w:rsidRDefault="00E12761" w:rsidP="000C27CE">
      <w:pPr>
        <w:pStyle w:val="NoSpacing"/>
        <w:rPr>
          <w:rFonts w:ascii="Bookman Old Style" w:hAnsi="Bookman Old Style"/>
          <w:sz w:val="28"/>
          <w:szCs w:val="28"/>
        </w:rPr>
      </w:pPr>
      <w:r w:rsidRPr="000C27CE">
        <w:rPr>
          <w:rFonts w:ascii="Bookman Old Style" w:hAnsi="Bookman Old Style"/>
          <w:sz w:val="28"/>
          <w:szCs w:val="28"/>
        </w:rPr>
        <w:t>a torrential downpour, torrential rain, a torrential downpour</w:t>
      </w:r>
      <w:r w:rsidR="003D2B8D">
        <w:rPr>
          <w:rFonts w:ascii="Bookman Old Style" w:hAnsi="Bookman Old Style"/>
          <w:sz w:val="28"/>
          <w:szCs w:val="28"/>
        </w:rPr>
        <w:t>/</w:t>
      </w:r>
      <w:r w:rsidRPr="000C27CE">
        <w:rPr>
          <w:rFonts w:ascii="Bookman Old Style" w:hAnsi="Bookman Old Style"/>
          <w:sz w:val="28"/>
          <w:szCs w:val="28"/>
        </w:rPr>
        <w:t>storm</w:t>
      </w:r>
    </w:p>
    <w:p w14:paraId="7440851F" w14:textId="77777777" w:rsidR="00E12761" w:rsidRPr="000C27CE" w:rsidRDefault="00E12761" w:rsidP="000C27CE">
      <w:pPr>
        <w:pStyle w:val="NoSpacing"/>
        <w:rPr>
          <w:rFonts w:ascii="Bookman Old Style" w:hAnsi="Bookman Old Style"/>
          <w:sz w:val="28"/>
          <w:szCs w:val="28"/>
        </w:rPr>
      </w:pPr>
      <w:r w:rsidRPr="000C27CE">
        <w:rPr>
          <w:rFonts w:ascii="Bookman Old Style" w:hAnsi="Bookman Old Style"/>
          <w:sz w:val="28"/>
          <w:szCs w:val="28"/>
        </w:rPr>
        <w:t>We got caught in a torrential downpour. torrential storm rolled today</w:t>
      </w:r>
    </w:p>
    <w:p w14:paraId="6A3FEC32" w14:textId="77777777" w:rsidR="00E12761" w:rsidRPr="000C27CE" w:rsidRDefault="00E12761" w:rsidP="000C27CE">
      <w:pPr>
        <w:pStyle w:val="NoSpacing"/>
        <w:rPr>
          <w:rFonts w:ascii="Bookman Old Style" w:hAnsi="Bookman Old Style"/>
          <w:sz w:val="28"/>
          <w:szCs w:val="28"/>
        </w:rPr>
      </w:pPr>
      <w:r w:rsidRPr="000C27CE">
        <w:rPr>
          <w:rFonts w:ascii="Bookman Old Style" w:hAnsi="Bookman Old Style"/>
          <w:sz w:val="28"/>
          <w:szCs w:val="28"/>
        </w:rPr>
        <w:t>Torrential rains caused a massive mudslide.</w:t>
      </w:r>
    </w:p>
    <w:p w14:paraId="5041DB89" w14:textId="77777777" w:rsidR="00C31770" w:rsidRPr="0000674D" w:rsidRDefault="00C31770" w:rsidP="0000674D"/>
    <w:sectPr w:rsidR="00C31770" w:rsidRPr="0000674D" w:rsidSect="00F84140">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70E93" w14:textId="77777777" w:rsidR="00915570" w:rsidRDefault="00915570" w:rsidP="00F84140">
      <w:pPr>
        <w:spacing w:after="0" w:line="240" w:lineRule="auto"/>
      </w:pPr>
      <w:r>
        <w:separator/>
      </w:r>
    </w:p>
  </w:endnote>
  <w:endnote w:type="continuationSeparator" w:id="0">
    <w:p w14:paraId="4AEDBC4C" w14:textId="77777777" w:rsidR="00915570" w:rsidRDefault="00915570"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okila">
    <w:panose1 w:val="01010601010101010101"/>
    <w:charset w:val="01"/>
    <w:family w:val="auto"/>
    <w:pitch w:val="variable"/>
    <w:sig w:usb0="00008000" w:usb1="00000000" w:usb2="00000000" w:usb3="00000000" w:csb0="00000000" w:csb1="00000000"/>
  </w:font>
  <w:font w:name="Kalinga">
    <w:altName w:val="Nirmala UI"/>
    <w:charset w:val="00"/>
    <w:family w:val="swiss"/>
    <w:pitch w:val="variable"/>
    <w:sig w:usb0="0008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67BE9BF3"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671A002"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0183B" w14:textId="77777777" w:rsidR="00915570" w:rsidRDefault="00915570" w:rsidP="00F84140">
      <w:pPr>
        <w:spacing w:after="0" w:line="240" w:lineRule="auto"/>
      </w:pPr>
      <w:r>
        <w:separator/>
      </w:r>
    </w:p>
  </w:footnote>
  <w:footnote w:type="continuationSeparator" w:id="0">
    <w:p w14:paraId="5A57E842" w14:textId="77777777" w:rsidR="00915570" w:rsidRDefault="00915570"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761"/>
    <w:rsid w:val="0000674D"/>
    <w:rsid w:val="000C27CE"/>
    <w:rsid w:val="00292F85"/>
    <w:rsid w:val="003D2B8D"/>
    <w:rsid w:val="00535A29"/>
    <w:rsid w:val="0065062C"/>
    <w:rsid w:val="006E62EB"/>
    <w:rsid w:val="007829A4"/>
    <w:rsid w:val="007E18EC"/>
    <w:rsid w:val="00881B99"/>
    <w:rsid w:val="00915570"/>
    <w:rsid w:val="00C31770"/>
    <w:rsid w:val="00DC3407"/>
    <w:rsid w:val="00DC4A4C"/>
    <w:rsid w:val="00E12761"/>
    <w:rsid w:val="00F841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F2FA8"/>
  <w15:chartTrackingRefBased/>
  <w15:docId w15:val="{90E3DB63-FE86-46CF-A121-31D0CFDF5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7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NoSpacing">
    <w:name w:val="No Spacing"/>
    <w:uiPriority w:val="1"/>
    <w:qFormat/>
    <w:rsid w:val="000C27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6</TotalTime>
  <Pages>10</Pages>
  <Words>2274</Words>
  <Characters>12963</Characters>
  <Application>Microsoft Office Word</Application>
  <DocSecurity>0</DocSecurity>
  <Lines>108</Lines>
  <Paragraphs>30</Paragraphs>
  <ScaleCrop>false</ScaleCrop>
  <Company/>
  <LinksUpToDate>false</LinksUpToDate>
  <CharactersWithSpaces>15207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8</cp:revision>
  <dcterms:created xsi:type="dcterms:W3CDTF">2023-03-28T14:12:00Z</dcterms:created>
  <dcterms:modified xsi:type="dcterms:W3CDTF">2023-03-28T16:58:00Z</dcterms:modified>
</cp:coreProperties>
</file>