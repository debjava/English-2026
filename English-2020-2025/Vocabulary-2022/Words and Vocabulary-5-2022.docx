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C52AA" w14:textId="0E70BEF8" w:rsidR="00C31770" w:rsidRDefault="00791A71" w:rsidP="0000674D">
      <w:pPr>
        <w:rPr>
          <w:rFonts w:ascii="Palatino Linotype" w:hAnsi="Palatino Linotype"/>
          <w:sz w:val="52"/>
          <w:szCs w:val="52"/>
          <w:u w:val="single"/>
        </w:rPr>
      </w:pPr>
      <w:r w:rsidRPr="000A776B">
        <w:rPr>
          <w:rFonts w:ascii="Palatino Linotype" w:hAnsi="Palatino Linotype"/>
          <w:sz w:val="52"/>
          <w:szCs w:val="52"/>
          <w:u w:val="single"/>
        </w:rPr>
        <w:t>Words and Vocabulary-Part-</w:t>
      </w:r>
      <w:r>
        <w:rPr>
          <w:rFonts w:ascii="Palatino Linotype" w:hAnsi="Palatino Linotype"/>
          <w:sz w:val="52"/>
          <w:szCs w:val="52"/>
          <w:u w:val="single"/>
        </w:rPr>
        <w:t>IX</w:t>
      </w:r>
      <w:r w:rsidRPr="000A776B">
        <w:rPr>
          <w:rFonts w:ascii="Palatino Linotype" w:hAnsi="Palatino Linotype"/>
          <w:sz w:val="52"/>
          <w:szCs w:val="52"/>
          <w:u w:val="single"/>
        </w:rPr>
        <w:t xml:space="preserve"> – 202</w:t>
      </w:r>
      <w:r>
        <w:rPr>
          <w:rFonts w:ascii="Palatino Linotype" w:hAnsi="Palatino Linotype"/>
          <w:sz w:val="52"/>
          <w:szCs w:val="52"/>
          <w:u w:val="single"/>
        </w:rPr>
        <w:t>2</w:t>
      </w:r>
    </w:p>
    <w:p w14:paraId="3749702E" w14:textId="77777777" w:rsidR="00CF55F9" w:rsidRPr="00230485" w:rsidRDefault="00CF55F9" w:rsidP="00CF55F9">
      <w:pPr>
        <w:rPr>
          <w:rFonts w:ascii="Palatino Linotype" w:hAnsi="Palatino Linotype"/>
          <w:sz w:val="28"/>
          <w:szCs w:val="28"/>
        </w:rPr>
      </w:pPr>
      <w:r w:rsidRPr="00851257">
        <w:rPr>
          <w:rFonts w:ascii="Palatino Linotype" w:hAnsi="Palatino Linotype"/>
          <w:b/>
          <w:bCs/>
          <w:sz w:val="32"/>
          <w:szCs w:val="32"/>
          <w:u w:val="single"/>
        </w:rPr>
        <w:t>Retribution</w:t>
      </w:r>
      <w:r w:rsidRPr="00230485">
        <w:rPr>
          <w:rFonts w:ascii="Palatino Linotype" w:hAnsi="Palatino Linotype"/>
          <w:sz w:val="28"/>
          <w:szCs w:val="28"/>
        </w:rPr>
        <w:t xml:space="preserve">: </w:t>
      </w:r>
      <w:r w:rsidRPr="00851257">
        <w:rPr>
          <w:rFonts w:ascii="Nirmala UI" w:hAnsi="Nirmala UI" w:cs="Nirmala UI"/>
          <w:b/>
          <w:bCs/>
          <w:sz w:val="30"/>
          <w:szCs w:val="30"/>
        </w:rPr>
        <w:t>दंड</w:t>
      </w:r>
      <w:r w:rsidRPr="00230485">
        <w:rPr>
          <w:rFonts w:ascii="Palatino Linotype" w:hAnsi="Palatino Linotype"/>
          <w:sz w:val="28"/>
          <w:szCs w:val="28"/>
        </w:rPr>
        <w:t>, Retribution is punishment for a crime, especially punishment which is carried out by someone other than the official authorities.</w:t>
      </w:r>
    </w:p>
    <w:p w14:paraId="176155FA" w14:textId="77777777" w:rsidR="00CF55F9" w:rsidRPr="00851257" w:rsidRDefault="00CF55F9" w:rsidP="00CF55F9">
      <w:pPr>
        <w:rPr>
          <w:rFonts w:ascii="Palatino Linotype" w:hAnsi="Palatino Linotype"/>
          <w:b/>
          <w:bCs/>
          <w:sz w:val="28"/>
          <w:szCs w:val="28"/>
        </w:rPr>
      </w:pPr>
      <w:r w:rsidRPr="00851257">
        <w:rPr>
          <w:rFonts w:ascii="Palatino Linotype" w:hAnsi="Palatino Linotype"/>
          <w:b/>
          <w:bCs/>
          <w:sz w:val="28"/>
          <w:szCs w:val="28"/>
        </w:rPr>
        <w:t>Synonyms: punishment, retaliation</w:t>
      </w:r>
    </w:p>
    <w:p w14:paraId="0C2C1351"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11EDC672"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They are still in fear of retribution.</w:t>
      </w:r>
    </w:p>
    <w:p w14:paraId="69E2C9D8"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He didn't want any further involvement for fear of retribution.</w:t>
      </w:r>
    </w:p>
    <w:p w14:paraId="3C6659C8"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It is important to remember that retribution is not the same as justice.</w:t>
      </w:r>
    </w:p>
    <w:p w14:paraId="3D8F203A"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Workers are unwilling to point out problems, fearing retribution.</w:t>
      </w:r>
    </w:p>
    <w:p w14:paraId="36D4315B"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She was asked whether a civilian government should seek retribution against military officers involved in human rights abuses.</w:t>
      </w:r>
    </w:p>
    <w:p w14:paraId="05763333"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He was seeking retribution for the crime committed against him.</w:t>
      </w:r>
    </w:p>
    <w:p w14:paraId="2296D56A"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Victims are demanding retribution for the terrorist attacks.</w:t>
      </w:r>
    </w:p>
    <w:p w14:paraId="0F860B98" w14:textId="77777777" w:rsidR="00CF55F9" w:rsidRPr="00230485" w:rsidRDefault="00CF55F9" w:rsidP="00CF55F9">
      <w:pPr>
        <w:rPr>
          <w:rFonts w:ascii="Palatino Linotype" w:hAnsi="Palatino Linotype"/>
          <w:sz w:val="28"/>
          <w:szCs w:val="28"/>
        </w:rPr>
      </w:pPr>
    </w:p>
    <w:p w14:paraId="24776FA8" w14:textId="77777777" w:rsidR="00CF55F9" w:rsidRPr="00230485" w:rsidRDefault="00CF55F9" w:rsidP="00CF55F9">
      <w:pPr>
        <w:rPr>
          <w:rFonts w:ascii="Palatino Linotype" w:hAnsi="Palatino Linotype"/>
          <w:sz w:val="28"/>
          <w:szCs w:val="28"/>
        </w:rPr>
      </w:pPr>
      <w:r w:rsidRPr="00094EE2">
        <w:rPr>
          <w:rFonts w:ascii="Palatino Linotype" w:hAnsi="Palatino Linotype"/>
          <w:b/>
          <w:bCs/>
          <w:sz w:val="32"/>
          <w:szCs w:val="32"/>
          <w:u w:val="single"/>
        </w:rPr>
        <w:t>Rescind</w:t>
      </w:r>
      <w:r w:rsidRPr="00230485">
        <w:rPr>
          <w:rFonts w:ascii="Palatino Linotype" w:hAnsi="Palatino Linotype"/>
          <w:sz w:val="28"/>
          <w:szCs w:val="28"/>
        </w:rPr>
        <w:t xml:space="preserve">: </w:t>
      </w:r>
      <w:r w:rsidRPr="00094EE2">
        <w:rPr>
          <w:rFonts w:ascii="Nirmala UI" w:hAnsi="Nirmala UI" w:cs="Nirmala UI"/>
          <w:b/>
          <w:bCs/>
          <w:sz w:val="30"/>
          <w:szCs w:val="30"/>
        </w:rPr>
        <w:t>ରଦ୍ଦ</w:t>
      </w:r>
      <w:r w:rsidRPr="00094EE2">
        <w:rPr>
          <w:rFonts w:ascii="Palatino Linotype" w:hAnsi="Palatino Linotype"/>
          <w:b/>
          <w:bCs/>
          <w:sz w:val="30"/>
          <w:szCs w:val="30"/>
        </w:rPr>
        <w:t xml:space="preserve"> </w:t>
      </w:r>
      <w:r w:rsidRPr="00094EE2">
        <w:rPr>
          <w:rFonts w:ascii="Nirmala UI" w:hAnsi="Nirmala UI" w:cs="Nirmala UI"/>
          <w:b/>
          <w:bCs/>
          <w:sz w:val="30"/>
          <w:szCs w:val="30"/>
        </w:rPr>
        <w:t>କର</w:t>
      </w:r>
      <w:r w:rsidRPr="00094EE2">
        <w:rPr>
          <w:rFonts w:ascii="Palatino Linotype" w:hAnsi="Palatino Linotype"/>
          <w:b/>
          <w:bCs/>
          <w:sz w:val="30"/>
          <w:szCs w:val="30"/>
        </w:rPr>
        <w:t xml:space="preserve">, </w:t>
      </w:r>
      <w:r w:rsidRPr="00094EE2">
        <w:rPr>
          <w:rFonts w:ascii="Nirmala UI" w:hAnsi="Nirmala UI" w:cs="Nirmala UI"/>
          <w:b/>
          <w:bCs/>
          <w:sz w:val="30"/>
          <w:szCs w:val="30"/>
        </w:rPr>
        <w:t>रद्द</w:t>
      </w:r>
      <w:r w:rsidRPr="00094EE2">
        <w:rPr>
          <w:rFonts w:ascii="Palatino Linotype" w:hAnsi="Palatino Linotype"/>
          <w:b/>
          <w:bCs/>
          <w:sz w:val="30"/>
          <w:szCs w:val="30"/>
        </w:rPr>
        <w:t xml:space="preserve"> </w:t>
      </w:r>
      <w:r w:rsidRPr="00094EE2">
        <w:rPr>
          <w:rFonts w:ascii="Nirmala UI" w:hAnsi="Nirmala UI" w:cs="Nirmala UI"/>
          <w:b/>
          <w:bCs/>
          <w:sz w:val="30"/>
          <w:szCs w:val="30"/>
        </w:rPr>
        <w:t>कर</w:t>
      </w:r>
      <w:r w:rsidRPr="00094EE2">
        <w:rPr>
          <w:rFonts w:ascii="Palatino Linotype" w:hAnsi="Palatino Linotype"/>
          <w:b/>
          <w:bCs/>
          <w:sz w:val="30"/>
          <w:szCs w:val="30"/>
        </w:rPr>
        <w:t xml:space="preserve"> </w:t>
      </w:r>
      <w:r w:rsidRPr="00094EE2">
        <w:rPr>
          <w:rFonts w:ascii="Nirmala UI" w:hAnsi="Nirmala UI" w:cs="Nirmala UI"/>
          <w:b/>
          <w:bCs/>
          <w:sz w:val="30"/>
          <w:szCs w:val="30"/>
        </w:rPr>
        <w:t>देना</w:t>
      </w:r>
      <w:r w:rsidRPr="00230485">
        <w:rPr>
          <w:rFonts w:ascii="Palatino Linotype" w:hAnsi="Palatino Linotype"/>
          <w:sz w:val="28"/>
          <w:szCs w:val="28"/>
        </w:rPr>
        <w:t>, revoke, cancel, (a law, order, or agreement), If a government or a group of people in power rescind a law or agreement, they officially withdraw it and state that it is no longer valid, to abrogate (a contract)</w:t>
      </w:r>
    </w:p>
    <w:p w14:paraId="150344AB"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396E1649"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Trade Union leaders have demanded the government rescind the price rise.</w:t>
      </w:r>
    </w:p>
    <w:p w14:paraId="4F59B0E8"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policy of charging air travellers for vegetarian meals proved unpopular and has already been rescinded.</w:t>
      </w:r>
    </w:p>
    <w:p w14:paraId="3EE48B93"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court has power to rescind a bankruptcy order under this section.</w:t>
      </w:r>
    </w:p>
    <w:p w14:paraId="60CB5154"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Darlan then tried to rescind the order.</w:t>
      </w:r>
    </w:p>
    <w:p w14:paraId="72FBF5EE" w14:textId="7BE1CFFC" w:rsidR="00CF55F9" w:rsidRDefault="00CF55F9" w:rsidP="00CF55F9">
      <w:pPr>
        <w:rPr>
          <w:rFonts w:ascii="Palatino Linotype" w:hAnsi="Palatino Linotype"/>
          <w:sz w:val="28"/>
          <w:szCs w:val="28"/>
        </w:rPr>
      </w:pPr>
    </w:p>
    <w:p w14:paraId="20F4FCF8" w14:textId="71998AD6" w:rsidR="00CF55F9" w:rsidRDefault="00CF55F9" w:rsidP="00CF55F9">
      <w:pPr>
        <w:rPr>
          <w:rFonts w:ascii="Palatino Linotype" w:hAnsi="Palatino Linotype"/>
          <w:sz w:val="28"/>
          <w:szCs w:val="28"/>
        </w:rPr>
      </w:pPr>
    </w:p>
    <w:p w14:paraId="2A701E4B" w14:textId="2A46E21D" w:rsidR="00CF55F9" w:rsidRDefault="00CF55F9" w:rsidP="00CF55F9">
      <w:pPr>
        <w:rPr>
          <w:rFonts w:ascii="Palatino Linotype" w:hAnsi="Palatino Linotype"/>
          <w:sz w:val="28"/>
          <w:szCs w:val="28"/>
        </w:rPr>
      </w:pPr>
    </w:p>
    <w:p w14:paraId="7C5D3538" w14:textId="77777777" w:rsidR="00CF55F9" w:rsidRDefault="00CF55F9" w:rsidP="00CF55F9">
      <w:pPr>
        <w:rPr>
          <w:rFonts w:ascii="Palatino Linotype" w:hAnsi="Palatino Linotype"/>
          <w:sz w:val="28"/>
          <w:szCs w:val="28"/>
        </w:rPr>
      </w:pPr>
    </w:p>
    <w:p w14:paraId="47169350" w14:textId="77777777" w:rsidR="00CF55F9" w:rsidRPr="00230485" w:rsidRDefault="00CF55F9" w:rsidP="00CF55F9">
      <w:pPr>
        <w:rPr>
          <w:rFonts w:ascii="Palatino Linotype" w:hAnsi="Palatino Linotype"/>
          <w:sz w:val="28"/>
          <w:szCs w:val="28"/>
        </w:rPr>
      </w:pPr>
      <w:r w:rsidRPr="00DC0A5A">
        <w:rPr>
          <w:rFonts w:ascii="Palatino Linotype" w:hAnsi="Palatino Linotype"/>
          <w:b/>
          <w:bCs/>
          <w:sz w:val="32"/>
          <w:szCs w:val="32"/>
          <w:u w:val="single"/>
        </w:rPr>
        <w:lastRenderedPageBreak/>
        <w:t>Circumambient</w:t>
      </w:r>
      <w:r w:rsidRPr="00230485">
        <w:rPr>
          <w:rFonts w:ascii="Palatino Linotype" w:hAnsi="Palatino Linotype"/>
          <w:sz w:val="28"/>
          <w:szCs w:val="28"/>
        </w:rPr>
        <w:t>: surrounding</w:t>
      </w:r>
    </w:p>
    <w:p w14:paraId="481E349C"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49D528A0"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circumambient gases</w:t>
      </w:r>
    </w:p>
    <w:p w14:paraId="118467CE"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We must try to blot out the circumambient discomfort of noise and jostling.</w:t>
      </w:r>
    </w:p>
    <w:p w14:paraId="1F8F0FF9" w14:textId="77777777" w:rsidR="00CF55F9" w:rsidRDefault="00CF55F9" w:rsidP="00CF55F9">
      <w:pPr>
        <w:rPr>
          <w:rFonts w:ascii="Palatino Linotype" w:hAnsi="Palatino Linotype"/>
          <w:sz w:val="28"/>
          <w:szCs w:val="28"/>
        </w:rPr>
      </w:pPr>
      <w:r w:rsidRPr="00230485">
        <w:rPr>
          <w:rFonts w:ascii="Palatino Linotype" w:hAnsi="Palatino Linotype"/>
          <w:sz w:val="28"/>
          <w:szCs w:val="28"/>
        </w:rPr>
        <w:t>You don't influence the people around of you , but you can remodel whom circumambient of you.</w:t>
      </w:r>
    </w:p>
    <w:p w14:paraId="4E647788" w14:textId="77777777" w:rsidR="00CF55F9" w:rsidRPr="00230485" w:rsidRDefault="00CF55F9" w:rsidP="00CF55F9">
      <w:pPr>
        <w:rPr>
          <w:rFonts w:ascii="Palatino Linotype" w:hAnsi="Palatino Linotype"/>
          <w:sz w:val="28"/>
          <w:szCs w:val="28"/>
        </w:rPr>
      </w:pPr>
      <w:r w:rsidRPr="00094EE2">
        <w:rPr>
          <w:rFonts w:ascii="Palatino Linotype" w:hAnsi="Palatino Linotype"/>
          <w:b/>
          <w:bCs/>
          <w:sz w:val="32"/>
          <w:szCs w:val="32"/>
          <w:u w:val="single"/>
        </w:rPr>
        <w:t>Convalescence</w:t>
      </w:r>
      <w:r w:rsidRPr="00230485">
        <w:rPr>
          <w:rFonts w:ascii="Palatino Linotype" w:hAnsi="Palatino Linotype"/>
          <w:sz w:val="28"/>
          <w:szCs w:val="28"/>
        </w:rPr>
        <w:t xml:space="preserve">: </w:t>
      </w:r>
      <w:r w:rsidRPr="00094EE2">
        <w:rPr>
          <w:rFonts w:ascii="Nirmala UI" w:hAnsi="Nirmala UI" w:cs="Nirmala UI"/>
          <w:b/>
          <w:bCs/>
          <w:sz w:val="30"/>
          <w:szCs w:val="30"/>
        </w:rPr>
        <w:t>स्वास्थ्य</w:t>
      </w:r>
      <w:r w:rsidRPr="00094EE2">
        <w:rPr>
          <w:rFonts w:ascii="Palatino Linotype" w:hAnsi="Palatino Linotype"/>
          <w:b/>
          <w:bCs/>
          <w:sz w:val="30"/>
          <w:szCs w:val="30"/>
        </w:rPr>
        <w:t xml:space="preserve"> </w:t>
      </w:r>
      <w:r w:rsidRPr="00094EE2">
        <w:rPr>
          <w:rFonts w:ascii="Nirmala UI" w:hAnsi="Nirmala UI" w:cs="Nirmala UI"/>
          <w:b/>
          <w:bCs/>
          <w:sz w:val="30"/>
          <w:szCs w:val="30"/>
        </w:rPr>
        <w:t>लाभ</w:t>
      </w:r>
      <w:r w:rsidRPr="00094EE2">
        <w:rPr>
          <w:rFonts w:ascii="Palatino Linotype" w:hAnsi="Palatino Linotype"/>
          <w:b/>
          <w:bCs/>
          <w:sz w:val="30"/>
          <w:szCs w:val="30"/>
        </w:rPr>
        <w:t xml:space="preserve"> </w:t>
      </w:r>
      <w:r w:rsidRPr="00094EE2">
        <w:rPr>
          <w:rFonts w:ascii="Nirmala UI" w:hAnsi="Nirmala UI" w:cs="Nirmala UI"/>
          <w:b/>
          <w:bCs/>
          <w:sz w:val="30"/>
          <w:szCs w:val="30"/>
        </w:rPr>
        <w:t>करना</w:t>
      </w:r>
      <w:r w:rsidRPr="00230485">
        <w:rPr>
          <w:rFonts w:ascii="Palatino Linotype" w:hAnsi="Palatino Linotype"/>
          <w:sz w:val="28"/>
          <w:szCs w:val="28"/>
        </w:rPr>
        <w:t>, time spent recovering from an illness or medical treatment; recuperation, Convalescence is the period or process of becoming healthy and well again after an illness or operation, If you are convalescing, you are resting and regaining your health after an illness or operation, a period in which you convalesce</w:t>
      </w:r>
    </w:p>
    <w:p w14:paraId="7F4A7F75"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Synonyms: recovery, rehabilitation, recuperation</w:t>
      </w:r>
    </w:p>
    <w:p w14:paraId="6808B0A6" w14:textId="77777777" w:rsidR="00CF55F9" w:rsidRPr="00094EE2" w:rsidRDefault="00CF55F9" w:rsidP="00CF55F9">
      <w:pPr>
        <w:rPr>
          <w:rFonts w:ascii="Palatino Linotype" w:hAnsi="Palatino Linotype"/>
          <w:b/>
          <w:bCs/>
          <w:sz w:val="28"/>
          <w:szCs w:val="28"/>
        </w:rPr>
      </w:pPr>
      <w:r>
        <w:rPr>
          <w:rFonts w:ascii="Palatino Linotype" w:hAnsi="Palatino Linotype"/>
          <w:b/>
          <w:bCs/>
          <w:sz w:val="28"/>
          <w:szCs w:val="28"/>
        </w:rPr>
        <w:t>C</w:t>
      </w:r>
      <w:r w:rsidRPr="00094EE2">
        <w:rPr>
          <w:rFonts w:ascii="Palatino Linotype" w:hAnsi="Palatino Linotype"/>
          <w:b/>
          <w:bCs/>
          <w:sz w:val="28"/>
          <w:szCs w:val="28"/>
        </w:rPr>
        <w:t xml:space="preserve">onvalescent: </w:t>
      </w:r>
      <w:r w:rsidRPr="00094EE2">
        <w:rPr>
          <w:rFonts w:ascii="Nirmala UI" w:hAnsi="Nirmala UI" w:cs="Nirmala UI"/>
          <w:b/>
          <w:bCs/>
          <w:sz w:val="28"/>
          <w:szCs w:val="28"/>
        </w:rPr>
        <w:t>स्वास्थ्य</w:t>
      </w:r>
      <w:r w:rsidRPr="00094EE2">
        <w:rPr>
          <w:rFonts w:ascii="Palatino Linotype" w:hAnsi="Palatino Linotype"/>
          <w:b/>
          <w:bCs/>
          <w:sz w:val="28"/>
          <w:szCs w:val="28"/>
        </w:rPr>
        <w:t xml:space="preserve"> </w:t>
      </w:r>
      <w:r w:rsidRPr="00094EE2">
        <w:rPr>
          <w:rFonts w:ascii="Nirmala UI" w:hAnsi="Nirmala UI" w:cs="Nirmala UI"/>
          <w:b/>
          <w:bCs/>
          <w:sz w:val="28"/>
          <w:szCs w:val="28"/>
        </w:rPr>
        <w:t>लाभ</w:t>
      </w:r>
      <w:r w:rsidRPr="00094EE2">
        <w:rPr>
          <w:rFonts w:ascii="Palatino Linotype" w:hAnsi="Palatino Linotype"/>
          <w:b/>
          <w:bCs/>
          <w:sz w:val="28"/>
          <w:szCs w:val="28"/>
        </w:rPr>
        <w:t xml:space="preserve"> </w:t>
      </w:r>
      <w:r w:rsidRPr="00094EE2">
        <w:rPr>
          <w:rFonts w:ascii="Nirmala UI" w:hAnsi="Nirmala UI" w:cs="Nirmala UI"/>
          <w:b/>
          <w:bCs/>
          <w:sz w:val="28"/>
          <w:szCs w:val="28"/>
        </w:rPr>
        <w:t>करने</w:t>
      </w:r>
      <w:r w:rsidRPr="00094EE2">
        <w:rPr>
          <w:rFonts w:ascii="Palatino Linotype" w:hAnsi="Palatino Linotype"/>
          <w:b/>
          <w:bCs/>
          <w:sz w:val="28"/>
          <w:szCs w:val="28"/>
        </w:rPr>
        <w:t xml:space="preserve"> </w:t>
      </w:r>
      <w:r w:rsidRPr="00094EE2">
        <w:rPr>
          <w:rFonts w:ascii="Nirmala UI" w:hAnsi="Nirmala UI" w:cs="Nirmala UI"/>
          <w:b/>
          <w:bCs/>
          <w:sz w:val="28"/>
          <w:szCs w:val="28"/>
        </w:rPr>
        <w:t>वाला</w:t>
      </w:r>
    </w:p>
    <w:p w14:paraId="306DC7F7"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7E9D2BA3"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his convalescent wife</w:t>
      </w:r>
      <w:r>
        <w:rPr>
          <w:rFonts w:ascii="Palatino Linotype" w:hAnsi="Palatino Linotype"/>
          <w:sz w:val="28"/>
          <w:szCs w:val="28"/>
        </w:rPr>
        <w:t xml:space="preserve">, </w:t>
      </w:r>
      <w:r w:rsidRPr="00230485">
        <w:rPr>
          <w:rFonts w:ascii="Palatino Linotype" w:hAnsi="Palatino Linotype"/>
          <w:sz w:val="28"/>
          <w:szCs w:val="28"/>
        </w:rPr>
        <w:t>for the sake of that patient's convalescence.</w:t>
      </w:r>
    </w:p>
    <w:p w14:paraId="6EA01568"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I visited him during his convalescence.</w:t>
      </w:r>
      <w:r>
        <w:rPr>
          <w:rFonts w:ascii="Palatino Linotype" w:hAnsi="Palatino Linotype"/>
          <w:sz w:val="28"/>
          <w:szCs w:val="28"/>
        </w:rPr>
        <w:t xml:space="preserve"> </w:t>
      </w:r>
      <w:r w:rsidRPr="00230485">
        <w:rPr>
          <w:rFonts w:ascii="Palatino Linotype" w:hAnsi="Palatino Linotype"/>
          <w:sz w:val="28"/>
          <w:szCs w:val="28"/>
        </w:rPr>
        <w:t>a period of convalescence</w:t>
      </w:r>
    </w:p>
    <w:p w14:paraId="0E62271A"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She is convalescing in hospital.</w:t>
      </w:r>
    </w:p>
    <w:p w14:paraId="6682CEB5"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a nation in need of convalescence after the turmoils of recent years.</w:t>
      </w:r>
    </w:p>
    <w:p w14:paraId="4340F3C9"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After convalescence he had a relapse.</w:t>
      </w:r>
    </w:p>
    <w:p w14:paraId="2DD52D6D" w14:textId="77777777" w:rsidR="00CF55F9" w:rsidRPr="00230485" w:rsidRDefault="00CF55F9" w:rsidP="00CF55F9">
      <w:pPr>
        <w:rPr>
          <w:rFonts w:ascii="Palatino Linotype" w:hAnsi="Palatino Linotype"/>
          <w:sz w:val="28"/>
          <w:szCs w:val="28"/>
        </w:rPr>
      </w:pPr>
    </w:p>
    <w:p w14:paraId="663C8C68" w14:textId="77777777" w:rsidR="00CF55F9" w:rsidRPr="00230485" w:rsidRDefault="00CF55F9" w:rsidP="00CF55F9">
      <w:pPr>
        <w:rPr>
          <w:rFonts w:ascii="Palatino Linotype" w:hAnsi="Palatino Linotype"/>
          <w:sz w:val="28"/>
          <w:szCs w:val="28"/>
        </w:rPr>
      </w:pPr>
      <w:r w:rsidRPr="00094EE2">
        <w:rPr>
          <w:rFonts w:ascii="Palatino Linotype" w:hAnsi="Palatino Linotype"/>
          <w:b/>
          <w:bCs/>
          <w:sz w:val="32"/>
          <w:szCs w:val="32"/>
          <w:u w:val="single"/>
        </w:rPr>
        <w:t>Adversary</w:t>
      </w:r>
      <w:r w:rsidRPr="00230485">
        <w:rPr>
          <w:rFonts w:ascii="Palatino Linotype" w:hAnsi="Palatino Linotype"/>
          <w:sz w:val="28"/>
          <w:szCs w:val="28"/>
        </w:rPr>
        <w:t xml:space="preserve">: </w:t>
      </w:r>
      <w:r w:rsidRPr="004E6179">
        <w:rPr>
          <w:rFonts w:ascii="Nirmala UI" w:hAnsi="Nirmala UI" w:cs="Nirmala UI"/>
          <w:b/>
          <w:bCs/>
          <w:sz w:val="30"/>
          <w:szCs w:val="30"/>
        </w:rPr>
        <w:t>प्रतिद्वंद्वी</w:t>
      </w:r>
      <w:r w:rsidRPr="004E6179">
        <w:rPr>
          <w:rFonts w:ascii="Palatino Linotype" w:hAnsi="Palatino Linotype"/>
          <w:b/>
          <w:bCs/>
          <w:sz w:val="30"/>
          <w:szCs w:val="30"/>
        </w:rPr>
        <w:t xml:space="preserve">, </w:t>
      </w:r>
      <w:r w:rsidRPr="004E6179">
        <w:rPr>
          <w:rFonts w:ascii="Nirmala UI" w:hAnsi="Nirmala UI" w:cs="Nirmala UI"/>
          <w:b/>
          <w:bCs/>
          <w:sz w:val="30"/>
          <w:szCs w:val="30"/>
        </w:rPr>
        <w:t>विरोधी</w:t>
      </w:r>
      <w:r w:rsidRPr="00230485">
        <w:rPr>
          <w:rFonts w:ascii="Palatino Linotype" w:hAnsi="Palatino Linotype"/>
          <w:sz w:val="28"/>
          <w:szCs w:val="28"/>
        </w:rPr>
        <w:t>, one's opponent in a contest, conflict, or dispute, Your adversary is someone you are competing with, or arguing or fighting against.</w:t>
      </w:r>
    </w:p>
    <w:p w14:paraId="3BE35B81" w14:textId="77777777" w:rsidR="00CF55F9" w:rsidRPr="00094EE2" w:rsidRDefault="00CF55F9" w:rsidP="00CF55F9">
      <w:pPr>
        <w:rPr>
          <w:rFonts w:ascii="Palatino Linotype" w:hAnsi="Palatino Linotype"/>
          <w:b/>
          <w:bCs/>
          <w:sz w:val="28"/>
          <w:szCs w:val="28"/>
        </w:rPr>
      </w:pPr>
      <w:r w:rsidRPr="00094EE2">
        <w:rPr>
          <w:rFonts w:ascii="Palatino Linotype" w:hAnsi="Palatino Linotype"/>
          <w:b/>
          <w:bCs/>
          <w:sz w:val="28"/>
          <w:szCs w:val="28"/>
        </w:rPr>
        <w:t>Synonyms: opponent, rival, opposer</w:t>
      </w:r>
    </w:p>
    <w:p w14:paraId="1C3A4905"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0310008A"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His political adversaries were creating a certain amount of trouble for him.</w:t>
      </w:r>
    </w:p>
    <w:p w14:paraId="17F158B2"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Davis beat his old adversary in the quarter-finals</w:t>
      </w:r>
    </w:p>
    <w:p w14:paraId="20E45EBD"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He saw her as his main adversary within the company.</w:t>
      </w:r>
    </w:p>
    <w:p w14:paraId="74133A5F"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lastRenderedPageBreak/>
        <w:t>Secondly, the adversary nature of the adjudicative process may not be well suited to this area.</w:t>
      </w:r>
    </w:p>
    <w:p w14:paraId="20B333D1" w14:textId="77777777" w:rsidR="00CF55F9" w:rsidRDefault="00CF55F9" w:rsidP="00CF55F9">
      <w:pPr>
        <w:rPr>
          <w:rFonts w:ascii="Palatino Linotype" w:hAnsi="Palatino Linotype"/>
          <w:sz w:val="28"/>
          <w:szCs w:val="28"/>
        </w:rPr>
      </w:pPr>
    </w:p>
    <w:p w14:paraId="15D7A295" w14:textId="77777777" w:rsidR="00CF55F9" w:rsidRPr="00230485" w:rsidRDefault="00CF55F9" w:rsidP="00CF55F9">
      <w:pPr>
        <w:rPr>
          <w:rFonts w:ascii="Palatino Linotype" w:hAnsi="Palatino Linotype"/>
          <w:sz w:val="28"/>
          <w:szCs w:val="28"/>
        </w:rPr>
      </w:pPr>
      <w:r w:rsidRPr="00C50FFC">
        <w:rPr>
          <w:rFonts w:ascii="Palatino Linotype" w:hAnsi="Palatino Linotype"/>
          <w:b/>
          <w:bCs/>
          <w:sz w:val="32"/>
          <w:szCs w:val="32"/>
          <w:u w:val="single"/>
        </w:rPr>
        <w:t>Pedestal</w:t>
      </w:r>
      <w:r w:rsidRPr="00230485">
        <w:rPr>
          <w:rFonts w:ascii="Palatino Linotype" w:hAnsi="Palatino Linotype"/>
          <w:sz w:val="28"/>
          <w:szCs w:val="28"/>
        </w:rPr>
        <w:t>: A pedestal is the base on which something such as a statue stands,If you put someone on a pedestal, you admire them very much and think that they cannot be criticized.</w:t>
      </w:r>
    </w:p>
    <w:p w14:paraId="0C84F6D0"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63FD4461"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Since childhood, I put my own parents on a pedestal. I felt they could do no wrong.</w:t>
      </w:r>
    </w:p>
    <w:p w14:paraId="06352DA2" w14:textId="77777777" w:rsidR="00CF55F9" w:rsidRDefault="00CF55F9" w:rsidP="00CF55F9">
      <w:pPr>
        <w:rPr>
          <w:rFonts w:ascii="Palatino Linotype" w:hAnsi="Palatino Linotype"/>
          <w:sz w:val="28"/>
          <w:szCs w:val="28"/>
        </w:rPr>
      </w:pPr>
      <w:r w:rsidRPr="00230485">
        <w:rPr>
          <w:rFonts w:ascii="Palatino Linotype" w:hAnsi="Palatino Linotype"/>
          <w:sz w:val="28"/>
          <w:szCs w:val="28"/>
        </w:rPr>
        <w:t>Don't try to put her on a pedestal, she's as guilty as the rest of them!</w:t>
      </w:r>
    </w:p>
    <w:p w14:paraId="41246503" w14:textId="77777777" w:rsidR="00CF55F9" w:rsidRPr="00230485" w:rsidRDefault="00CF55F9" w:rsidP="00CF55F9">
      <w:pPr>
        <w:rPr>
          <w:rFonts w:ascii="Palatino Linotype" w:hAnsi="Palatino Linotype"/>
          <w:sz w:val="28"/>
          <w:szCs w:val="28"/>
        </w:rPr>
      </w:pPr>
      <w:r w:rsidRPr="00094EE2">
        <w:rPr>
          <w:rFonts w:ascii="Palatino Linotype" w:hAnsi="Palatino Linotype"/>
          <w:b/>
          <w:bCs/>
          <w:sz w:val="32"/>
          <w:szCs w:val="32"/>
          <w:u w:val="single"/>
        </w:rPr>
        <w:t>Resolute</w:t>
      </w:r>
      <w:r w:rsidRPr="00230485">
        <w:rPr>
          <w:rFonts w:ascii="Palatino Linotype" w:hAnsi="Palatino Linotype"/>
          <w:sz w:val="28"/>
          <w:szCs w:val="28"/>
        </w:rPr>
        <w:t xml:space="preserve">: </w:t>
      </w:r>
      <w:r w:rsidRPr="00094EE2">
        <w:rPr>
          <w:rFonts w:ascii="Nirmala UI" w:hAnsi="Nirmala UI" w:cs="Nirmala UI"/>
          <w:b/>
          <w:bCs/>
          <w:sz w:val="30"/>
          <w:szCs w:val="30"/>
        </w:rPr>
        <w:t>ସଂକଳ୍ପବଦ୍ଧ</w:t>
      </w:r>
      <w:r w:rsidRPr="00094EE2">
        <w:rPr>
          <w:rFonts w:ascii="Palatino Linotype" w:hAnsi="Palatino Linotype"/>
          <w:b/>
          <w:bCs/>
          <w:sz w:val="30"/>
          <w:szCs w:val="30"/>
        </w:rPr>
        <w:t xml:space="preserve">, </w:t>
      </w:r>
      <w:r w:rsidRPr="00094EE2">
        <w:rPr>
          <w:rFonts w:ascii="Nirmala UI" w:hAnsi="Nirmala UI" w:cs="Nirmala UI"/>
          <w:b/>
          <w:bCs/>
          <w:sz w:val="30"/>
          <w:szCs w:val="30"/>
        </w:rPr>
        <w:t>दृढ़प्रतिज्ञ</w:t>
      </w:r>
      <w:r w:rsidRPr="00230485">
        <w:rPr>
          <w:rFonts w:ascii="Palatino Linotype" w:hAnsi="Palatino Linotype"/>
          <w:sz w:val="28"/>
          <w:szCs w:val="28"/>
        </w:rPr>
        <w:t>, determined, If you describe someone as resolute, you approve of them because they are very determined not to change their mind or not to give up a course of action, determined in character, action, or ideas</w:t>
      </w:r>
    </w:p>
    <w:p w14:paraId="2C43F0AB"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45749C06"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Voters perceive him as a decisive and resolute international leader.</w:t>
      </w:r>
    </w:p>
    <w:p w14:paraId="25926C18"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He resolutely refused to speak English unless forced to.</w:t>
      </w:r>
    </w:p>
    <w:p w14:paraId="7D49AD5B"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United States remains resolutely opposed to this.</w:t>
      </w:r>
    </w:p>
    <w:p w14:paraId="0E8C77B2"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But there is no doubt that earlier and more resolute action would have saved us all a lot of pain.</w:t>
      </w:r>
    </w:p>
    <w:p w14:paraId="3DD8900D"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We all remain resolute and determined.</w:t>
      </w:r>
    </w:p>
    <w:p w14:paraId="381B18E4"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He described the situation as very dangerous and called for resolute action.</w:t>
      </w:r>
    </w:p>
    <w:p w14:paraId="0296B853"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She remained resolute in her belief that the situation would improve.</w:t>
      </w:r>
    </w:p>
    <w:p w14:paraId="6B2A054B"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He was resolute in carrying out his plan.</w:t>
      </w:r>
    </w:p>
    <w:p w14:paraId="4619F07B"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This situation requires our resolute action.</w:t>
      </w:r>
    </w:p>
    <w:p w14:paraId="6C2B6E2E"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I remained resolute in my refusal.</w:t>
      </w:r>
    </w:p>
    <w:p w14:paraId="592ED033" w14:textId="1ECF9883" w:rsidR="00CF55F9" w:rsidRDefault="00CF55F9" w:rsidP="00CF55F9">
      <w:pPr>
        <w:rPr>
          <w:rFonts w:ascii="Palatino Linotype" w:hAnsi="Palatino Linotype"/>
          <w:sz w:val="28"/>
          <w:szCs w:val="28"/>
        </w:rPr>
      </w:pPr>
    </w:p>
    <w:p w14:paraId="1D1A941C" w14:textId="1FB0CAB1" w:rsidR="00CF55F9" w:rsidRDefault="00CF55F9" w:rsidP="00CF55F9">
      <w:pPr>
        <w:rPr>
          <w:rFonts w:ascii="Palatino Linotype" w:hAnsi="Palatino Linotype"/>
          <w:sz w:val="28"/>
          <w:szCs w:val="28"/>
        </w:rPr>
      </w:pPr>
    </w:p>
    <w:p w14:paraId="5C5CBDF1" w14:textId="77777777" w:rsidR="00CF55F9" w:rsidRPr="00230485" w:rsidRDefault="00CF55F9" w:rsidP="00CF55F9">
      <w:pPr>
        <w:rPr>
          <w:rFonts w:ascii="Palatino Linotype" w:hAnsi="Palatino Linotype"/>
          <w:sz w:val="28"/>
          <w:szCs w:val="28"/>
        </w:rPr>
      </w:pPr>
    </w:p>
    <w:p w14:paraId="73F6072C" w14:textId="77777777" w:rsidR="00CF55F9" w:rsidRPr="00230485" w:rsidRDefault="00CF55F9" w:rsidP="00CF55F9">
      <w:pPr>
        <w:rPr>
          <w:rFonts w:ascii="Palatino Linotype" w:hAnsi="Palatino Linotype"/>
          <w:sz w:val="28"/>
          <w:szCs w:val="28"/>
        </w:rPr>
      </w:pPr>
      <w:r w:rsidRPr="00BA7878">
        <w:rPr>
          <w:rFonts w:ascii="Palatino Linotype" w:hAnsi="Palatino Linotype"/>
          <w:b/>
          <w:bCs/>
          <w:sz w:val="32"/>
          <w:szCs w:val="32"/>
          <w:u w:val="single"/>
        </w:rPr>
        <w:lastRenderedPageBreak/>
        <w:t>Concomitant</w:t>
      </w:r>
      <w:r w:rsidRPr="00230485">
        <w:rPr>
          <w:rFonts w:ascii="Palatino Linotype" w:hAnsi="Palatino Linotype"/>
          <w:sz w:val="28"/>
          <w:szCs w:val="28"/>
        </w:rPr>
        <w:t xml:space="preserve">: </w:t>
      </w:r>
      <w:r w:rsidRPr="00094EE2">
        <w:rPr>
          <w:rFonts w:ascii="Nirmala UI" w:hAnsi="Nirmala UI" w:cs="Nirmala UI"/>
          <w:b/>
          <w:bCs/>
          <w:sz w:val="30"/>
          <w:szCs w:val="30"/>
        </w:rPr>
        <w:t>सहगामी</w:t>
      </w:r>
      <w:r w:rsidRPr="00230485">
        <w:rPr>
          <w:rFonts w:ascii="Palatino Linotype" w:hAnsi="Palatino Linotype"/>
          <w:sz w:val="28"/>
          <w:szCs w:val="28"/>
        </w:rPr>
        <w:t>, naturally accompanying or associated, a phenomenon that naturally accompanies or follows something, Concomitant is used to describe something that happens at the same time as another thing and is connected with it, A concomitant of something is another thing that happens at the same time and is connected with it.</w:t>
      </w:r>
    </w:p>
    <w:p w14:paraId="407E0A3C"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3E5B8553"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she loved travel, with all its concomitant worries.</w:t>
      </w:r>
    </w:p>
    <w:p w14:paraId="58169FB6"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right to deliberately alter quotations is not a concomitant of a free press</w:t>
      </w:r>
    </w:p>
    <w:p w14:paraId="76F9EBCB"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Loss of memory is a natural concomitant of old age.</w:t>
      </w:r>
    </w:p>
    <w:p w14:paraId="6CD7D36A"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Any increase in students meant a concomitant increase in funding.</w:t>
      </w:r>
    </w:p>
    <w:p w14:paraId="2ED66F56"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Political union is an essential concomitant of successful economic union.</w:t>
      </w:r>
    </w:p>
    <w:p w14:paraId="737A0A62"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No patient had any concomitant disease.</w:t>
      </w:r>
    </w:p>
    <w:p w14:paraId="2BED5122"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Soldiers must be aware of the concomitant risks and responsibilities of military service.</w:t>
      </w:r>
    </w:p>
    <w:p w14:paraId="4A4E3ED2" w14:textId="77777777" w:rsidR="00CF55F9" w:rsidRPr="00230485" w:rsidRDefault="00CF55F9" w:rsidP="00CF55F9">
      <w:pPr>
        <w:rPr>
          <w:rFonts w:ascii="Palatino Linotype" w:hAnsi="Palatino Linotype"/>
          <w:sz w:val="28"/>
          <w:szCs w:val="28"/>
        </w:rPr>
      </w:pPr>
    </w:p>
    <w:p w14:paraId="36CCE458" w14:textId="77777777" w:rsidR="00CF55F9" w:rsidRPr="00230485" w:rsidRDefault="00CF55F9" w:rsidP="00CF55F9">
      <w:pPr>
        <w:rPr>
          <w:rFonts w:ascii="Palatino Linotype" w:hAnsi="Palatino Linotype"/>
          <w:sz w:val="28"/>
          <w:szCs w:val="28"/>
        </w:rPr>
      </w:pPr>
      <w:r w:rsidRPr="000A6526">
        <w:rPr>
          <w:rFonts w:ascii="Palatino Linotype" w:hAnsi="Palatino Linotype"/>
          <w:b/>
          <w:bCs/>
          <w:sz w:val="32"/>
          <w:szCs w:val="32"/>
          <w:u w:val="single"/>
        </w:rPr>
        <w:t>Beguiling</w:t>
      </w:r>
      <w:r w:rsidRPr="00230485">
        <w:rPr>
          <w:rFonts w:ascii="Palatino Linotype" w:hAnsi="Palatino Linotype"/>
          <w:sz w:val="28"/>
          <w:szCs w:val="28"/>
        </w:rPr>
        <w:t xml:space="preserve">: </w:t>
      </w:r>
      <w:r w:rsidRPr="000A6526">
        <w:rPr>
          <w:rFonts w:ascii="Nirmala UI" w:hAnsi="Nirmala UI" w:cs="Nirmala UI"/>
          <w:b/>
          <w:bCs/>
          <w:sz w:val="30"/>
          <w:szCs w:val="30"/>
        </w:rPr>
        <w:t>आकर्षक</w:t>
      </w:r>
      <w:r w:rsidRPr="00230485">
        <w:rPr>
          <w:rFonts w:ascii="Palatino Linotype" w:hAnsi="Palatino Linotype"/>
          <w:sz w:val="28"/>
          <w:szCs w:val="28"/>
        </w:rPr>
        <w:t>, charm or enchant (someone), often in a deceptive way, trick (someone) into doing something, Something that is beguiling is charming and attractive, interesting or attractive, but perhaps not to be trusted</w:t>
      </w:r>
    </w:p>
    <w:p w14:paraId="6D60C694"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34AF07F7"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he beguiled the voters with his good looks</w:t>
      </w:r>
    </w:p>
    <w:p w14:paraId="39D14D4C"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they were beguiled into signing a peace treaty</w:t>
      </w:r>
    </w:p>
    <w:p w14:paraId="2D8F29C9"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This is perhaps the most beguiling resort on the island.</w:t>
      </w:r>
    </w:p>
    <w:p w14:paraId="6842E14E"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It sounds a beguiling idea, but a little reflection shows that it will not be so straight forward to achieve.</w:t>
      </w:r>
    </w:p>
    <w:p w14:paraId="68CA4CA4"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Her beauty was beguiling.</w:t>
      </w:r>
    </w:p>
    <w:p w14:paraId="33EB3194"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beguiling simplicity of the flat tax is one reason it arouses suspicion.</w:t>
      </w:r>
    </w:p>
    <w:p w14:paraId="60D9DA39" w14:textId="6CEFB7FD" w:rsidR="00CF55F9" w:rsidRDefault="00CF55F9" w:rsidP="00CF55F9">
      <w:pPr>
        <w:rPr>
          <w:rFonts w:ascii="Palatino Linotype" w:hAnsi="Palatino Linotype"/>
          <w:sz w:val="28"/>
          <w:szCs w:val="28"/>
        </w:rPr>
      </w:pPr>
    </w:p>
    <w:p w14:paraId="4D2AAD9C" w14:textId="77777777" w:rsidR="00524A70" w:rsidRPr="0089012F" w:rsidRDefault="00524A70" w:rsidP="00524A70">
      <w:pPr>
        <w:rPr>
          <w:rFonts w:ascii="Palatino Linotype" w:hAnsi="Palatino Linotype"/>
          <w:b/>
          <w:bCs/>
          <w:sz w:val="28"/>
          <w:szCs w:val="28"/>
        </w:rPr>
      </w:pPr>
      <w:r w:rsidRPr="0089012F">
        <w:rPr>
          <w:rFonts w:ascii="Palatino Linotype" w:hAnsi="Palatino Linotype"/>
          <w:b/>
          <w:bCs/>
          <w:sz w:val="32"/>
          <w:szCs w:val="32"/>
          <w:u w:val="single"/>
        </w:rPr>
        <w:t>Torment</w:t>
      </w:r>
      <w:r w:rsidRPr="0089012F">
        <w:rPr>
          <w:rFonts w:ascii="Palatino Linotype" w:hAnsi="Palatino Linotype"/>
          <w:b/>
          <w:bCs/>
          <w:sz w:val="28"/>
          <w:szCs w:val="28"/>
        </w:rPr>
        <w:t xml:space="preserve">: </w:t>
      </w:r>
      <w:r w:rsidRPr="0089012F">
        <w:rPr>
          <w:rFonts w:ascii="Nirmala UI" w:hAnsi="Nirmala UI" w:cs="Nirmala UI"/>
          <w:b/>
          <w:bCs/>
          <w:sz w:val="28"/>
          <w:szCs w:val="28"/>
        </w:rPr>
        <w:t>ଯନ୍ତ୍ରଣା</w:t>
      </w:r>
    </w:p>
    <w:p w14:paraId="43726543" w14:textId="77777777" w:rsidR="00CF55F9" w:rsidRPr="00230485" w:rsidRDefault="00CF55F9" w:rsidP="00CF55F9">
      <w:pPr>
        <w:rPr>
          <w:rFonts w:ascii="Palatino Linotype" w:hAnsi="Palatino Linotype"/>
          <w:sz w:val="28"/>
          <w:szCs w:val="28"/>
        </w:rPr>
      </w:pPr>
    </w:p>
    <w:p w14:paraId="2095A649" w14:textId="77777777" w:rsidR="00CF55F9" w:rsidRPr="00230485" w:rsidRDefault="00CF55F9" w:rsidP="00CF55F9">
      <w:pPr>
        <w:rPr>
          <w:rFonts w:ascii="Palatino Linotype" w:hAnsi="Palatino Linotype"/>
          <w:sz w:val="28"/>
          <w:szCs w:val="28"/>
        </w:rPr>
      </w:pPr>
      <w:r w:rsidRPr="000A6526">
        <w:rPr>
          <w:rFonts w:ascii="Palatino Linotype" w:hAnsi="Palatino Linotype"/>
          <w:b/>
          <w:bCs/>
          <w:sz w:val="32"/>
          <w:szCs w:val="32"/>
          <w:u w:val="single"/>
        </w:rPr>
        <w:lastRenderedPageBreak/>
        <w:t>Ferment</w:t>
      </w:r>
      <w:r w:rsidRPr="00230485">
        <w:rPr>
          <w:rFonts w:ascii="Palatino Linotype" w:hAnsi="Palatino Linotype"/>
          <w:sz w:val="28"/>
          <w:szCs w:val="28"/>
        </w:rPr>
        <w:t>: Ferment is excitement and trouble caused by change or uncertainty, If a food, drink, or other natural substance ferments, a state of confusion, change, and lack of order or fighting</w:t>
      </w:r>
    </w:p>
    <w:p w14:paraId="2818EF60"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5FA3F9D5"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whole country has been in a state of political ferment for some months.</w:t>
      </w:r>
    </w:p>
    <w:p w14:paraId="30B456EB"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resignation of the president has left the country in ferment.</w:t>
      </w:r>
    </w:p>
    <w:p w14:paraId="1177367D"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country was in ferment.</w:t>
      </w:r>
    </w:p>
    <w:p w14:paraId="257206F8"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Psychological ferment and my unresponsive body brought me to many obstinate crying-spells</w:t>
      </w:r>
    </w:p>
    <w:p w14:paraId="22821C5B" w14:textId="77777777" w:rsidR="00CF55F9" w:rsidRDefault="00CF55F9" w:rsidP="00CF55F9">
      <w:pPr>
        <w:rPr>
          <w:rFonts w:ascii="Palatino Linotype" w:hAnsi="Palatino Linotype"/>
          <w:sz w:val="28"/>
          <w:szCs w:val="28"/>
        </w:rPr>
      </w:pPr>
    </w:p>
    <w:p w14:paraId="748694BD" w14:textId="77777777" w:rsidR="00CF55F9" w:rsidRPr="00230485" w:rsidRDefault="00CF55F9" w:rsidP="00CF55F9">
      <w:pPr>
        <w:rPr>
          <w:rFonts w:ascii="Palatino Linotype" w:hAnsi="Palatino Linotype"/>
          <w:sz w:val="28"/>
          <w:szCs w:val="28"/>
        </w:rPr>
      </w:pPr>
      <w:r w:rsidRPr="00792EF9">
        <w:rPr>
          <w:rFonts w:ascii="Palatino Linotype" w:hAnsi="Palatino Linotype"/>
          <w:b/>
          <w:bCs/>
          <w:sz w:val="30"/>
          <w:szCs w:val="30"/>
          <w:u w:val="single"/>
        </w:rPr>
        <w:t>Imperceptibility</w:t>
      </w:r>
      <w:r w:rsidRPr="00230485">
        <w:rPr>
          <w:rFonts w:ascii="Palatino Linotype" w:hAnsi="Palatino Linotype"/>
          <w:sz w:val="28"/>
          <w:szCs w:val="28"/>
        </w:rPr>
        <w:t>: Something that is imperceptible is so small that it is not noticed or cannot be seen, unable to be noticed or felt because of being very slight</w:t>
      </w:r>
    </w:p>
    <w:p w14:paraId="6A051403" w14:textId="77777777" w:rsidR="00CF55F9" w:rsidRPr="00792EF9" w:rsidRDefault="00CF55F9" w:rsidP="00CF55F9">
      <w:pPr>
        <w:rPr>
          <w:rFonts w:ascii="Palatino Linotype" w:hAnsi="Palatino Linotype"/>
          <w:b/>
          <w:bCs/>
          <w:sz w:val="28"/>
          <w:szCs w:val="28"/>
        </w:rPr>
      </w:pPr>
      <w:r w:rsidRPr="00792EF9">
        <w:rPr>
          <w:rFonts w:ascii="Palatino Linotype" w:hAnsi="Palatino Linotype"/>
          <w:b/>
          <w:bCs/>
          <w:sz w:val="28"/>
          <w:szCs w:val="28"/>
        </w:rPr>
        <w:t>Synonyms: undetectable, slight, subtle, small</w:t>
      </w:r>
    </w:p>
    <w:p w14:paraId="5FDDB2F2"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5726D16B"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disease develops gradually and imperceptibly (slowly).</w:t>
      </w:r>
    </w:p>
    <w:p w14:paraId="073CD81B"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Such changes are imperceptible to even the best-trained eye.</w:t>
      </w:r>
      <w:r>
        <w:rPr>
          <w:rFonts w:ascii="Palatino Linotype" w:hAnsi="Palatino Linotype"/>
          <w:sz w:val="28"/>
          <w:szCs w:val="28"/>
        </w:rPr>
        <w:t xml:space="preserve"> </w:t>
      </w:r>
      <w:r w:rsidRPr="00230485">
        <w:rPr>
          <w:rFonts w:ascii="Palatino Linotype" w:hAnsi="Palatino Linotype"/>
          <w:sz w:val="28"/>
          <w:szCs w:val="28"/>
        </w:rPr>
        <w:t>The transition is almost imperceptible.</w:t>
      </w:r>
    </w:p>
    <w:p w14:paraId="443B3C4E" w14:textId="77777777" w:rsidR="00CF55F9" w:rsidRDefault="00CF55F9" w:rsidP="00CF55F9">
      <w:pPr>
        <w:rPr>
          <w:rFonts w:ascii="Palatino Linotype" w:hAnsi="Palatino Linotype"/>
          <w:sz w:val="28"/>
          <w:szCs w:val="28"/>
        </w:rPr>
      </w:pPr>
      <w:r w:rsidRPr="00230485">
        <w:rPr>
          <w:rFonts w:ascii="Palatino Linotype" w:hAnsi="Palatino Linotype"/>
          <w:sz w:val="28"/>
          <w:szCs w:val="28"/>
        </w:rPr>
        <w:t>Any change came through slow imperceptible evolution.</w:t>
      </w:r>
    </w:p>
    <w:p w14:paraId="2F855487" w14:textId="77777777" w:rsidR="00CF55F9" w:rsidRPr="00230485" w:rsidRDefault="00CF55F9" w:rsidP="00CF55F9">
      <w:pPr>
        <w:rPr>
          <w:rFonts w:ascii="Palatino Linotype" w:hAnsi="Palatino Linotype"/>
          <w:sz w:val="28"/>
          <w:szCs w:val="28"/>
        </w:rPr>
      </w:pPr>
      <w:r w:rsidRPr="00365319">
        <w:rPr>
          <w:rFonts w:ascii="Palatino Linotype" w:hAnsi="Palatino Linotype"/>
          <w:b/>
          <w:bCs/>
          <w:sz w:val="32"/>
          <w:szCs w:val="32"/>
          <w:u w:val="single"/>
        </w:rPr>
        <w:t>Accentuate</w:t>
      </w:r>
      <w:r w:rsidRPr="00230485">
        <w:rPr>
          <w:rFonts w:ascii="Palatino Linotype" w:hAnsi="Palatino Linotype"/>
          <w:sz w:val="28"/>
          <w:szCs w:val="28"/>
        </w:rPr>
        <w:t xml:space="preserve">: </w:t>
      </w:r>
      <w:r w:rsidRPr="00365319">
        <w:rPr>
          <w:rFonts w:ascii="Nirmala UI" w:hAnsi="Nirmala UI" w:cs="Nirmala UI"/>
          <w:b/>
          <w:bCs/>
          <w:sz w:val="30"/>
          <w:szCs w:val="30"/>
        </w:rPr>
        <w:t>बड़ा</w:t>
      </w:r>
      <w:r w:rsidRPr="00365319">
        <w:rPr>
          <w:rFonts w:ascii="Palatino Linotype" w:hAnsi="Palatino Linotype"/>
          <w:b/>
          <w:bCs/>
          <w:sz w:val="30"/>
          <w:szCs w:val="30"/>
        </w:rPr>
        <w:t xml:space="preserve"> </w:t>
      </w:r>
      <w:r w:rsidRPr="00365319">
        <w:rPr>
          <w:rFonts w:ascii="Nirmala UI" w:hAnsi="Nirmala UI" w:cs="Nirmala UI"/>
          <w:b/>
          <w:bCs/>
          <w:sz w:val="30"/>
          <w:szCs w:val="30"/>
        </w:rPr>
        <w:t>कर</w:t>
      </w:r>
      <w:r w:rsidRPr="00365319">
        <w:rPr>
          <w:rFonts w:ascii="Palatino Linotype" w:hAnsi="Palatino Linotype"/>
          <w:b/>
          <w:bCs/>
          <w:sz w:val="30"/>
          <w:szCs w:val="30"/>
        </w:rPr>
        <w:t xml:space="preserve"> </w:t>
      </w:r>
      <w:r w:rsidRPr="00365319">
        <w:rPr>
          <w:rFonts w:ascii="Nirmala UI" w:hAnsi="Nirmala UI" w:cs="Nirmala UI"/>
          <w:b/>
          <w:bCs/>
          <w:sz w:val="30"/>
          <w:szCs w:val="30"/>
        </w:rPr>
        <w:t>दिखाना</w:t>
      </w:r>
      <w:r w:rsidRPr="00230485">
        <w:rPr>
          <w:rFonts w:ascii="Palatino Linotype" w:hAnsi="Palatino Linotype"/>
          <w:sz w:val="28"/>
          <w:szCs w:val="28"/>
        </w:rPr>
        <w:t>, make more noticeable or prominent, To accentuate something means to emphasize it or make it more noticeable, His shaven head accentuates his large round face, to emphasize a particular feature of something or to make something more noticeable:</w:t>
      </w:r>
    </w:p>
    <w:p w14:paraId="290890DE" w14:textId="77777777" w:rsidR="00CF55F9" w:rsidRPr="00365319" w:rsidRDefault="00CF55F9" w:rsidP="00CF55F9">
      <w:pPr>
        <w:rPr>
          <w:rFonts w:ascii="Palatino Linotype" w:hAnsi="Palatino Linotype"/>
          <w:b/>
          <w:bCs/>
          <w:sz w:val="28"/>
          <w:szCs w:val="28"/>
        </w:rPr>
      </w:pPr>
      <w:r w:rsidRPr="00365319">
        <w:rPr>
          <w:rFonts w:ascii="Palatino Linotype" w:hAnsi="Palatino Linotype"/>
          <w:b/>
          <w:bCs/>
          <w:sz w:val="28"/>
          <w:szCs w:val="28"/>
        </w:rPr>
        <w:t>Synonyms: emphasize, stress, highlight</w:t>
      </w:r>
    </w:p>
    <w:p w14:paraId="48AA559C"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49A32E05"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His shaven head accentuates his large round face.</w:t>
      </w:r>
    </w:p>
    <w:p w14:paraId="14294252"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it gets accentuated</w:t>
      </w:r>
    </w:p>
    <w:p w14:paraId="0DE208BA"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new policy only serves to accentuate the inadequacy of help for the homeless.</w:t>
      </w:r>
    </w:p>
    <w:p w14:paraId="33757F3E"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short black dress accentuated her slenderness.</w:t>
      </w:r>
    </w:p>
    <w:p w14:paraId="3D9F45CA"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lastRenderedPageBreak/>
        <w:t>trying to accentuate the positive aspects of the program</w:t>
      </w:r>
    </w:p>
    <w:p w14:paraId="22452F2D"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He likes to wear clothes that accentuate his muscular build.</w:t>
      </w:r>
    </w:p>
    <w:p w14:paraId="532F8E30"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photograph seemed to accentuate his large nose.</w:t>
      </w:r>
    </w:p>
    <w:p w14:paraId="626EB428"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A significant erosion of household wealth could accentuate a slowdown.</w:t>
      </w:r>
    </w:p>
    <w:p w14:paraId="4C0251E0" w14:textId="77777777" w:rsidR="00CF55F9" w:rsidRPr="00230485" w:rsidRDefault="00CF55F9" w:rsidP="00CF55F9">
      <w:pPr>
        <w:rPr>
          <w:rFonts w:ascii="Palatino Linotype" w:hAnsi="Palatino Linotype"/>
          <w:sz w:val="28"/>
          <w:szCs w:val="28"/>
        </w:rPr>
      </w:pPr>
    </w:p>
    <w:p w14:paraId="100BD512" w14:textId="77777777" w:rsidR="00CF55F9" w:rsidRPr="00230485" w:rsidRDefault="00CF55F9" w:rsidP="00CF55F9">
      <w:pPr>
        <w:rPr>
          <w:rFonts w:ascii="Palatino Linotype" w:hAnsi="Palatino Linotype"/>
          <w:sz w:val="28"/>
          <w:szCs w:val="28"/>
        </w:rPr>
      </w:pPr>
      <w:r w:rsidRPr="00695291">
        <w:rPr>
          <w:rFonts w:ascii="Palatino Linotype" w:hAnsi="Palatino Linotype"/>
          <w:b/>
          <w:bCs/>
          <w:sz w:val="32"/>
          <w:szCs w:val="32"/>
          <w:u w:val="single"/>
        </w:rPr>
        <w:t>Circumspection</w:t>
      </w:r>
      <w:r w:rsidRPr="00230485">
        <w:rPr>
          <w:rFonts w:ascii="Palatino Linotype" w:hAnsi="Palatino Linotype"/>
          <w:sz w:val="28"/>
          <w:szCs w:val="28"/>
        </w:rPr>
        <w:t>: the quality of being wary and unwilling to take risks; prudence, Circumspection is cautious behaviour and a refusal to take risks, the quality of being careful not to take risks</w:t>
      </w:r>
    </w:p>
    <w:p w14:paraId="30F9CD16"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7A3D8BA5"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Abraham Lincoln, who’d been more circumspect on the issue, was seen as a safer choice.</w:t>
      </w:r>
    </w:p>
    <w:p w14:paraId="26234429"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diplomacy required a circumspect response</w:t>
      </w:r>
    </w:p>
    <w:p w14:paraId="31FA9F41"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court showed great restraint and circumspection on extraordinarily sensitive issues.</w:t>
      </w:r>
    </w:p>
    <w:p w14:paraId="76BC4997"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Anything the sales agent tells you should be treated with the utmost circumspection.</w:t>
      </w:r>
    </w:p>
    <w:p w14:paraId="306022E9"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This is a region to be treated with circumspection.</w:t>
      </w:r>
    </w:p>
    <w:p w14:paraId="732824A0"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This is a very sensitive case requiring extreme circumspection.</w:t>
      </w:r>
    </w:p>
    <w:p w14:paraId="6612021D"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experience should be used with care, caution, circumspection and courageous prudence.</w:t>
      </w:r>
    </w:p>
    <w:p w14:paraId="155E1231" w14:textId="77777777" w:rsidR="00CF55F9" w:rsidRPr="00230485" w:rsidRDefault="00CF55F9" w:rsidP="00CF55F9">
      <w:pPr>
        <w:rPr>
          <w:rFonts w:ascii="Palatino Linotype" w:hAnsi="Palatino Linotype"/>
          <w:sz w:val="28"/>
          <w:szCs w:val="28"/>
        </w:rPr>
      </w:pPr>
    </w:p>
    <w:p w14:paraId="54ECAC34" w14:textId="77777777" w:rsidR="00CF55F9" w:rsidRPr="00230485" w:rsidRDefault="00CF55F9" w:rsidP="00CF55F9">
      <w:pPr>
        <w:rPr>
          <w:rFonts w:ascii="Palatino Linotype" w:hAnsi="Palatino Linotype"/>
          <w:sz w:val="28"/>
          <w:szCs w:val="28"/>
        </w:rPr>
      </w:pPr>
      <w:r w:rsidRPr="00A239D4">
        <w:rPr>
          <w:rFonts w:ascii="Palatino Linotype" w:hAnsi="Palatino Linotype"/>
          <w:b/>
          <w:bCs/>
          <w:sz w:val="32"/>
          <w:szCs w:val="32"/>
          <w:u w:val="single"/>
        </w:rPr>
        <w:t>Aversion</w:t>
      </w:r>
      <w:r w:rsidRPr="00230485">
        <w:rPr>
          <w:rFonts w:ascii="Palatino Linotype" w:hAnsi="Palatino Linotype"/>
          <w:sz w:val="28"/>
          <w:szCs w:val="28"/>
        </w:rPr>
        <w:t xml:space="preserve">: </w:t>
      </w:r>
      <w:r w:rsidRPr="00A239D4">
        <w:rPr>
          <w:rFonts w:ascii="Nirmala UI" w:hAnsi="Nirmala UI" w:cs="Nirmala UI"/>
          <w:b/>
          <w:bCs/>
          <w:sz w:val="30"/>
          <w:szCs w:val="30"/>
        </w:rPr>
        <w:t>ଘୃଣା</w:t>
      </w:r>
      <w:r w:rsidRPr="00A239D4">
        <w:rPr>
          <w:rFonts w:ascii="Palatino Linotype" w:hAnsi="Palatino Linotype"/>
          <w:b/>
          <w:bCs/>
          <w:sz w:val="30"/>
          <w:szCs w:val="30"/>
        </w:rPr>
        <w:t xml:space="preserve">, </w:t>
      </w:r>
      <w:r w:rsidRPr="00A239D4">
        <w:rPr>
          <w:rFonts w:ascii="Nirmala UI" w:hAnsi="Nirmala UI" w:cs="Nirmala UI"/>
          <w:b/>
          <w:bCs/>
          <w:sz w:val="30"/>
          <w:szCs w:val="30"/>
        </w:rPr>
        <w:t>घृणा</w:t>
      </w:r>
      <w:r w:rsidRPr="00A239D4">
        <w:rPr>
          <w:rFonts w:ascii="Palatino Linotype" w:hAnsi="Palatino Linotype"/>
          <w:b/>
          <w:bCs/>
          <w:sz w:val="30"/>
          <w:szCs w:val="30"/>
        </w:rPr>
        <w:t xml:space="preserve">, </w:t>
      </w:r>
      <w:r w:rsidRPr="00A239D4">
        <w:rPr>
          <w:rFonts w:ascii="Nirmala UI" w:hAnsi="Nirmala UI" w:cs="Nirmala UI"/>
          <w:b/>
          <w:bCs/>
          <w:sz w:val="30"/>
          <w:szCs w:val="30"/>
        </w:rPr>
        <w:t>विमुखता</w:t>
      </w:r>
      <w:r w:rsidRPr="00230485">
        <w:rPr>
          <w:rFonts w:ascii="Palatino Linotype" w:hAnsi="Palatino Linotype"/>
          <w:sz w:val="28"/>
          <w:szCs w:val="28"/>
        </w:rPr>
        <w:t>, If you have an aversion to someone or something, you dislike them very much.</w:t>
      </w:r>
    </w:p>
    <w:p w14:paraId="16972EE5" w14:textId="77777777" w:rsidR="00CF55F9" w:rsidRPr="00695291" w:rsidRDefault="00CF55F9" w:rsidP="00CF55F9">
      <w:pPr>
        <w:rPr>
          <w:rFonts w:ascii="Palatino Linotype" w:hAnsi="Palatino Linotype"/>
          <w:b/>
          <w:bCs/>
          <w:sz w:val="28"/>
          <w:szCs w:val="28"/>
        </w:rPr>
      </w:pPr>
      <w:r w:rsidRPr="00695291">
        <w:rPr>
          <w:rFonts w:ascii="Palatino Linotype" w:hAnsi="Palatino Linotype"/>
          <w:b/>
          <w:bCs/>
          <w:sz w:val="28"/>
          <w:szCs w:val="28"/>
        </w:rPr>
        <w:t>Synonyms: hatred, hate</w:t>
      </w:r>
    </w:p>
    <w:p w14:paraId="40EEBF2A"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22287C09"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I've always had an aversion to being part of a group.</w:t>
      </w:r>
    </w:p>
    <w:p w14:paraId="062B2D94"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She has a deep aversion to getting up in the morning.</w:t>
      </w:r>
    </w:p>
    <w:p w14:paraId="4180451B"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I felt an instant aversion to his parents.</w:t>
      </w:r>
    </w:p>
    <w:p w14:paraId="70E7FB71"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expressed an aversion to parties</w:t>
      </w:r>
      <w:r>
        <w:rPr>
          <w:rFonts w:ascii="Palatino Linotype" w:hAnsi="Palatino Linotype"/>
          <w:sz w:val="28"/>
          <w:szCs w:val="28"/>
        </w:rPr>
        <w:t xml:space="preserve">. </w:t>
      </w:r>
      <w:r w:rsidRPr="00230485">
        <w:rPr>
          <w:rFonts w:ascii="Palatino Linotype" w:hAnsi="Palatino Linotype"/>
          <w:sz w:val="28"/>
          <w:szCs w:val="28"/>
        </w:rPr>
        <w:t>She has an aversion to pets.</w:t>
      </w:r>
    </w:p>
    <w:p w14:paraId="0EA607B4"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Many people have a natural and emotional aversion to insects.</w:t>
      </w:r>
    </w:p>
    <w:p w14:paraId="12823C5D" w14:textId="77777777" w:rsidR="00CF55F9" w:rsidRPr="00230485" w:rsidRDefault="00CF55F9" w:rsidP="00CF55F9">
      <w:pPr>
        <w:rPr>
          <w:rFonts w:ascii="Palatino Linotype" w:hAnsi="Palatino Linotype"/>
          <w:sz w:val="28"/>
          <w:szCs w:val="28"/>
        </w:rPr>
      </w:pPr>
    </w:p>
    <w:p w14:paraId="29528990" w14:textId="77777777" w:rsidR="00CF55F9" w:rsidRPr="00230485" w:rsidRDefault="00CF55F9" w:rsidP="00CF55F9">
      <w:pPr>
        <w:rPr>
          <w:rFonts w:ascii="Palatino Linotype" w:hAnsi="Palatino Linotype"/>
          <w:sz w:val="28"/>
          <w:szCs w:val="28"/>
        </w:rPr>
      </w:pPr>
      <w:r w:rsidRPr="00674834">
        <w:rPr>
          <w:rFonts w:ascii="Palatino Linotype" w:hAnsi="Palatino Linotype"/>
          <w:b/>
          <w:bCs/>
          <w:sz w:val="32"/>
          <w:szCs w:val="32"/>
          <w:u w:val="single"/>
        </w:rPr>
        <w:lastRenderedPageBreak/>
        <w:t>Immense</w:t>
      </w:r>
      <w:r w:rsidRPr="00230485">
        <w:rPr>
          <w:rFonts w:ascii="Palatino Linotype" w:hAnsi="Palatino Linotype"/>
          <w:sz w:val="28"/>
          <w:szCs w:val="28"/>
        </w:rPr>
        <w:t xml:space="preserve">: </w:t>
      </w:r>
      <w:r w:rsidRPr="00674834">
        <w:rPr>
          <w:rFonts w:ascii="Nirmala UI" w:hAnsi="Nirmala UI" w:cs="Nirmala UI"/>
          <w:b/>
          <w:bCs/>
          <w:sz w:val="30"/>
          <w:szCs w:val="30"/>
        </w:rPr>
        <w:t>अति</w:t>
      </w:r>
      <w:r w:rsidRPr="00674834">
        <w:rPr>
          <w:rFonts w:ascii="Palatino Linotype" w:hAnsi="Palatino Linotype"/>
          <w:b/>
          <w:bCs/>
          <w:sz w:val="30"/>
          <w:szCs w:val="30"/>
        </w:rPr>
        <w:t xml:space="preserve"> </w:t>
      </w:r>
      <w:r w:rsidRPr="00674834">
        <w:rPr>
          <w:rFonts w:ascii="Nirmala UI" w:hAnsi="Nirmala UI" w:cs="Nirmala UI"/>
          <w:b/>
          <w:bCs/>
          <w:sz w:val="30"/>
          <w:szCs w:val="30"/>
        </w:rPr>
        <w:t>विशाल</w:t>
      </w:r>
      <w:r w:rsidRPr="00674834">
        <w:rPr>
          <w:rFonts w:ascii="Palatino Linotype" w:hAnsi="Palatino Linotype"/>
          <w:b/>
          <w:bCs/>
          <w:sz w:val="30"/>
          <w:szCs w:val="30"/>
        </w:rPr>
        <w:t xml:space="preserve">, </w:t>
      </w:r>
      <w:r w:rsidRPr="00674834">
        <w:rPr>
          <w:rFonts w:ascii="Nirmala UI" w:hAnsi="Nirmala UI" w:cs="Nirmala UI"/>
          <w:b/>
          <w:bCs/>
          <w:sz w:val="30"/>
          <w:szCs w:val="30"/>
        </w:rPr>
        <w:t>अतिव्यापक</w:t>
      </w:r>
      <w:r w:rsidRPr="00230485">
        <w:rPr>
          <w:rFonts w:ascii="Palatino Linotype" w:hAnsi="Palatino Linotype"/>
          <w:sz w:val="28"/>
          <w:szCs w:val="28"/>
        </w:rPr>
        <w:t>, extremely large or great, especially in scale or degree,If you describe something as immense, you mean that it is extremely large or great.</w:t>
      </w:r>
    </w:p>
    <w:p w14:paraId="5E74219E"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283A8F1B"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cost of restoration has been immense</w:t>
      </w:r>
      <w:r>
        <w:rPr>
          <w:rFonts w:ascii="Palatino Linotype" w:hAnsi="Palatino Linotype"/>
          <w:sz w:val="28"/>
          <w:szCs w:val="28"/>
        </w:rPr>
        <w:t xml:space="preserve">, </w:t>
      </w:r>
      <w:r w:rsidRPr="00230485">
        <w:rPr>
          <w:rFonts w:ascii="Palatino Linotype" w:hAnsi="Palatino Linotype"/>
          <w:sz w:val="28"/>
          <w:szCs w:val="28"/>
        </w:rPr>
        <w:t>an immense cloud of smoke.</w:t>
      </w:r>
    </w:p>
    <w:p w14:paraId="6990B714"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With immense relief I stopped running.</w:t>
      </w:r>
    </w:p>
    <w:p w14:paraId="6FCC63E9"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 xml:space="preserve">he immensity of the universe is difficult to grasp. </w:t>
      </w:r>
    </w:p>
    <w:p w14:paraId="0F21E632"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I watched her go with immense sadness.</w:t>
      </w:r>
    </w:p>
    <w:p w14:paraId="2288CC14"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job ahead is immense and will take time.</w:t>
      </w:r>
      <w:r>
        <w:rPr>
          <w:rFonts w:ascii="Palatino Linotype" w:hAnsi="Palatino Linotype"/>
          <w:sz w:val="28"/>
          <w:szCs w:val="28"/>
        </w:rPr>
        <w:t xml:space="preserve"> </w:t>
      </w:r>
      <w:r w:rsidRPr="00230485">
        <w:rPr>
          <w:rFonts w:ascii="Palatino Linotype" w:hAnsi="Palatino Linotype"/>
          <w:sz w:val="28"/>
          <w:szCs w:val="28"/>
        </w:rPr>
        <w:t>immense wealth/value</w:t>
      </w:r>
    </w:p>
    <w:p w14:paraId="7509F2C7"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They spent an immense amount of time getting the engine into perfect condition.</w:t>
      </w:r>
    </w:p>
    <w:p w14:paraId="19B3C27E"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He inherited an immense fortune.</w:t>
      </w:r>
    </w:p>
    <w:p w14:paraId="20391B8A"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She gazed at the immense expanse of the sea.</w:t>
      </w:r>
    </w:p>
    <w:p w14:paraId="49E246B6"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They made an immense improvement in English.</w:t>
      </w:r>
    </w:p>
    <w:p w14:paraId="08BF9C32"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Winning the prize carries immense prestige.</w:t>
      </w:r>
    </w:p>
    <w:p w14:paraId="39D7E91B"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Her services to the state have been immense.</w:t>
      </w:r>
    </w:p>
    <w:p w14:paraId="73549ED3" w14:textId="77777777" w:rsidR="00CF55F9" w:rsidRPr="00230485" w:rsidRDefault="00CF55F9" w:rsidP="00CF55F9">
      <w:pPr>
        <w:rPr>
          <w:rFonts w:ascii="Palatino Linotype" w:hAnsi="Palatino Linotype"/>
          <w:sz w:val="28"/>
          <w:szCs w:val="28"/>
        </w:rPr>
      </w:pPr>
    </w:p>
    <w:p w14:paraId="105DF50C" w14:textId="77777777" w:rsidR="00CF55F9" w:rsidRPr="00230485" w:rsidRDefault="00CF55F9" w:rsidP="00CF55F9">
      <w:pPr>
        <w:rPr>
          <w:rFonts w:ascii="Palatino Linotype" w:hAnsi="Palatino Linotype"/>
          <w:sz w:val="28"/>
          <w:szCs w:val="28"/>
        </w:rPr>
      </w:pPr>
      <w:r w:rsidRPr="00E331AD">
        <w:rPr>
          <w:rFonts w:ascii="Palatino Linotype" w:hAnsi="Palatino Linotype"/>
          <w:b/>
          <w:bCs/>
          <w:sz w:val="32"/>
          <w:szCs w:val="32"/>
          <w:u w:val="single"/>
        </w:rPr>
        <w:t>Limpid</w:t>
      </w:r>
      <w:r w:rsidRPr="00230485">
        <w:rPr>
          <w:rFonts w:ascii="Palatino Linotype" w:hAnsi="Palatino Linotype"/>
          <w:sz w:val="28"/>
          <w:szCs w:val="28"/>
        </w:rPr>
        <w:t>: (of a liquid) completely clear and transparent,If you say that something is limpid, you mean that it is very clear and transparent.</w:t>
      </w:r>
    </w:p>
    <w:p w14:paraId="7F8E9284" w14:textId="77777777" w:rsidR="00CF55F9" w:rsidRPr="00E331AD" w:rsidRDefault="00CF55F9" w:rsidP="00CF55F9">
      <w:pPr>
        <w:rPr>
          <w:rFonts w:ascii="Palatino Linotype" w:hAnsi="Palatino Linotype"/>
          <w:b/>
          <w:bCs/>
          <w:sz w:val="28"/>
          <w:szCs w:val="28"/>
        </w:rPr>
      </w:pPr>
      <w:r w:rsidRPr="00E331AD">
        <w:rPr>
          <w:rFonts w:ascii="Palatino Linotype" w:hAnsi="Palatino Linotype"/>
          <w:b/>
          <w:bCs/>
          <w:sz w:val="28"/>
          <w:szCs w:val="28"/>
        </w:rPr>
        <w:t>Similar: clear, transparent, glassy</w:t>
      </w:r>
    </w:p>
    <w:p w14:paraId="1B97C4E5" w14:textId="77777777" w:rsidR="00CF55F9" w:rsidRDefault="00CF55F9" w:rsidP="00CF55F9">
      <w:pPr>
        <w:rPr>
          <w:rFonts w:ascii="Palatino Linotype" w:hAnsi="Palatino Linotype"/>
          <w:b/>
          <w:bCs/>
          <w:sz w:val="28"/>
          <w:szCs w:val="28"/>
        </w:rPr>
      </w:pPr>
      <w:r w:rsidRPr="00E331AD">
        <w:rPr>
          <w:rFonts w:ascii="Palatino Linotype" w:hAnsi="Palatino Linotype"/>
          <w:b/>
          <w:bCs/>
          <w:sz w:val="28"/>
          <w:szCs w:val="28"/>
        </w:rPr>
        <w:t>Synonyms: clear, bright, pure, transparent</w:t>
      </w:r>
    </w:p>
    <w:p w14:paraId="2869513F"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6B5E9F5F"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a limpid pool</w:t>
      </w:r>
      <w:r>
        <w:rPr>
          <w:rFonts w:ascii="Palatino Linotype" w:hAnsi="Palatino Linotype"/>
          <w:sz w:val="28"/>
          <w:szCs w:val="28"/>
        </w:rPr>
        <w:t xml:space="preserve">, </w:t>
      </w:r>
      <w:r w:rsidRPr="00230485">
        <w:rPr>
          <w:rFonts w:ascii="Palatino Linotype" w:hAnsi="Palatino Linotype"/>
          <w:sz w:val="28"/>
          <w:szCs w:val="28"/>
        </w:rPr>
        <w:t>She gave him a look of limpid honesty.</w:t>
      </w:r>
      <w:r>
        <w:rPr>
          <w:rFonts w:ascii="Palatino Linotype" w:hAnsi="Palatino Linotype"/>
          <w:sz w:val="28"/>
          <w:szCs w:val="28"/>
        </w:rPr>
        <w:t xml:space="preserve"> </w:t>
      </w:r>
    </w:p>
    <w:p w14:paraId="2814F646"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It was a limpid, beautiful day</w:t>
      </w:r>
    </w:p>
    <w:p w14:paraId="4738B186"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it is limpid that the obligation of the husband is on a higher pedestal</w:t>
      </w:r>
    </w:p>
    <w:p w14:paraId="64FF3034" w14:textId="16A39B07" w:rsidR="00CF55F9" w:rsidRDefault="00CF55F9" w:rsidP="00CF55F9">
      <w:pPr>
        <w:rPr>
          <w:rFonts w:ascii="Palatino Linotype" w:hAnsi="Palatino Linotype"/>
          <w:sz w:val="28"/>
          <w:szCs w:val="28"/>
        </w:rPr>
      </w:pPr>
    </w:p>
    <w:p w14:paraId="1D7F0D4C" w14:textId="2E2DE777" w:rsidR="00CF55F9" w:rsidRDefault="00CF55F9" w:rsidP="00CF55F9">
      <w:pPr>
        <w:rPr>
          <w:rFonts w:ascii="Palatino Linotype" w:hAnsi="Palatino Linotype"/>
          <w:sz w:val="28"/>
          <w:szCs w:val="28"/>
        </w:rPr>
      </w:pPr>
    </w:p>
    <w:p w14:paraId="32158551" w14:textId="77777777" w:rsidR="00CF55F9" w:rsidRPr="00230485" w:rsidRDefault="00CF55F9" w:rsidP="00CF55F9">
      <w:pPr>
        <w:rPr>
          <w:rFonts w:ascii="Palatino Linotype" w:hAnsi="Palatino Linotype"/>
          <w:sz w:val="28"/>
          <w:szCs w:val="28"/>
        </w:rPr>
      </w:pPr>
    </w:p>
    <w:p w14:paraId="2CE92285" w14:textId="77777777" w:rsidR="00CF55F9" w:rsidRPr="00230485" w:rsidRDefault="00CF55F9" w:rsidP="00CF55F9">
      <w:pPr>
        <w:rPr>
          <w:rFonts w:ascii="Palatino Linotype" w:hAnsi="Palatino Linotype"/>
          <w:sz w:val="28"/>
          <w:szCs w:val="28"/>
        </w:rPr>
      </w:pPr>
      <w:r w:rsidRPr="00BC3440">
        <w:rPr>
          <w:rFonts w:ascii="Palatino Linotype" w:hAnsi="Palatino Linotype"/>
          <w:b/>
          <w:bCs/>
          <w:sz w:val="32"/>
          <w:szCs w:val="32"/>
          <w:u w:val="single"/>
        </w:rPr>
        <w:lastRenderedPageBreak/>
        <w:t>Cogitate</w:t>
      </w:r>
      <w:r w:rsidRPr="00230485">
        <w:rPr>
          <w:rFonts w:ascii="Palatino Linotype" w:hAnsi="Palatino Linotype"/>
          <w:sz w:val="28"/>
          <w:szCs w:val="28"/>
        </w:rPr>
        <w:t xml:space="preserve">: </w:t>
      </w:r>
      <w:r w:rsidRPr="00CF215B">
        <w:rPr>
          <w:rFonts w:ascii="Nirmala UI" w:hAnsi="Nirmala UI" w:cs="Nirmala UI"/>
          <w:b/>
          <w:bCs/>
          <w:sz w:val="30"/>
          <w:szCs w:val="30"/>
        </w:rPr>
        <w:t>सोच</w:t>
      </w:r>
      <w:r w:rsidRPr="00CF215B">
        <w:rPr>
          <w:rFonts w:ascii="Palatino Linotype" w:hAnsi="Palatino Linotype"/>
          <w:b/>
          <w:bCs/>
          <w:sz w:val="30"/>
          <w:szCs w:val="30"/>
        </w:rPr>
        <w:t>-</w:t>
      </w:r>
      <w:r w:rsidRPr="00CF215B">
        <w:rPr>
          <w:rFonts w:ascii="Nirmala UI" w:hAnsi="Nirmala UI" w:cs="Nirmala UI"/>
          <w:b/>
          <w:bCs/>
          <w:sz w:val="30"/>
          <w:szCs w:val="30"/>
        </w:rPr>
        <w:t>विचार</w:t>
      </w:r>
      <w:r w:rsidRPr="00CF215B">
        <w:rPr>
          <w:rFonts w:ascii="Palatino Linotype" w:hAnsi="Palatino Linotype"/>
          <w:b/>
          <w:bCs/>
          <w:sz w:val="30"/>
          <w:szCs w:val="30"/>
        </w:rPr>
        <w:t xml:space="preserve"> </w:t>
      </w:r>
      <w:r w:rsidRPr="00CF215B">
        <w:rPr>
          <w:rFonts w:ascii="Nirmala UI" w:hAnsi="Nirmala UI" w:cs="Nirmala UI"/>
          <w:b/>
          <w:bCs/>
          <w:sz w:val="30"/>
          <w:szCs w:val="30"/>
        </w:rPr>
        <w:t>करना</w:t>
      </w:r>
      <w:r w:rsidRPr="00230485">
        <w:rPr>
          <w:rFonts w:ascii="Palatino Linotype" w:hAnsi="Palatino Linotype"/>
          <w:sz w:val="28"/>
          <w:szCs w:val="28"/>
        </w:rPr>
        <w:t>, think deeply about something, If you are cogitating, you are thinking deeply about something,to ponder or meditate on usually intently</w:t>
      </w:r>
    </w:p>
    <w:p w14:paraId="06DE03D0" w14:textId="77777777" w:rsidR="00CF55F9" w:rsidRPr="00CF215B" w:rsidRDefault="00CF55F9" w:rsidP="00CF55F9">
      <w:pPr>
        <w:rPr>
          <w:rFonts w:ascii="Palatino Linotype" w:hAnsi="Palatino Linotype"/>
          <w:b/>
          <w:bCs/>
          <w:sz w:val="28"/>
          <w:szCs w:val="28"/>
        </w:rPr>
      </w:pPr>
      <w:r w:rsidRPr="00CF215B">
        <w:rPr>
          <w:rFonts w:ascii="Palatino Linotype" w:hAnsi="Palatino Linotype"/>
          <w:b/>
          <w:bCs/>
          <w:sz w:val="28"/>
          <w:szCs w:val="28"/>
        </w:rPr>
        <w:t>Synonyms: think, consider, reflect, contemplate</w:t>
      </w:r>
    </w:p>
    <w:p w14:paraId="0E44FE95"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07E76091"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He sat silently cogitating.</w:t>
      </w:r>
      <w:r>
        <w:rPr>
          <w:rFonts w:ascii="Palatino Linotype" w:hAnsi="Palatino Linotype"/>
          <w:sz w:val="28"/>
          <w:szCs w:val="28"/>
        </w:rPr>
        <w:t xml:space="preserve"> </w:t>
      </w:r>
      <w:r w:rsidRPr="00230485">
        <w:rPr>
          <w:rFonts w:ascii="Palatino Linotype" w:hAnsi="Palatino Linotype"/>
          <w:sz w:val="28"/>
          <w:szCs w:val="28"/>
        </w:rPr>
        <w:t>cogitating on her career plans</w:t>
      </w:r>
    </w:p>
    <w:p w14:paraId="52704443"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After much cogitation, we decided to move to the Isle of Wight.</w:t>
      </w:r>
    </w:p>
    <w:p w14:paraId="37F790E9"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cogitating the possible consequences of my decision.</w:t>
      </w:r>
      <w:r>
        <w:rPr>
          <w:rFonts w:ascii="Palatino Linotype" w:hAnsi="Palatino Linotype"/>
          <w:sz w:val="28"/>
          <w:szCs w:val="28"/>
        </w:rPr>
        <w:t xml:space="preserve"> </w:t>
      </w:r>
      <w:r w:rsidRPr="00230485">
        <w:rPr>
          <w:rFonts w:ascii="Palatino Linotype" w:hAnsi="Palatino Linotype"/>
          <w:sz w:val="28"/>
          <w:szCs w:val="28"/>
        </w:rPr>
        <w:t>cogitate mischief against sb</w:t>
      </w:r>
    </w:p>
    <w:p w14:paraId="2F7F1AEE"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cogitated on what would be the right thing to do</w:t>
      </w:r>
    </w:p>
    <w:p w14:paraId="3A38DF99"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Should cogitate the necessity and the possibility that the teacher carries on educating a research.</w:t>
      </w:r>
    </w:p>
    <w:p w14:paraId="32E6C0D5"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author poses that the cultivation of clinical cogitate ability must be rooted not in academic discussion but in teaching practice.</w:t>
      </w:r>
    </w:p>
    <w:p w14:paraId="59807375"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commanding the judicial conscience to ponder and cogitate with reasonable yard-stick of precision</w:t>
      </w:r>
    </w:p>
    <w:p w14:paraId="397FA61C" w14:textId="7DB14FA3" w:rsidR="00CF55F9" w:rsidRDefault="00CF55F9" w:rsidP="00CF55F9">
      <w:pPr>
        <w:rPr>
          <w:rFonts w:ascii="Palatino Linotype" w:hAnsi="Palatino Linotype"/>
          <w:sz w:val="28"/>
          <w:szCs w:val="28"/>
        </w:rPr>
      </w:pPr>
    </w:p>
    <w:p w14:paraId="71144C39" w14:textId="77777777" w:rsidR="00CF55F9" w:rsidRPr="00230485" w:rsidRDefault="00CF55F9" w:rsidP="00CF55F9">
      <w:pPr>
        <w:rPr>
          <w:rFonts w:ascii="Palatino Linotype" w:hAnsi="Palatino Linotype"/>
          <w:sz w:val="28"/>
          <w:szCs w:val="28"/>
        </w:rPr>
      </w:pPr>
      <w:r w:rsidRPr="0033105B">
        <w:rPr>
          <w:rFonts w:ascii="Palatino Linotype" w:hAnsi="Palatino Linotype"/>
          <w:b/>
          <w:bCs/>
          <w:sz w:val="32"/>
          <w:szCs w:val="32"/>
          <w:u w:val="single"/>
        </w:rPr>
        <w:t>Precision</w:t>
      </w:r>
      <w:r w:rsidRPr="00230485">
        <w:rPr>
          <w:rFonts w:ascii="Palatino Linotype" w:hAnsi="Palatino Linotype"/>
          <w:sz w:val="28"/>
          <w:szCs w:val="28"/>
        </w:rPr>
        <w:t xml:space="preserve">: </w:t>
      </w:r>
      <w:r w:rsidRPr="0033105B">
        <w:rPr>
          <w:rFonts w:ascii="Nirmala UI" w:hAnsi="Nirmala UI" w:cs="Nirmala UI"/>
          <w:b/>
          <w:bCs/>
          <w:sz w:val="30"/>
          <w:szCs w:val="30"/>
        </w:rPr>
        <w:t>ସଠିକତା</w:t>
      </w:r>
      <w:r w:rsidRPr="00230485">
        <w:rPr>
          <w:rFonts w:ascii="Palatino Linotype" w:hAnsi="Palatino Linotype"/>
          <w:sz w:val="28"/>
          <w:szCs w:val="28"/>
        </w:rPr>
        <w:t>, the quality, condition, or fact of being exact and accurate, If you do something with precision, you do it exactly as it should be done.</w:t>
      </w:r>
    </w:p>
    <w:p w14:paraId="32BD0E8F" w14:textId="77777777" w:rsidR="00CF55F9" w:rsidRPr="002E673C" w:rsidRDefault="00CF55F9" w:rsidP="00CF55F9">
      <w:pPr>
        <w:rPr>
          <w:rFonts w:ascii="Palatino Linotype" w:hAnsi="Palatino Linotype"/>
          <w:b/>
          <w:bCs/>
          <w:sz w:val="28"/>
          <w:szCs w:val="28"/>
        </w:rPr>
      </w:pPr>
      <w:r w:rsidRPr="002E673C">
        <w:rPr>
          <w:rFonts w:ascii="Palatino Linotype" w:hAnsi="Palatino Linotype"/>
          <w:b/>
          <w:bCs/>
          <w:sz w:val="28"/>
          <w:szCs w:val="28"/>
        </w:rPr>
        <w:t>Similar: exactness, accuracy</w:t>
      </w:r>
    </w:p>
    <w:p w14:paraId="19E45480"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678A7017"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Great precision is required to align the mirrors accurately.</w:t>
      </w:r>
    </w:p>
    <w:p w14:paraId="44FB0808"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His books are a pleasure to read because he writes with such clarity and precision.</w:t>
      </w:r>
    </w:p>
    <w:p w14:paraId="6D700766"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whole play was executed with great precision.</w:t>
      </w:r>
    </w:p>
    <w:p w14:paraId="7DD8D4DA"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Your report lacks precision.</w:t>
      </w:r>
      <w:r>
        <w:rPr>
          <w:rFonts w:ascii="Palatino Linotype" w:hAnsi="Palatino Linotype"/>
          <w:sz w:val="28"/>
          <w:szCs w:val="28"/>
        </w:rPr>
        <w:t xml:space="preserve"> </w:t>
      </w:r>
      <w:r w:rsidRPr="00230485">
        <w:rPr>
          <w:rFonts w:ascii="Palatino Linotype" w:hAnsi="Palatino Linotype"/>
          <w:sz w:val="28"/>
          <w:szCs w:val="28"/>
        </w:rPr>
        <w:t>He lacked profundity and analytical precision.</w:t>
      </w:r>
    </w:p>
    <w:p w14:paraId="026AB8B1"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diagram had been copied with great precision.</w:t>
      </w:r>
    </w:p>
    <w:p w14:paraId="533C1DC4" w14:textId="74EFBFA3" w:rsidR="00CF55F9" w:rsidRDefault="00CF55F9" w:rsidP="00CF55F9">
      <w:pPr>
        <w:rPr>
          <w:rFonts w:ascii="Palatino Linotype" w:hAnsi="Palatino Linotype"/>
          <w:sz w:val="28"/>
          <w:szCs w:val="28"/>
        </w:rPr>
      </w:pPr>
    </w:p>
    <w:p w14:paraId="2C97C7E0" w14:textId="55DBB95C" w:rsidR="009F0E8B" w:rsidRDefault="009F0E8B" w:rsidP="00CF55F9">
      <w:pPr>
        <w:rPr>
          <w:rFonts w:ascii="Palatino Linotype" w:hAnsi="Palatino Linotype"/>
          <w:sz w:val="28"/>
          <w:szCs w:val="28"/>
        </w:rPr>
      </w:pPr>
    </w:p>
    <w:p w14:paraId="6962E838" w14:textId="77777777" w:rsidR="009F0E8B" w:rsidRPr="00230485" w:rsidRDefault="009F0E8B" w:rsidP="00CF55F9">
      <w:pPr>
        <w:rPr>
          <w:rFonts w:ascii="Palatino Linotype" w:hAnsi="Palatino Linotype"/>
          <w:sz w:val="28"/>
          <w:szCs w:val="28"/>
        </w:rPr>
      </w:pPr>
    </w:p>
    <w:p w14:paraId="444EBC46" w14:textId="77777777" w:rsidR="00CF55F9" w:rsidRPr="00230485" w:rsidRDefault="00CF55F9" w:rsidP="00CF55F9">
      <w:pPr>
        <w:rPr>
          <w:rFonts w:ascii="Palatino Linotype" w:hAnsi="Palatino Linotype"/>
          <w:sz w:val="28"/>
          <w:szCs w:val="28"/>
        </w:rPr>
      </w:pPr>
      <w:r w:rsidRPr="002E673C">
        <w:rPr>
          <w:rFonts w:ascii="Palatino Linotype" w:hAnsi="Palatino Linotype"/>
          <w:b/>
          <w:bCs/>
          <w:sz w:val="34"/>
          <w:szCs w:val="34"/>
          <w:u w:val="single"/>
        </w:rPr>
        <w:lastRenderedPageBreak/>
        <w:t>Rapacious</w:t>
      </w:r>
      <w:r w:rsidRPr="00230485">
        <w:rPr>
          <w:rFonts w:ascii="Palatino Linotype" w:hAnsi="Palatino Linotype"/>
          <w:sz w:val="28"/>
          <w:szCs w:val="28"/>
        </w:rPr>
        <w:t xml:space="preserve">: </w:t>
      </w:r>
      <w:r w:rsidRPr="002E673C">
        <w:rPr>
          <w:rFonts w:ascii="Nirmala UI" w:hAnsi="Nirmala UI" w:cs="Nirmala UI"/>
          <w:b/>
          <w:bCs/>
          <w:sz w:val="30"/>
          <w:szCs w:val="30"/>
        </w:rPr>
        <w:t>लालची</w:t>
      </w:r>
      <w:r w:rsidRPr="00230485">
        <w:rPr>
          <w:rFonts w:ascii="Palatino Linotype" w:hAnsi="Palatino Linotype"/>
          <w:sz w:val="28"/>
          <w:szCs w:val="28"/>
        </w:rPr>
        <w:t>, aggressively greedy</w:t>
      </w:r>
    </w:p>
    <w:p w14:paraId="1B99B2A2"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7266A539"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Rapacious landlords, He had a rapacious appetite, a rapacious exploitation policy.</w:t>
      </w:r>
    </w:p>
    <w:p w14:paraId="66DD7AA2"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a rapacious landlord/businessman</w:t>
      </w:r>
      <w:r>
        <w:rPr>
          <w:rFonts w:ascii="Palatino Linotype" w:hAnsi="Palatino Linotype"/>
          <w:sz w:val="28"/>
          <w:szCs w:val="28"/>
        </w:rPr>
        <w:t xml:space="preserve">, </w:t>
      </w:r>
      <w:r w:rsidRPr="00230485">
        <w:rPr>
          <w:rFonts w:ascii="Palatino Linotype" w:hAnsi="Palatino Linotype"/>
          <w:sz w:val="28"/>
          <w:szCs w:val="28"/>
        </w:rPr>
        <w:t>her rapacious appetite for fame</w:t>
      </w:r>
    </w:p>
    <w:p w14:paraId="59B68DAA"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He looked somehow rapacious.</w:t>
      </w:r>
    </w:p>
    <w:p w14:paraId="4B65936A"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Mr Brown said there was also a global perspective to America's rapacious model of consumption.</w:t>
      </w:r>
    </w:p>
    <w:p w14:paraId="12D52F7D"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What are you doing to stop the rapacious plunder of chile's resources?</w:t>
      </w:r>
    </w:p>
    <w:p w14:paraId="178B8A0E"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insatiable and rapacious savage desire</w:t>
      </w:r>
    </w:p>
    <w:p w14:paraId="5F3C050A" w14:textId="77777777" w:rsidR="00CF55F9" w:rsidRPr="00230485" w:rsidRDefault="00CF55F9" w:rsidP="00CF55F9">
      <w:pPr>
        <w:rPr>
          <w:rFonts w:ascii="Palatino Linotype" w:hAnsi="Palatino Linotype"/>
          <w:sz w:val="28"/>
          <w:szCs w:val="28"/>
        </w:rPr>
      </w:pPr>
    </w:p>
    <w:p w14:paraId="1C9A3530" w14:textId="77777777" w:rsidR="00CF55F9" w:rsidRPr="00230485" w:rsidRDefault="00CF55F9" w:rsidP="00CF55F9">
      <w:pPr>
        <w:rPr>
          <w:rFonts w:ascii="Palatino Linotype" w:hAnsi="Palatino Linotype"/>
          <w:sz w:val="28"/>
          <w:szCs w:val="28"/>
        </w:rPr>
      </w:pPr>
      <w:r w:rsidRPr="005F48DF">
        <w:rPr>
          <w:rFonts w:ascii="Palatino Linotype" w:hAnsi="Palatino Linotype"/>
          <w:b/>
          <w:bCs/>
          <w:sz w:val="32"/>
          <w:szCs w:val="32"/>
          <w:u w:val="single"/>
        </w:rPr>
        <w:t>Bestow</w:t>
      </w:r>
      <w:r w:rsidRPr="00230485">
        <w:rPr>
          <w:rFonts w:ascii="Palatino Linotype" w:hAnsi="Palatino Linotype"/>
          <w:sz w:val="28"/>
          <w:szCs w:val="28"/>
        </w:rPr>
        <w:t xml:space="preserve">: </w:t>
      </w:r>
      <w:r w:rsidRPr="002E673C">
        <w:rPr>
          <w:rFonts w:ascii="Nirmala UI" w:hAnsi="Nirmala UI" w:cs="Nirmala UI"/>
          <w:b/>
          <w:bCs/>
          <w:sz w:val="30"/>
          <w:szCs w:val="30"/>
        </w:rPr>
        <w:t>ପ୍ରଦାନ</w:t>
      </w:r>
      <w:r w:rsidRPr="002E673C">
        <w:rPr>
          <w:rFonts w:ascii="Palatino Linotype" w:hAnsi="Palatino Linotype"/>
          <w:b/>
          <w:bCs/>
          <w:sz w:val="30"/>
          <w:szCs w:val="30"/>
        </w:rPr>
        <w:t xml:space="preserve"> </w:t>
      </w:r>
      <w:r w:rsidRPr="002E673C">
        <w:rPr>
          <w:rFonts w:ascii="Nirmala UI" w:hAnsi="Nirmala UI" w:cs="Nirmala UI"/>
          <w:b/>
          <w:bCs/>
          <w:sz w:val="30"/>
          <w:szCs w:val="30"/>
        </w:rPr>
        <w:t>କରନ୍ତୁ</w:t>
      </w:r>
      <w:r w:rsidRPr="00230485">
        <w:rPr>
          <w:rFonts w:ascii="Palatino Linotype" w:hAnsi="Palatino Linotype"/>
          <w:sz w:val="28"/>
          <w:szCs w:val="28"/>
        </w:rPr>
        <w:t xml:space="preserve">, </w:t>
      </w:r>
      <w:r w:rsidRPr="00230485">
        <w:rPr>
          <w:rFonts w:ascii="Nirmala UI" w:hAnsi="Nirmala UI" w:cs="Nirmala UI"/>
          <w:sz w:val="28"/>
          <w:szCs w:val="28"/>
        </w:rPr>
        <w:t>प्रदान</w:t>
      </w:r>
      <w:r w:rsidRPr="00230485">
        <w:rPr>
          <w:rFonts w:ascii="Palatino Linotype" w:hAnsi="Palatino Linotype"/>
          <w:sz w:val="28"/>
          <w:szCs w:val="28"/>
        </w:rPr>
        <w:t xml:space="preserve"> </w:t>
      </w:r>
      <w:r w:rsidRPr="00230485">
        <w:rPr>
          <w:rFonts w:ascii="Nirmala UI" w:hAnsi="Nirmala UI" w:cs="Nirmala UI"/>
          <w:sz w:val="28"/>
          <w:szCs w:val="28"/>
        </w:rPr>
        <w:t>करना</w:t>
      </w:r>
      <w:r w:rsidRPr="00230485">
        <w:rPr>
          <w:rFonts w:ascii="Palatino Linotype" w:hAnsi="Palatino Linotype"/>
          <w:sz w:val="28"/>
          <w:szCs w:val="28"/>
        </w:rPr>
        <w:t>,confer or present (an honour, right, or gift)</w:t>
      </w:r>
      <w:r>
        <w:rPr>
          <w:rFonts w:ascii="Palatino Linotype" w:hAnsi="Palatino Linotype"/>
          <w:sz w:val="28"/>
          <w:szCs w:val="28"/>
        </w:rPr>
        <w:t xml:space="preserve">, </w:t>
      </w:r>
      <w:r w:rsidRPr="00230485">
        <w:rPr>
          <w:rFonts w:ascii="Palatino Linotype" w:hAnsi="Palatino Linotype"/>
          <w:sz w:val="28"/>
          <w:szCs w:val="28"/>
        </w:rPr>
        <w:t>To bestow something on someone means to give or present it to them.</w:t>
      </w:r>
    </w:p>
    <w:p w14:paraId="62F74322"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42D7613E"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office was bestowed on him by the monarch of this realm</w:t>
      </w:r>
    </w:p>
    <w:p w14:paraId="5BBA64F5"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Queen has bestowed a knighthood on him.</w:t>
      </w:r>
      <w:r>
        <w:rPr>
          <w:rFonts w:ascii="Palatino Linotype" w:hAnsi="Palatino Linotype"/>
          <w:sz w:val="28"/>
          <w:szCs w:val="28"/>
        </w:rPr>
        <w:t xml:space="preserve"> </w:t>
      </w:r>
      <w:r w:rsidRPr="00230485">
        <w:rPr>
          <w:rFonts w:ascii="Palatino Linotype" w:hAnsi="Palatino Linotype"/>
          <w:sz w:val="28"/>
          <w:szCs w:val="28"/>
        </w:rPr>
        <w:t>I intend to bestow upon you unsolicited advice</w:t>
      </w:r>
      <w:r>
        <w:rPr>
          <w:rFonts w:ascii="Palatino Linotype" w:hAnsi="Palatino Linotype"/>
          <w:sz w:val="28"/>
          <w:szCs w:val="28"/>
        </w:rPr>
        <w:t xml:space="preserve">. </w:t>
      </w:r>
      <w:r w:rsidRPr="00230485">
        <w:rPr>
          <w:rFonts w:ascii="Palatino Linotype" w:hAnsi="Palatino Linotype"/>
          <w:sz w:val="28"/>
          <w:szCs w:val="28"/>
        </w:rPr>
        <w:t>The country’s highest medal was bestowed upon him for heroism.</w:t>
      </w:r>
    </w:p>
    <w:p w14:paraId="18BFF841"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You should bestow more time to work and less to daydreaming.</w:t>
      </w:r>
    </w:p>
    <w:p w14:paraId="17A382A6"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But football can bestow incredible social status on those with skill.</w:t>
      </w:r>
    </w:p>
    <w:p w14:paraId="76D7D425" w14:textId="77777777" w:rsidR="00CF55F9" w:rsidRPr="00230485" w:rsidRDefault="00CF55F9" w:rsidP="00CF55F9">
      <w:pPr>
        <w:rPr>
          <w:rFonts w:ascii="Palatino Linotype" w:hAnsi="Palatino Linotype"/>
          <w:sz w:val="28"/>
          <w:szCs w:val="28"/>
        </w:rPr>
      </w:pPr>
    </w:p>
    <w:p w14:paraId="50F29856" w14:textId="77777777" w:rsidR="00CF55F9" w:rsidRPr="00230485" w:rsidRDefault="00CF55F9" w:rsidP="00CF55F9">
      <w:pPr>
        <w:rPr>
          <w:rFonts w:ascii="Palatino Linotype" w:hAnsi="Palatino Linotype"/>
          <w:sz w:val="28"/>
          <w:szCs w:val="28"/>
        </w:rPr>
      </w:pPr>
      <w:r w:rsidRPr="00F73056">
        <w:rPr>
          <w:rFonts w:ascii="Palatino Linotype" w:hAnsi="Palatino Linotype"/>
          <w:b/>
          <w:bCs/>
          <w:sz w:val="32"/>
          <w:szCs w:val="32"/>
          <w:u w:val="single"/>
        </w:rPr>
        <w:t>Delineation</w:t>
      </w:r>
      <w:r w:rsidRPr="00230485">
        <w:rPr>
          <w:rFonts w:ascii="Palatino Linotype" w:hAnsi="Palatino Linotype"/>
          <w:sz w:val="28"/>
          <w:szCs w:val="28"/>
        </w:rPr>
        <w:t xml:space="preserve">: </w:t>
      </w:r>
      <w:r w:rsidRPr="00F73056">
        <w:rPr>
          <w:rFonts w:ascii="Nirmala UI" w:hAnsi="Nirmala UI" w:cs="Nirmala UI"/>
          <w:b/>
          <w:bCs/>
          <w:sz w:val="30"/>
          <w:szCs w:val="30"/>
        </w:rPr>
        <w:t>चित्रण</w:t>
      </w:r>
      <w:r w:rsidRPr="00230485">
        <w:rPr>
          <w:rFonts w:ascii="Palatino Linotype" w:hAnsi="Palatino Linotype"/>
          <w:sz w:val="28"/>
          <w:szCs w:val="28"/>
        </w:rPr>
        <w:t>, the action of describing or portraying something precisely, If you delineate something such as an idea or situation, you describe it or define it, often in a lot of detail.</w:t>
      </w:r>
    </w:p>
    <w:p w14:paraId="05CAEFB1" w14:textId="77777777" w:rsidR="00CF55F9" w:rsidRPr="001B2031" w:rsidRDefault="00CF55F9" w:rsidP="00CF55F9">
      <w:pPr>
        <w:rPr>
          <w:rFonts w:ascii="Palatino Linotype" w:hAnsi="Palatino Linotype"/>
          <w:b/>
          <w:bCs/>
          <w:sz w:val="28"/>
          <w:szCs w:val="28"/>
        </w:rPr>
      </w:pPr>
      <w:r w:rsidRPr="001B2031">
        <w:rPr>
          <w:rFonts w:ascii="Palatino Linotype" w:hAnsi="Palatino Linotype"/>
          <w:b/>
          <w:bCs/>
          <w:sz w:val="28"/>
          <w:szCs w:val="28"/>
        </w:rPr>
        <w:t>Similar: portrayal, description, presentation, depiction, representation</w:t>
      </w:r>
    </w:p>
    <w:p w14:paraId="555A019C"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78FCB33B"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He tried to make a clear delineation between his job and his private activities.</w:t>
      </w:r>
    </w:p>
    <w:p w14:paraId="1174DE6A"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delineation of a scene</w:t>
      </w:r>
      <w:r>
        <w:rPr>
          <w:rFonts w:ascii="Palatino Linotype" w:hAnsi="Palatino Linotype"/>
          <w:sz w:val="28"/>
          <w:szCs w:val="28"/>
        </w:rPr>
        <w:t xml:space="preserve">. </w:t>
      </w:r>
      <w:r w:rsidRPr="00230485">
        <w:rPr>
          <w:rFonts w:ascii="Palatino Linotype" w:hAnsi="Palatino Linotype"/>
          <w:sz w:val="28"/>
          <w:szCs w:val="28"/>
        </w:rPr>
        <w:t xml:space="preserve">Biography must to some extent delineate characters. </w:t>
      </w:r>
    </w:p>
    <w:p w14:paraId="4B854546"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artist's exquisite delineation of costume and jewellery</w:t>
      </w:r>
    </w:p>
    <w:p w14:paraId="15D8FC2E" w14:textId="77777777" w:rsidR="00CF55F9" w:rsidRPr="00230485" w:rsidRDefault="00CF55F9" w:rsidP="00CF55F9">
      <w:pPr>
        <w:rPr>
          <w:rFonts w:ascii="Palatino Linotype" w:hAnsi="Palatino Linotype"/>
          <w:sz w:val="28"/>
          <w:szCs w:val="28"/>
        </w:rPr>
      </w:pPr>
      <w:r w:rsidRPr="00CA4DA5">
        <w:rPr>
          <w:rFonts w:ascii="Palatino Linotype" w:hAnsi="Palatino Linotype"/>
          <w:b/>
          <w:bCs/>
          <w:sz w:val="32"/>
          <w:szCs w:val="32"/>
          <w:u w:val="single"/>
        </w:rPr>
        <w:lastRenderedPageBreak/>
        <w:t>Futility</w:t>
      </w:r>
      <w:r w:rsidRPr="00230485">
        <w:rPr>
          <w:rFonts w:ascii="Palatino Linotype" w:hAnsi="Palatino Linotype"/>
          <w:sz w:val="28"/>
          <w:szCs w:val="28"/>
        </w:rPr>
        <w:t xml:space="preserve">:  </w:t>
      </w:r>
      <w:r w:rsidRPr="00901DFD">
        <w:rPr>
          <w:rFonts w:ascii="Nirmala UI" w:hAnsi="Nirmala UI" w:cs="Nirmala UI"/>
          <w:b/>
          <w:bCs/>
          <w:sz w:val="30"/>
          <w:szCs w:val="30"/>
        </w:rPr>
        <w:t>निरर्थकता</w:t>
      </w:r>
      <w:r w:rsidRPr="00901DFD">
        <w:rPr>
          <w:rFonts w:ascii="Palatino Linotype" w:hAnsi="Palatino Linotype"/>
          <w:b/>
          <w:bCs/>
          <w:sz w:val="30"/>
          <w:szCs w:val="30"/>
        </w:rPr>
        <w:t xml:space="preserve">, </w:t>
      </w:r>
      <w:r w:rsidRPr="00901DFD">
        <w:rPr>
          <w:rFonts w:ascii="Nirmala UI" w:hAnsi="Nirmala UI" w:cs="Nirmala UI"/>
          <w:b/>
          <w:bCs/>
          <w:sz w:val="30"/>
          <w:szCs w:val="30"/>
        </w:rPr>
        <w:t>व्यर्थ</w:t>
      </w:r>
      <w:r w:rsidRPr="00230485">
        <w:rPr>
          <w:rFonts w:ascii="Palatino Linotype" w:hAnsi="Palatino Linotype"/>
          <w:sz w:val="28"/>
          <w:szCs w:val="28"/>
        </w:rPr>
        <w:t>, uselessness, Futility is a total lack of purpose or usefulness, If you say that something is futile, you mean there is no point in doing it</w:t>
      </w:r>
    </w:p>
    <w:p w14:paraId="404F20AA"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36A4FD30"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continuance of the criminal proceeding would be an exercise in futility</w:t>
      </w:r>
    </w:p>
    <w:p w14:paraId="7291F5B3"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It would be futile to sustain his life when there is no chance of any improvement.</w:t>
      </w:r>
    </w:p>
    <w:p w14:paraId="648BB701"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their futile attempts to avoid being seen</w:t>
      </w:r>
    </w:p>
    <w:p w14:paraId="5EF89F9E"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His speech focused on the futility of violence.</w:t>
      </w:r>
    </w:p>
    <w:p w14:paraId="03104CB7"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All my attempts to cheer her up proved futile.</w:t>
      </w:r>
    </w:p>
    <w:p w14:paraId="235BB391"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She could see the utter futility of trying to protest.</w:t>
      </w:r>
    </w:p>
    <w:p w14:paraId="1004862A"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Fighting the rising waters was an exercise in futility.</w:t>
      </w:r>
    </w:p>
    <w:p w14:paraId="189BC47D"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I fully realized the futility of this enterprise, an unrequited obsession</w:t>
      </w:r>
    </w:p>
    <w:p w14:paraId="2ACDB0F9" w14:textId="77777777" w:rsidR="00CF55F9" w:rsidRDefault="00CF55F9" w:rsidP="00CF55F9">
      <w:pPr>
        <w:rPr>
          <w:rFonts w:ascii="Palatino Linotype" w:hAnsi="Palatino Linotype"/>
          <w:sz w:val="28"/>
          <w:szCs w:val="28"/>
        </w:rPr>
      </w:pPr>
    </w:p>
    <w:p w14:paraId="300B17D3" w14:textId="77777777" w:rsidR="00CF55F9" w:rsidRPr="00230485" w:rsidRDefault="00CF55F9" w:rsidP="00CF55F9">
      <w:pPr>
        <w:rPr>
          <w:rFonts w:ascii="Palatino Linotype" w:hAnsi="Palatino Linotype"/>
          <w:sz w:val="28"/>
          <w:szCs w:val="28"/>
        </w:rPr>
      </w:pPr>
      <w:r w:rsidRPr="000159AB">
        <w:rPr>
          <w:rFonts w:ascii="Palatino Linotype" w:hAnsi="Palatino Linotype"/>
          <w:b/>
          <w:bCs/>
          <w:sz w:val="32"/>
          <w:szCs w:val="32"/>
          <w:u w:val="single"/>
        </w:rPr>
        <w:t>Plenitude</w:t>
      </w:r>
      <w:r w:rsidRPr="00230485">
        <w:rPr>
          <w:rFonts w:ascii="Palatino Linotype" w:hAnsi="Palatino Linotype"/>
          <w:sz w:val="28"/>
          <w:szCs w:val="28"/>
        </w:rPr>
        <w:t xml:space="preserve">: </w:t>
      </w:r>
      <w:r w:rsidRPr="000159AB">
        <w:rPr>
          <w:rFonts w:ascii="Nirmala UI" w:hAnsi="Nirmala UI" w:cs="Nirmala UI"/>
          <w:b/>
          <w:bCs/>
          <w:sz w:val="30"/>
          <w:szCs w:val="30"/>
        </w:rPr>
        <w:t>विपुलता</w:t>
      </w:r>
      <w:r w:rsidRPr="00230485">
        <w:rPr>
          <w:rFonts w:ascii="Palatino Linotype" w:hAnsi="Palatino Linotype"/>
          <w:sz w:val="28"/>
          <w:szCs w:val="28"/>
        </w:rPr>
        <w:t>, an abundance, If there is a plenitude of something, there is a great quantity of it.</w:t>
      </w:r>
    </w:p>
    <w:p w14:paraId="349DCB8D" w14:textId="77777777" w:rsidR="00CF55F9" w:rsidRPr="00230485" w:rsidRDefault="00CF55F9" w:rsidP="00CF55F9">
      <w:pPr>
        <w:rPr>
          <w:rFonts w:ascii="Palatino Linotype" w:hAnsi="Palatino Linotype"/>
          <w:sz w:val="28"/>
          <w:szCs w:val="28"/>
        </w:rPr>
      </w:pPr>
      <w:r>
        <w:rPr>
          <w:rFonts w:ascii="Palatino Linotype" w:hAnsi="Palatino Linotype"/>
          <w:b/>
          <w:bCs/>
          <w:sz w:val="30"/>
          <w:szCs w:val="30"/>
          <w:u w:val="single"/>
        </w:rPr>
        <w:t>Usages</w:t>
      </w:r>
    </w:p>
    <w:p w14:paraId="2496A828"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 plenitude of the Pope's powers</w:t>
      </w:r>
      <w:r>
        <w:rPr>
          <w:rFonts w:ascii="Palatino Linotype" w:hAnsi="Palatino Linotype"/>
          <w:sz w:val="28"/>
          <w:szCs w:val="28"/>
        </w:rPr>
        <w:t xml:space="preserve">. </w:t>
      </w:r>
      <w:r w:rsidRPr="00230485">
        <w:rPr>
          <w:rFonts w:ascii="Palatino Linotype" w:hAnsi="Palatino Linotype"/>
          <w:sz w:val="28"/>
          <w:szCs w:val="28"/>
        </w:rPr>
        <w:t>Only to St Peter had the plenitude of power</w:t>
      </w:r>
    </w:p>
    <w:p w14:paraId="42BDC865"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What is the use of a book about interior design without a plenitude of pictures in color?</w:t>
      </w:r>
    </w:p>
    <w:p w14:paraId="05BD9792"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They have a plenitude of vacancies for drivers.</w:t>
      </w:r>
    </w:p>
    <w:p w14:paraId="556C7D73" w14:textId="77777777" w:rsidR="00CF55F9" w:rsidRPr="00230485" w:rsidRDefault="00CF55F9" w:rsidP="00CF55F9">
      <w:pPr>
        <w:rPr>
          <w:rFonts w:ascii="Palatino Linotype" w:hAnsi="Palatino Linotype"/>
          <w:sz w:val="28"/>
          <w:szCs w:val="28"/>
        </w:rPr>
      </w:pPr>
      <w:r w:rsidRPr="00230485">
        <w:rPr>
          <w:rFonts w:ascii="Palatino Linotype" w:hAnsi="Palatino Linotype"/>
          <w:sz w:val="28"/>
          <w:szCs w:val="28"/>
        </w:rPr>
        <w:t>This midsummer has plenitude of fruits and vegetables.</w:t>
      </w:r>
    </w:p>
    <w:p w14:paraId="3E159492" w14:textId="7EA83A08" w:rsidR="00CF55F9" w:rsidRDefault="00CF55F9" w:rsidP="00CF55F9">
      <w:pPr>
        <w:rPr>
          <w:rFonts w:ascii="Palatino Linotype" w:hAnsi="Palatino Linotype"/>
          <w:sz w:val="28"/>
          <w:szCs w:val="28"/>
        </w:rPr>
      </w:pPr>
      <w:r w:rsidRPr="00230485">
        <w:rPr>
          <w:rFonts w:ascii="Palatino Linotype" w:hAnsi="Palatino Linotype"/>
          <w:sz w:val="28"/>
          <w:szCs w:val="28"/>
        </w:rPr>
        <w:t>Inherent power is of wide plenitude with no statutory limitation</w:t>
      </w:r>
    </w:p>
    <w:p w14:paraId="16C73B4C" w14:textId="77777777" w:rsidR="00CF55F9" w:rsidRDefault="00CF55F9" w:rsidP="00CF55F9">
      <w:pPr>
        <w:rPr>
          <w:rFonts w:ascii="Palatino Linotype" w:hAnsi="Palatino Linotype"/>
          <w:sz w:val="28"/>
          <w:szCs w:val="28"/>
        </w:rPr>
      </w:pPr>
    </w:p>
    <w:p w14:paraId="7D4FFAD0" w14:textId="77777777" w:rsidR="00F95EEC" w:rsidRDefault="00F95EEC" w:rsidP="00CF55F9">
      <w:pPr>
        <w:rPr>
          <w:rFonts w:ascii="Palatino Linotype" w:hAnsi="Palatino Linotype"/>
          <w:sz w:val="28"/>
          <w:szCs w:val="28"/>
        </w:rPr>
      </w:pPr>
    </w:p>
    <w:p w14:paraId="39E1F76F" w14:textId="2A6D194B" w:rsidR="00F95EEC" w:rsidRPr="0000674D" w:rsidRDefault="00F95EEC" w:rsidP="00F95EEC"/>
    <w:sectPr w:rsidR="00F95EEC" w:rsidRPr="0000674D" w:rsidSect="00F84140">
      <w:footerReference w:type="default" r:id="rId6"/>
      <w:pgSz w:w="12240" w:h="15840"/>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BC142" w14:textId="77777777" w:rsidR="00441A51" w:rsidRDefault="00441A51" w:rsidP="00F84140">
      <w:pPr>
        <w:spacing w:after="0" w:line="240" w:lineRule="auto"/>
      </w:pPr>
      <w:r>
        <w:separator/>
      </w:r>
    </w:p>
  </w:endnote>
  <w:endnote w:type="continuationSeparator" w:id="0">
    <w:p w14:paraId="40EDD303" w14:textId="77777777" w:rsidR="00441A51" w:rsidRDefault="00441A51"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62DAECDA"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3BD4529"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FFD0F" w14:textId="77777777" w:rsidR="00441A51" w:rsidRDefault="00441A51" w:rsidP="00F84140">
      <w:pPr>
        <w:spacing w:after="0" w:line="240" w:lineRule="auto"/>
      </w:pPr>
      <w:r>
        <w:separator/>
      </w:r>
    </w:p>
  </w:footnote>
  <w:footnote w:type="continuationSeparator" w:id="0">
    <w:p w14:paraId="241CB339" w14:textId="77777777" w:rsidR="00441A51" w:rsidRDefault="00441A51"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A71"/>
    <w:rsid w:val="0000674D"/>
    <w:rsid w:val="00441A51"/>
    <w:rsid w:val="00524A70"/>
    <w:rsid w:val="00535A29"/>
    <w:rsid w:val="0065062C"/>
    <w:rsid w:val="006E62EB"/>
    <w:rsid w:val="00791A71"/>
    <w:rsid w:val="00881B99"/>
    <w:rsid w:val="009431B2"/>
    <w:rsid w:val="009F0E8B"/>
    <w:rsid w:val="00C31770"/>
    <w:rsid w:val="00CF55F9"/>
    <w:rsid w:val="00DC3407"/>
    <w:rsid w:val="00DC4A4C"/>
    <w:rsid w:val="00EB545A"/>
    <w:rsid w:val="00F84140"/>
    <w:rsid w:val="00F95EE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F4B57"/>
  <w15:chartTrackingRefBased/>
  <w15:docId w15:val="{57D35886-A293-4062-8FA2-95064704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d\Documents\Custom%20Office%20Templates\Piku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Piku1.dotx</Template>
  <TotalTime>6</TotalTime>
  <Pages>10</Pages>
  <Words>1946</Words>
  <Characters>11093</Characters>
  <Application>Microsoft Office Word</Application>
  <DocSecurity>0</DocSecurity>
  <Lines>92</Lines>
  <Paragraphs>26</Paragraphs>
  <ScaleCrop>false</ScaleCrop>
  <Company/>
  <LinksUpToDate>false</LinksUpToDate>
  <CharactersWithSpaces>13013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17</cp:revision>
  <dcterms:created xsi:type="dcterms:W3CDTF">2023-03-29T04:29:00Z</dcterms:created>
  <dcterms:modified xsi:type="dcterms:W3CDTF">2023-03-29T04:43:00Z</dcterms:modified>
</cp:coreProperties>
</file>