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3D5C3" w14:textId="4C5E115A" w:rsidR="00C31770" w:rsidRDefault="00EC5042" w:rsidP="0000674D">
      <w:pPr>
        <w:rPr>
          <w:rFonts w:ascii="Palatino Linotype" w:hAnsi="Palatino Linotype"/>
          <w:sz w:val="52"/>
          <w:szCs w:val="52"/>
          <w:u w:val="single"/>
        </w:rPr>
      </w:pPr>
      <w:r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>
        <w:rPr>
          <w:rFonts w:ascii="Palatino Linotype" w:hAnsi="Palatino Linotype"/>
          <w:sz w:val="52"/>
          <w:szCs w:val="52"/>
          <w:u w:val="single"/>
        </w:rPr>
        <w:t>V</w:t>
      </w:r>
      <w:r w:rsidR="003E6BFC">
        <w:rPr>
          <w:rFonts w:ascii="Palatino Linotype" w:hAnsi="Palatino Linotype"/>
          <w:sz w:val="52"/>
          <w:szCs w:val="52"/>
          <w:u w:val="single"/>
        </w:rPr>
        <w:t>I</w:t>
      </w:r>
      <w:r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>
        <w:rPr>
          <w:rFonts w:ascii="Palatino Linotype" w:hAnsi="Palatino Linotype"/>
          <w:sz w:val="52"/>
          <w:szCs w:val="52"/>
          <w:u w:val="single"/>
        </w:rPr>
        <w:t>2</w:t>
      </w:r>
    </w:p>
    <w:p w14:paraId="550AC6A3" w14:textId="77777777" w:rsidR="00041F29" w:rsidRPr="00B71892" w:rsidRDefault="00041F29" w:rsidP="00041F29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ED1E6B">
        <w:rPr>
          <w:rFonts w:ascii="Palatino Linotype" w:hAnsi="Palatino Linotype"/>
          <w:b/>
          <w:bCs/>
          <w:sz w:val="32"/>
          <w:szCs w:val="32"/>
          <w:u w:val="single"/>
        </w:rPr>
        <w:t>Impeachment</w:t>
      </w:r>
      <w:r w:rsidRPr="00B71892">
        <w:rPr>
          <w:rFonts w:ascii="Palatino Linotype" w:hAnsi="Palatino Linotype"/>
          <w:sz w:val="28"/>
          <w:szCs w:val="28"/>
        </w:rPr>
        <w:t xml:space="preserve">: </w:t>
      </w:r>
      <w:r w:rsidRPr="004F6296">
        <w:rPr>
          <w:rFonts w:ascii="inherit" w:hAnsi="inherit" w:cs="Mangal" w:hint="cs"/>
          <w:color w:val="202124"/>
          <w:sz w:val="28"/>
          <w:szCs w:val="28"/>
          <w:cs/>
          <w:lang w:bidi="hi-IN"/>
        </w:rPr>
        <w:t>दोषारोपण</w:t>
      </w:r>
      <w:r w:rsidRPr="004F6296">
        <w:rPr>
          <w:rFonts w:ascii="inherit" w:hAnsi="inherit" w:cs="Mangal"/>
          <w:color w:val="202124"/>
          <w:sz w:val="28"/>
          <w:szCs w:val="28"/>
          <w:lang w:bidi="hi-IN"/>
        </w:rPr>
        <w:t>,</w:t>
      </w:r>
      <w:r>
        <w:rPr>
          <w:rFonts w:ascii="inherit" w:hAnsi="inherit" w:cs="Mangal"/>
          <w:color w:val="202124"/>
          <w:sz w:val="36"/>
          <w:szCs w:val="36"/>
          <w:lang w:bidi="hi-IN"/>
        </w:rPr>
        <w:t xml:space="preserve"> </w:t>
      </w:r>
      <w:proofErr w:type="spellStart"/>
      <w:r w:rsidRPr="00ED1E6B">
        <w:rPr>
          <w:rFonts w:ascii="Palatino Linotype" w:hAnsi="Palatino Linotype"/>
          <w:b/>
          <w:bCs/>
          <w:sz w:val="28"/>
          <w:szCs w:val="28"/>
        </w:rPr>
        <w:t>Dosharopan</w:t>
      </w:r>
      <w:proofErr w:type="spellEnd"/>
      <w:r w:rsidRPr="00ED1E6B">
        <w:rPr>
          <w:rFonts w:ascii="Palatino Linotype" w:hAnsi="Palatino Linotype"/>
          <w:b/>
          <w:bCs/>
          <w:sz w:val="28"/>
          <w:szCs w:val="28"/>
        </w:rPr>
        <w:t xml:space="preserve"> in Odia and Hindi</w:t>
      </w:r>
      <w:r w:rsidRPr="00B71892">
        <w:rPr>
          <w:rFonts w:ascii="Palatino Linotype" w:hAnsi="Palatino Linotype"/>
          <w:sz w:val="28"/>
          <w:szCs w:val="28"/>
        </w:rPr>
        <w:t>,</w:t>
      </w:r>
    </w:p>
    <w:p w14:paraId="19733FD9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The impeachment of a senior official is the process of charging them with a crime which makes them unfit for office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B71892">
        <w:rPr>
          <w:rFonts w:ascii="Palatino Linotype" w:hAnsi="Palatino Linotype"/>
          <w:sz w:val="28"/>
          <w:szCs w:val="28"/>
        </w:rPr>
        <w:t xml:space="preserve">the act of making a formal statement that a public official might be guilty of a serious offence in connection with his or her </w:t>
      </w:r>
      <w:proofErr w:type="gramStart"/>
      <w:r w:rsidRPr="00B71892">
        <w:rPr>
          <w:rFonts w:ascii="Palatino Linotype" w:hAnsi="Palatino Linotype"/>
          <w:sz w:val="28"/>
          <w:szCs w:val="28"/>
        </w:rPr>
        <w:t>job</w:t>
      </w:r>
      <w:proofErr w:type="gramEnd"/>
    </w:p>
    <w:p w14:paraId="75651922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to charge with a crime or misdemeanor</w:t>
      </w:r>
    </w:p>
    <w:p w14:paraId="42821B1F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4575226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There are grounds for impeachment.</w:t>
      </w:r>
    </w:p>
    <w:p w14:paraId="74F74621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The federal judge faces impeachment.</w:t>
      </w:r>
    </w:p>
    <w:p w14:paraId="4D4A6762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The investigation expanded and ultimately led to impeachment.</w:t>
      </w:r>
    </w:p>
    <w:p w14:paraId="3A6CFD22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The verdict resulting from his impeachment destroyed his political career.</w:t>
      </w:r>
    </w:p>
    <w:p w14:paraId="0237D5BA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330EE1EA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proofErr w:type="spellStart"/>
      <w:proofErr w:type="gramStart"/>
      <w:r w:rsidRPr="00C6287C">
        <w:rPr>
          <w:rFonts w:ascii="Palatino Linotype" w:hAnsi="Palatino Linotype"/>
          <w:b/>
          <w:bCs/>
          <w:sz w:val="32"/>
          <w:szCs w:val="32"/>
          <w:u w:val="single"/>
        </w:rPr>
        <w:t>Eulogy</w:t>
      </w:r>
      <w:r w:rsidRPr="00B71892">
        <w:rPr>
          <w:rFonts w:ascii="Palatino Linotype" w:hAnsi="Palatino Linotype"/>
          <w:sz w:val="28"/>
          <w:szCs w:val="28"/>
        </w:rPr>
        <w:t>:a</w:t>
      </w:r>
      <w:proofErr w:type="spellEnd"/>
      <w:proofErr w:type="gramEnd"/>
      <w:r w:rsidRPr="00B71892">
        <w:rPr>
          <w:rFonts w:ascii="Palatino Linotype" w:hAnsi="Palatino Linotype"/>
          <w:sz w:val="28"/>
          <w:szCs w:val="28"/>
        </w:rPr>
        <w:t xml:space="preserve"> speech or piece of writing that praises someone or something highly, especially a tribute to someone who has just died.</w:t>
      </w:r>
    </w:p>
    <w:p w14:paraId="5CFDA154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A eulogy is a speech or piece of writing that praises someone or something very much.</w:t>
      </w:r>
    </w:p>
    <w:p w14:paraId="092303C3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F540710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a eulogy to the Queen Mother</w:t>
      </w:r>
      <w:r>
        <w:rPr>
          <w:rFonts w:ascii="Palatino Linotype" w:hAnsi="Palatino Linotype"/>
          <w:sz w:val="28"/>
          <w:szCs w:val="28"/>
        </w:rPr>
        <w:t xml:space="preserve">, </w:t>
      </w:r>
      <w:proofErr w:type="gramStart"/>
      <w:r w:rsidRPr="00B71892">
        <w:rPr>
          <w:rFonts w:ascii="Palatino Linotype" w:hAnsi="Palatino Linotype"/>
          <w:sz w:val="28"/>
          <w:szCs w:val="28"/>
        </w:rPr>
        <w:t>The</w:t>
      </w:r>
      <w:proofErr w:type="gramEnd"/>
      <w:r w:rsidRPr="00B71892">
        <w:rPr>
          <w:rFonts w:ascii="Palatino Linotype" w:hAnsi="Palatino Linotype"/>
          <w:sz w:val="28"/>
          <w:szCs w:val="28"/>
        </w:rPr>
        <w:t xml:space="preserve"> song was a eulogy to the joys of travelling.</w:t>
      </w:r>
    </w:p>
    <w:p w14:paraId="759FC5A1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 xml:space="preserve">she delivered the eulogy at his </w:t>
      </w:r>
      <w:proofErr w:type="gramStart"/>
      <w:r w:rsidRPr="00B71892">
        <w:rPr>
          <w:rFonts w:ascii="Palatino Linotype" w:hAnsi="Palatino Linotype"/>
          <w:sz w:val="28"/>
          <w:szCs w:val="28"/>
        </w:rPr>
        <w:t>funeral</w:t>
      </w:r>
      <w:r>
        <w:rPr>
          <w:rFonts w:ascii="Palatino Linotype" w:hAnsi="Palatino Linotype"/>
          <w:sz w:val="28"/>
          <w:szCs w:val="28"/>
        </w:rPr>
        <w:t>,</w:t>
      </w:r>
      <w:proofErr w:type="gramEnd"/>
      <w:r>
        <w:rPr>
          <w:rFonts w:ascii="Palatino Linotype" w:hAnsi="Palatino Linotype"/>
          <w:sz w:val="28"/>
          <w:szCs w:val="28"/>
        </w:rPr>
        <w:t xml:space="preserve"> </w:t>
      </w:r>
      <w:r w:rsidRPr="00B71892">
        <w:rPr>
          <w:rFonts w:ascii="Palatino Linotype" w:hAnsi="Palatino Linotype"/>
          <w:sz w:val="28"/>
          <w:szCs w:val="28"/>
        </w:rPr>
        <w:t>The minister delivered a long eulogy.</w:t>
      </w:r>
    </w:p>
    <w:p w14:paraId="0D6DA302" w14:textId="77777777" w:rsidR="00041F29" w:rsidRPr="00B71892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He wrote an exciting eulogy for the celebrations on the National Day.</w:t>
      </w:r>
    </w:p>
    <w:p w14:paraId="42133E65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 xml:space="preserve">I do not need to, </w:t>
      </w:r>
      <w:proofErr w:type="gramStart"/>
      <w:r w:rsidRPr="00B71892">
        <w:rPr>
          <w:rFonts w:ascii="Palatino Linotype" w:hAnsi="Palatino Linotype"/>
          <w:sz w:val="28"/>
          <w:szCs w:val="28"/>
        </w:rPr>
        <w:t>you</w:t>
      </w:r>
      <w:proofErr w:type="gramEnd"/>
      <w:r w:rsidRPr="00B71892">
        <w:rPr>
          <w:rFonts w:ascii="Palatino Linotype" w:hAnsi="Palatino Linotype"/>
          <w:sz w:val="28"/>
          <w:szCs w:val="28"/>
        </w:rPr>
        <w:t xml:space="preserve"> hypocritical eulogy.</w:t>
      </w:r>
    </w:p>
    <w:p w14:paraId="774D8B25" w14:textId="77777777" w:rsidR="00041F29" w:rsidRPr="00436324" w:rsidRDefault="00041F29" w:rsidP="00041F29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436324">
        <w:rPr>
          <w:rFonts w:ascii="Palatino Linotype" w:hAnsi="Palatino Linotype"/>
          <w:b/>
          <w:bCs/>
          <w:sz w:val="32"/>
          <w:szCs w:val="32"/>
          <w:u w:val="single"/>
        </w:rPr>
        <w:t>Profanity</w:t>
      </w:r>
      <w:r w:rsidRPr="00436324">
        <w:rPr>
          <w:rFonts w:ascii="Palatino Linotype" w:hAnsi="Palatino Linotype"/>
          <w:sz w:val="28"/>
          <w:szCs w:val="28"/>
        </w:rPr>
        <w:t xml:space="preserve">: </w:t>
      </w:r>
      <w:r w:rsidRPr="004F6296">
        <w:rPr>
          <w:rFonts w:ascii="inherit" w:hAnsi="inherit" w:cs="Mangal" w:hint="cs"/>
          <w:color w:val="202124"/>
          <w:sz w:val="28"/>
          <w:szCs w:val="28"/>
          <w:cs/>
          <w:lang w:bidi="hi-IN"/>
        </w:rPr>
        <w:t>गालियां बकने की क्रिया</w:t>
      </w:r>
      <w:r>
        <w:rPr>
          <w:rFonts w:ascii="inherit" w:hAnsi="inherit" w:cs="Mangal"/>
          <w:color w:val="202124"/>
          <w:sz w:val="28"/>
          <w:szCs w:val="28"/>
          <w:lang w:bidi="hi-IN"/>
        </w:rPr>
        <w:t xml:space="preserve">, </w:t>
      </w:r>
      <w:r w:rsidRPr="00436324">
        <w:rPr>
          <w:rFonts w:ascii="Palatino Linotype" w:hAnsi="Palatino Linotype"/>
          <w:sz w:val="28"/>
          <w:szCs w:val="28"/>
        </w:rPr>
        <w:t>Profanity is an act that shows disrespect for a religion or religious beliefs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DC2438">
        <w:rPr>
          <w:rFonts w:ascii="Palatino Linotype" w:hAnsi="Palatino Linotype"/>
          <w:sz w:val="28"/>
          <w:szCs w:val="28"/>
        </w:rPr>
        <w:t>blasphemous or obscene language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436324">
        <w:rPr>
          <w:rFonts w:ascii="Palatino Linotype" w:hAnsi="Palatino Linotype"/>
          <w:sz w:val="28"/>
          <w:szCs w:val="28"/>
        </w:rPr>
        <w:t>an offensive or obscene word or phrase</w:t>
      </w:r>
    </w:p>
    <w:p w14:paraId="74DFFE34" w14:textId="77777777" w:rsidR="00041F29" w:rsidRPr="00436324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0280328" w14:textId="77777777" w:rsidR="00041F29" w:rsidRPr="00436324" w:rsidRDefault="00041F29" w:rsidP="00041F29">
      <w:pPr>
        <w:rPr>
          <w:rFonts w:ascii="Palatino Linotype" w:hAnsi="Palatino Linotype"/>
          <w:sz w:val="28"/>
          <w:szCs w:val="28"/>
        </w:rPr>
      </w:pPr>
      <w:r w:rsidRPr="00436324">
        <w:rPr>
          <w:rFonts w:ascii="Palatino Linotype" w:hAnsi="Palatino Linotype"/>
          <w:sz w:val="28"/>
          <w:szCs w:val="28"/>
        </w:rPr>
        <w:t>profane language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436324">
        <w:rPr>
          <w:rFonts w:ascii="Palatino Linotype" w:hAnsi="Palatino Linotype"/>
          <w:sz w:val="28"/>
          <w:szCs w:val="28"/>
        </w:rPr>
        <w:t>an utterance of profane language</w:t>
      </w:r>
    </w:p>
    <w:p w14:paraId="2A0DEF86" w14:textId="77777777" w:rsidR="00041F29" w:rsidRPr="00436324" w:rsidRDefault="00041F29" w:rsidP="00041F29">
      <w:pPr>
        <w:rPr>
          <w:rFonts w:ascii="Palatino Linotype" w:hAnsi="Palatino Linotype"/>
          <w:sz w:val="28"/>
          <w:szCs w:val="28"/>
        </w:rPr>
      </w:pPr>
      <w:r w:rsidRPr="00436324">
        <w:rPr>
          <w:rFonts w:ascii="Palatino Linotype" w:hAnsi="Palatino Linotype"/>
          <w:sz w:val="28"/>
          <w:szCs w:val="28"/>
        </w:rPr>
        <w:t>His profanity was unimaginative.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436324">
        <w:rPr>
          <w:rFonts w:ascii="Palatino Linotype" w:hAnsi="Palatino Linotype"/>
          <w:sz w:val="28"/>
          <w:szCs w:val="28"/>
        </w:rPr>
        <w:t>To desecrate a holy spring is considered profanity.</w:t>
      </w:r>
    </w:p>
    <w:p w14:paraId="73AAA0EC" w14:textId="77777777" w:rsidR="00041F29" w:rsidRPr="00436324" w:rsidRDefault="00041F29" w:rsidP="00041F29">
      <w:pPr>
        <w:rPr>
          <w:rFonts w:ascii="Palatino Linotype" w:hAnsi="Palatino Linotype"/>
          <w:sz w:val="28"/>
          <w:szCs w:val="28"/>
        </w:rPr>
      </w:pPr>
      <w:r w:rsidRPr="00436324">
        <w:rPr>
          <w:rFonts w:ascii="Palatino Linotype" w:hAnsi="Palatino Linotype"/>
          <w:sz w:val="28"/>
          <w:szCs w:val="28"/>
        </w:rPr>
        <w:t>The County will not permit any nudity or profanity by any of the performers during this concert.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436324">
        <w:rPr>
          <w:rFonts w:ascii="Palatino Linotype" w:hAnsi="Palatino Linotype"/>
          <w:sz w:val="28"/>
          <w:szCs w:val="28"/>
        </w:rPr>
        <w:t xml:space="preserve">Racism is a profanity in the realm of logic and in the realm of </w:t>
      </w:r>
      <w:proofErr w:type="gramStart"/>
      <w:r w:rsidRPr="00436324">
        <w:rPr>
          <w:rFonts w:ascii="Palatino Linotype" w:hAnsi="Palatino Linotype"/>
          <w:sz w:val="28"/>
          <w:szCs w:val="28"/>
        </w:rPr>
        <w:t>humaneness .</w:t>
      </w:r>
      <w:proofErr w:type="gramEnd"/>
    </w:p>
    <w:p w14:paraId="73EC753E" w14:textId="77777777" w:rsidR="00041F29" w:rsidRPr="00436324" w:rsidRDefault="00041F29" w:rsidP="00041F29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1A7E8F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Freak-out</w:t>
      </w:r>
      <w:r w:rsidRPr="00436324">
        <w:rPr>
          <w:rFonts w:ascii="Palatino Linotype" w:hAnsi="Palatino Linotype"/>
          <w:sz w:val="28"/>
          <w:szCs w:val="28"/>
        </w:rPr>
        <w:t>: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840642">
        <w:rPr>
          <w:rFonts w:cs="Mangal" w:hint="cs"/>
          <w:color w:val="202124"/>
          <w:sz w:val="28"/>
          <w:szCs w:val="28"/>
          <w:cs/>
          <w:lang w:bidi="hi-IN"/>
        </w:rPr>
        <w:t xml:space="preserve">घबरा </w:t>
      </w:r>
      <w:proofErr w:type="gramStart"/>
      <w:r w:rsidRPr="00840642">
        <w:rPr>
          <w:rFonts w:cs="Mangal" w:hint="cs"/>
          <w:color w:val="202124"/>
          <w:sz w:val="28"/>
          <w:szCs w:val="28"/>
          <w:cs/>
          <w:lang w:bidi="hi-IN"/>
        </w:rPr>
        <w:t>जाना</w:t>
      </w:r>
      <w:r>
        <w:rPr>
          <w:rFonts w:ascii="Palatino Linotype" w:hAnsi="Palatino Linotype"/>
          <w:sz w:val="28"/>
          <w:szCs w:val="28"/>
        </w:rPr>
        <w:t>,</w:t>
      </w:r>
      <w:r w:rsidRPr="00436324">
        <w:rPr>
          <w:rFonts w:ascii="Palatino Linotype" w:hAnsi="Palatino Linotype"/>
          <w:sz w:val="28"/>
          <w:szCs w:val="28"/>
        </w:rPr>
        <w:t>If</w:t>
      </w:r>
      <w:proofErr w:type="gramEnd"/>
      <w:r w:rsidRPr="00436324">
        <w:rPr>
          <w:rFonts w:ascii="Palatino Linotype" w:hAnsi="Palatino Linotype"/>
          <w:sz w:val="28"/>
          <w:szCs w:val="28"/>
        </w:rPr>
        <w:t xml:space="preserve"> someone freaks out, or if something freaks them out, they suddenly feel extremely surprised, upset, angry, or confused.</w:t>
      </w:r>
    </w:p>
    <w:p w14:paraId="515AC0EF" w14:textId="77777777" w:rsidR="00041F29" w:rsidRPr="00436324" w:rsidRDefault="00041F29" w:rsidP="00041F29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T</w:t>
      </w:r>
      <w:r w:rsidRPr="00436324">
        <w:rPr>
          <w:rFonts w:ascii="Palatino Linotype" w:hAnsi="Palatino Linotype"/>
          <w:sz w:val="28"/>
          <w:szCs w:val="28"/>
        </w:rPr>
        <w:t>o become or cause someone to become extremely emotional:</w:t>
      </w:r>
    </w:p>
    <w:p w14:paraId="21A882F1" w14:textId="77777777" w:rsidR="00041F29" w:rsidRPr="00436324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8B42387" w14:textId="77777777" w:rsidR="00041F29" w:rsidRPr="00436324" w:rsidRDefault="00041F29" w:rsidP="00041F29">
      <w:pPr>
        <w:rPr>
          <w:rFonts w:ascii="Palatino Linotype" w:hAnsi="Palatino Linotype"/>
          <w:sz w:val="28"/>
          <w:szCs w:val="28"/>
        </w:rPr>
      </w:pPr>
      <w:r w:rsidRPr="00436324">
        <w:rPr>
          <w:rFonts w:ascii="Palatino Linotype" w:hAnsi="Palatino Linotype"/>
          <w:sz w:val="28"/>
          <w:szCs w:val="28"/>
        </w:rPr>
        <w:t>I remember the first time I went onstage. I freaked out completely.</w:t>
      </w:r>
    </w:p>
    <w:p w14:paraId="11C3D2EE" w14:textId="77777777" w:rsidR="00041F29" w:rsidRPr="00436324" w:rsidRDefault="00041F29" w:rsidP="00041F29">
      <w:pPr>
        <w:rPr>
          <w:rFonts w:ascii="Palatino Linotype" w:hAnsi="Palatino Linotype"/>
          <w:sz w:val="28"/>
          <w:szCs w:val="28"/>
        </w:rPr>
      </w:pPr>
      <w:r w:rsidRPr="00436324">
        <w:rPr>
          <w:rFonts w:ascii="Palatino Linotype" w:hAnsi="Palatino Linotype"/>
          <w:sz w:val="28"/>
          <w:szCs w:val="28"/>
        </w:rPr>
        <w:t>I think our music freaks people out sometimes.</w:t>
      </w:r>
    </w:p>
    <w:p w14:paraId="207FA29E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436324">
        <w:rPr>
          <w:rFonts w:ascii="Palatino Linotype" w:hAnsi="Palatino Linotype"/>
          <w:sz w:val="28"/>
          <w:szCs w:val="28"/>
        </w:rPr>
        <w:t>He freaked out when he heard he'd got the job.</w:t>
      </w:r>
    </w:p>
    <w:p w14:paraId="5B8E5D0A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7F943A12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777B80">
        <w:rPr>
          <w:rFonts w:ascii="Palatino Linotype" w:hAnsi="Palatino Linotype"/>
          <w:b/>
          <w:bCs/>
          <w:sz w:val="32"/>
          <w:szCs w:val="32"/>
          <w:u w:val="single"/>
        </w:rPr>
        <w:t>Prejudice</w:t>
      </w:r>
      <w:r w:rsidRPr="000A390D">
        <w:rPr>
          <w:rFonts w:ascii="Palatino Linotype" w:hAnsi="Palatino Linotype"/>
          <w:sz w:val="28"/>
          <w:szCs w:val="28"/>
        </w:rPr>
        <w:t>: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0A390D">
        <w:rPr>
          <w:rFonts w:ascii="Palatino Linotype" w:hAnsi="Palatino Linotype"/>
          <w:sz w:val="28"/>
          <w:szCs w:val="28"/>
        </w:rPr>
        <w:t>preconceived opinion that is not based on reason or actual experience.</w:t>
      </w:r>
    </w:p>
    <w:p w14:paraId="7484C4E3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an unfair and unreasonable opinion or feeling, especially when formed without enough thought or knowledge:</w:t>
      </w:r>
    </w:p>
    <w:p w14:paraId="24823E83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Prejudice is an unreasonable dislike of a particular group of people or things, or a preference for one group of people or things over another.</w:t>
      </w:r>
    </w:p>
    <w:p w14:paraId="33A4FFC8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BF56D7A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Laws against racial prejudice must be strictly enforced.</w:t>
      </w:r>
    </w:p>
    <w:p w14:paraId="7175C8A5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Prejudice is the reason of fools.</w:t>
      </w:r>
    </w:p>
    <w:p w14:paraId="4E9F4E4A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The party's policies were based on prejudice rather than on any coherent ideology.</w:t>
      </w:r>
    </w:p>
    <w:p w14:paraId="508B3989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There is widespread prejudice against workers over 45.</w:t>
      </w:r>
    </w:p>
    <w:p w14:paraId="082B0FA5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7703DC5E" w14:textId="77777777" w:rsidR="00041F29" w:rsidRPr="00152F1D" w:rsidRDefault="00041F29" w:rsidP="00041F29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442D03">
        <w:rPr>
          <w:rFonts w:ascii="Palatino Linotype" w:hAnsi="Palatino Linotype"/>
          <w:b/>
          <w:bCs/>
          <w:sz w:val="32"/>
          <w:szCs w:val="32"/>
          <w:u w:val="single"/>
        </w:rPr>
        <w:t>Expound</w:t>
      </w:r>
      <w:r w:rsidRPr="00152F1D">
        <w:rPr>
          <w:rFonts w:ascii="Palatino Linotype" w:hAnsi="Palatino Linotype"/>
          <w:sz w:val="28"/>
          <w:szCs w:val="28"/>
        </w:rPr>
        <w:t xml:space="preserve">: </w:t>
      </w:r>
      <w:r w:rsidRPr="00840642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ବ୍ୟାଖ୍ୟା କରନ୍ତୁ</w:t>
      </w:r>
      <w:r w:rsidRPr="00840642">
        <w:rPr>
          <w:rFonts w:ascii="inherit" w:hAnsi="inherit" w:cs="Kalinga"/>
          <w:b/>
          <w:bCs/>
          <w:color w:val="202124"/>
          <w:sz w:val="28"/>
          <w:szCs w:val="28"/>
          <w:lang w:bidi="or-IN"/>
        </w:rPr>
        <w:t xml:space="preserve">, </w:t>
      </w:r>
      <w:r w:rsidRPr="00840642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 xml:space="preserve">व्याख्या </w:t>
      </w:r>
      <w:proofErr w:type="gramStart"/>
      <w:r w:rsidRPr="00840642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>करना</w:t>
      </w:r>
      <w:r>
        <w:rPr>
          <w:rFonts w:ascii="Palatino Linotype" w:hAnsi="Palatino Linotype"/>
          <w:sz w:val="28"/>
          <w:szCs w:val="28"/>
        </w:rPr>
        <w:t>,</w:t>
      </w:r>
      <w:r w:rsidRPr="00152F1D">
        <w:rPr>
          <w:rFonts w:ascii="Palatino Linotype" w:hAnsi="Palatino Linotype"/>
          <w:sz w:val="28"/>
          <w:szCs w:val="28"/>
        </w:rPr>
        <w:t>present</w:t>
      </w:r>
      <w:proofErr w:type="gramEnd"/>
      <w:r w:rsidRPr="00152F1D">
        <w:rPr>
          <w:rFonts w:ascii="Palatino Linotype" w:hAnsi="Palatino Linotype"/>
          <w:sz w:val="28"/>
          <w:szCs w:val="28"/>
        </w:rPr>
        <w:t xml:space="preserve"> and explain (a theory or idea) in detail.</w:t>
      </w:r>
    </w:p>
    <w:p w14:paraId="6A2A0186" w14:textId="77777777" w:rsidR="00041F29" w:rsidRPr="00152F1D" w:rsidRDefault="00041F29" w:rsidP="00041F29">
      <w:pPr>
        <w:rPr>
          <w:rFonts w:ascii="Palatino Linotype" w:hAnsi="Palatino Linotype"/>
          <w:sz w:val="28"/>
          <w:szCs w:val="28"/>
        </w:rPr>
      </w:pPr>
      <w:r w:rsidRPr="00152F1D">
        <w:rPr>
          <w:rFonts w:ascii="Palatino Linotype" w:hAnsi="Palatino Linotype"/>
          <w:sz w:val="28"/>
          <w:szCs w:val="28"/>
        </w:rPr>
        <w:t>If you expound an idea or opinion, you give a clear and detailed explanation of it.</w:t>
      </w:r>
    </w:p>
    <w:p w14:paraId="688969CA" w14:textId="77777777" w:rsidR="00041F29" w:rsidRPr="00152F1D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AAC4ABD" w14:textId="77777777" w:rsidR="00041F29" w:rsidRPr="00152F1D" w:rsidRDefault="00041F29" w:rsidP="00041F29">
      <w:pPr>
        <w:rPr>
          <w:rFonts w:ascii="Palatino Linotype" w:hAnsi="Palatino Linotype"/>
          <w:sz w:val="28"/>
          <w:szCs w:val="28"/>
        </w:rPr>
      </w:pPr>
      <w:r w:rsidRPr="00152F1D">
        <w:rPr>
          <w:rFonts w:ascii="Palatino Linotype" w:hAnsi="Palatino Linotype"/>
          <w:sz w:val="28"/>
          <w:szCs w:val="28"/>
        </w:rPr>
        <w:t xml:space="preserve">Lawrence expounded on the military aspects of guerrilla warfare. </w:t>
      </w:r>
    </w:p>
    <w:p w14:paraId="3EBC2521" w14:textId="77777777" w:rsidR="00041F29" w:rsidRPr="00152F1D" w:rsidRDefault="00041F29" w:rsidP="00041F29">
      <w:pPr>
        <w:rPr>
          <w:rFonts w:ascii="Palatino Linotype" w:hAnsi="Palatino Linotype"/>
          <w:sz w:val="28"/>
          <w:szCs w:val="28"/>
        </w:rPr>
      </w:pPr>
      <w:r w:rsidRPr="00152F1D">
        <w:rPr>
          <w:rFonts w:ascii="Palatino Linotype" w:hAnsi="Palatino Linotype"/>
          <w:sz w:val="28"/>
          <w:szCs w:val="28"/>
        </w:rPr>
        <w:t>Schmidt continued to expound his views on economics and politics.</w:t>
      </w:r>
    </w:p>
    <w:p w14:paraId="52E92F31" w14:textId="77777777" w:rsidR="00041F29" w:rsidRPr="00152F1D" w:rsidRDefault="00041F29" w:rsidP="00041F29">
      <w:pPr>
        <w:rPr>
          <w:rFonts w:ascii="Palatino Linotype" w:hAnsi="Palatino Linotype"/>
          <w:sz w:val="28"/>
          <w:szCs w:val="28"/>
        </w:rPr>
      </w:pPr>
      <w:r w:rsidRPr="00152F1D">
        <w:rPr>
          <w:rFonts w:ascii="Palatino Linotype" w:hAnsi="Palatino Linotype"/>
          <w:sz w:val="28"/>
          <w:szCs w:val="28"/>
        </w:rPr>
        <w:t>"</w:t>
      </w:r>
      <w:proofErr w:type="gramStart"/>
      <w:r w:rsidRPr="00152F1D">
        <w:rPr>
          <w:rFonts w:ascii="Palatino Linotype" w:hAnsi="Palatino Linotype"/>
          <w:sz w:val="28"/>
          <w:szCs w:val="28"/>
        </w:rPr>
        <w:t>he</w:t>
      </w:r>
      <w:proofErr w:type="gramEnd"/>
      <w:r w:rsidRPr="00152F1D">
        <w:rPr>
          <w:rFonts w:ascii="Palatino Linotype" w:hAnsi="Palatino Linotype"/>
          <w:sz w:val="28"/>
          <w:szCs w:val="28"/>
        </w:rPr>
        <w:t xml:space="preserve"> was expounding a powerful argument"</w:t>
      </w:r>
    </w:p>
    <w:p w14:paraId="56C43A39" w14:textId="77777777" w:rsidR="00041F29" w:rsidRPr="00152F1D" w:rsidRDefault="00041F29" w:rsidP="00041F29">
      <w:pPr>
        <w:rPr>
          <w:rFonts w:ascii="Palatino Linotype" w:hAnsi="Palatino Linotype"/>
          <w:sz w:val="28"/>
          <w:szCs w:val="28"/>
        </w:rPr>
      </w:pPr>
      <w:r w:rsidRPr="00152F1D">
        <w:rPr>
          <w:rFonts w:ascii="Palatino Linotype" w:hAnsi="Palatino Linotype"/>
          <w:sz w:val="28"/>
          <w:szCs w:val="28"/>
        </w:rPr>
        <w:t>She uses her newspaper column to expound her views on environmental issues.</w:t>
      </w:r>
    </w:p>
    <w:p w14:paraId="40FA8B3A" w14:textId="77777777" w:rsidR="00041F29" w:rsidRDefault="00041F29" w:rsidP="00041F29">
      <w:pPr>
        <w:rPr>
          <w:rFonts w:ascii="Palatino Linotype" w:hAnsi="Palatino Linotype"/>
          <w:b/>
          <w:bCs/>
          <w:sz w:val="32"/>
          <w:szCs w:val="32"/>
          <w:u w:val="single"/>
        </w:rPr>
      </w:pPr>
    </w:p>
    <w:p w14:paraId="565F269E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6345F2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Coherent</w:t>
      </w:r>
      <w:r w:rsidRPr="000A390D">
        <w:rPr>
          <w:rFonts w:ascii="Palatino Linotype" w:hAnsi="Palatino Linotype"/>
          <w:sz w:val="28"/>
          <w:szCs w:val="28"/>
        </w:rPr>
        <w:t>:</w:t>
      </w:r>
      <w:r>
        <w:rPr>
          <w:rFonts w:ascii="Palatino Linotype" w:hAnsi="Palatino Linotype"/>
          <w:sz w:val="28"/>
          <w:szCs w:val="28"/>
        </w:rPr>
        <w:t xml:space="preserve"> </w:t>
      </w:r>
      <w:proofErr w:type="spellStart"/>
      <w:proofErr w:type="gramStart"/>
      <w:r w:rsidRPr="00840642">
        <w:rPr>
          <w:rFonts w:ascii="Arial" w:hAnsi="Arial" w:cs="Kalinga"/>
          <w:b/>
          <w:bCs/>
          <w:color w:val="202124"/>
          <w:sz w:val="28"/>
          <w:szCs w:val="28"/>
          <w:shd w:val="clear" w:color="auto" w:fill="F8F9FA"/>
          <w:cs/>
          <w:lang w:bidi="or-IN"/>
        </w:rPr>
        <w:t>ସମନ୍ୱୟ</w:t>
      </w:r>
      <w:proofErr w:type="spellEnd"/>
      <w:r w:rsidRPr="00840642">
        <w:rPr>
          <w:rFonts w:ascii="Palatino Linotype" w:hAnsi="Palatino Linotype"/>
          <w:b/>
          <w:bCs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proofErr w:type="gramEnd"/>
      <w:r w:rsidRPr="000A390D">
        <w:rPr>
          <w:rFonts w:ascii="Palatino Linotype" w:hAnsi="Palatino Linotype"/>
          <w:sz w:val="28"/>
          <w:szCs w:val="28"/>
        </w:rPr>
        <w:t>(of an argument, theory, or policy) logical and consistent.</w:t>
      </w:r>
    </w:p>
    <w:p w14:paraId="1B59644D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 xml:space="preserve">If something is coherent, it is well planned, so that it is clear and </w:t>
      </w:r>
      <w:proofErr w:type="gramStart"/>
      <w:r w:rsidRPr="000A390D">
        <w:rPr>
          <w:rFonts w:ascii="Palatino Linotype" w:hAnsi="Palatino Linotype"/>
          <w:sz w:val="28"/>
          <w:szCs w:val="28"/>
        </w:rPr>
        <w:t>sensible</w:t>
      </w:r>
      <w:proofErr w:type="gramEnd"/>
      <w:r w:rsidRPr="000A390D">
        <w:rPr>
          <w:rFonts w:ascii="Palatino Linotype" w:hAnsi="Palatino Linotype"/>
          <w:sz w:val="28"/>
          <w:szCs w:val="28"/>
        </w:rPr>
        <w:t xml:space="preserve"> and all its parts go well with each other.</w:t>
      </w:r>
    </w:p>
    <w:p w14:paraId="4F699CD6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If an argument, set of ideas, or a plan is coherent, it is clear and carefully considered, and each part of it connects or follows in a natural or reasonable way.</w:t>
      </w:r>
    </w:p>
    <w:p w14:paraId="21B2A6CB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 xml:space="preserve">logically or aesthetically ordered or </w:t>
      </w:r>
      <w:proofErr w:type="gramStart"/>
      <w:r w:rsidRPr="000A390D">
        <w:rPr>
          <w:rFonts w:ascii="Palatino Linotype" w:hAnsi="Palatino Linotype"/>
          <w:sz w:val="28"/>
          <w:szCs w:val="28"/>
        </w:rPr>
        <w:t>integrated :</w:t>
      </w:r>
      <w:proofErr w:type="gramEnd"/>
      <w:r w:rsidRPr="000A390D">
        <w:rPr>
          <w:rFonts w:ascii="Palatino Linotype" w:hAnsi="Palatino Linotype"/>
          <w:sz w:val="28"/>
          <w:szCs w:val="28"/>
        </w:rPr>
        <w:t xml:space="preserve"> CONSISTENT</w:t>
      </w:r>
    </w:p>
    <w:p w14:paraId="5DB5868C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7F789AB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a coherent person - UNDERSTANDABLE person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0A390D">
        <w:rPr>
          <w:rFonts w:ascii="Palatino Linotype" w:hAnsi="Palatino Linotype"/>
          <w:sz w:val="28"/>
          <w:szCs w:val="28"/>
        </w:rPr>
        <w:t>coherent style</w:t>
      </w:r>
    </w:p>
    <w:p w14:paraId="0E6932AD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a coherent argument</w:t>
      </w:r>
    </w:p>
    <w:p w14:paraId="74C9CA3F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 xml:space="preserve">They failed to develop a coherent economic </w:t>
      </w:r>
      <w:proofErr w:type="gramStart"/>
      <w:r w:rsidRPr="000A390D">
        <w:rPr>
          <w:rFonts w:ascii="Palatino Linotype" w:hAnsi="Palatino Linotype"/>
          <w:sz w:val="28"/>
          <w:szCs w:val="28"/>
        </w:rPr>
        <w:t>strategy</w:t>
      </w:r>
      <w:proofErr w:type="gramEnd"/>
    </w:p>
    <w:p w14:paraId="7C60C3F3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a coherent plan for action - COHESIVE, COORDINATED</w:t>
      </w:r>
    </w:p>
    <w:p w14:paraId="274A453A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 xml:space="preserve">He has failed to work out a coherent strategy for </w:t>
      </w:r>
      <w:proofErr w:type="spellStart"/>
      <w:r w:rsidRPr="000A390D">
        <w:rPr>
          <w:rFonts w:ascii="Palatino Linotype" w:hAnsi="Palatino Linotype"/>
          <w:sz w:val="28"/>
          <w:szCs w:val="28"/>
        </w:rPr>
        <w:t>modernising</w:t>
      </w:r>
      <w:proofErr w:type="spellEnd"/>
      <w:r w:rsidRPr="000A390D">
        <w:rPr>
          <w:rFonts w:ascii="Palatino Linotype" w:hAnsi="Palatino Linotype"/>
          <w:sz w:val="28"/>
          <w:szCs w:val="28"/>
        </w:rPr>
        <w:t xml:space="preserve"> the service.</w:t>
      </w:r>
    </w:p>
    <w:p w14:paraId="674E96F6" w14:textId="77777777" w:rsidR="00041F29" w:rsidRPr="000A390D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The Government lacks a coherent economic policy.</w:t>
      </w:r>
    </w:p>
    <w:p w14:paraId="4D0253DA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They were never a coherent group.</w:t>
      </w:r>
    </w:p>
    <w:p w14:paraId="6D57AF07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57E2A1C4" w14:textId="77777777" w:rsidR="00041F29" w:rsidRPr="00FF4E86" w:rsidRDefault="00041F29" w:rsidP="00041F29">
      <w:pPr>
        <w:rPr>
          <w:rFonts w:ascii="Palatino Linotype" w:hAnsi="Palatino Linotype"/>
          <w:sz w:val="28"/>
          <w:szCs w:val="28"/>
        </w:rPr>
      </w:pPr>
      <w:r w:rsidRPr="00FF4E86">
        <w:rPr>
          <w:rFonts w:ascii="Palatino Linotype" w:hAnsi="Palatino Linotype"/>
          <w:b/>
          <w:bCs/>
          <w:sz w:val="32"/>
          <w:szCs w:val="32"/>
          <w:u w:val="single"/>
        </w:rPr>
        <w:t>Incinerate</w:t>
      </w:r>
      <w:r w:rsidRPr="00FF4E86">
        <w:rPr>
          <w:rFonts w:ascii="Palatino Linotype" w:hAnsi="Palatino Linotype"/>
          <w:sz w:val="28"/>
          <w:szCs w:val="28"/>
        </w:rPr>
        <w:t xml:space="preserve">: </w:t>
      </w:r>
      <w:r w:rsidRPr="009040FC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भस्म कर </w:t>
      </w:r>
      <w:proofErr w:type="gramStart"/>
      <w:r w:rsidRPr="009040FC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देना</w:t>
      </w:r>
      <w:r w:rsidRPr="009040FC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Pr="009040F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9040FC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जलाकर नष्ट का देना</w:t>
      </w:r>
      <w:r w:rsidRPr="009040F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FF4E86">
        <w:rPr>
          <w:rFonts w:ascii="Palatino Linotype" w:hAnsi="Palatino Linotype"/>
          <w:sz w:val="28"/>
          <w:szCs w:val="28"/>
        </w:rPr>
        <w:t>When authorities incinerate rubbish or waste material, they burn it completely in a special container.</w:t>
      </w:r>
    </w:p>
    <w:p w14:paraId="2C64D0B8" w14:textId="77777777" w:rsidR="00041F29" w:rsidRPr="00FF4E86" w:rsidRDefault="00041F29" w:rsidP="00041F29">
      <w:pPr>
        <w:rPr>
          <w:rFonts w:ascii="Palatino Linotype" w:hAnsi="Palatino Linotype"/>
          <w:sz w:val="28"/>
          <w:szCs w:val="28"/>
        </w:rPr>
      </w:pPr>
      <w:r w:rsidRPr="00FF4E86">
        <w:rPr>
          <w:rFonts w:ascii="Palatino Linotype" w:hAnsi="Palatino Linotype"/>
          <w:sz w:val="28"/>
          <w:szCs w:val="28"/>
        </w:rPr>
        <w:t>to burn something completely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FF4E86">
        <w:rPr>
          <w:rFonts w:ascii="Palatino Linotype" w:hAnsi="Palatino Linotype"/>
          <w:sz w:val="28"/>
          <w:szCs w:val="28"/>
        </w:rPr>
        <w:t xml:space="preserve">to cause to burn to </w:t>
      </w:r>
      <w:proofErr w:type="gramStart"/>
      <w:r w:rsidRPr="00FF4E86">
        <w:rPr>
          <w:rFonts w:ascii="Palatino Linotype" w:hAnsi="Palatino Linotype"/>
          <w:sz w:val="28"/>
          <w:szCs w:val="28"/>
        </w:rPr>
        <w:t>ashes</w:t>
      </w:r>
      <w:proofErr w:type="gramEnd"/>
    </w:p>
    <w:p w14:paraId="32A7E7A1" w14:textId="77777777" w:rsidR="00041F29" w:rsidRPr="00FF4E86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E6DDB96" w14:textId="77777777" w:rsidR="00041F29" w:rsidRPr="00FF4E86" w:rsidRDefault="00041F29" w:rsidP="00041F29">
      <w:pPr>
        <w:rPr>
          <w:rFonts w:ascii="Palatino Linotype" w:hAnsi="Palatino Linotype"/>
          <w:sz w:val="28"/>
          <w:szCs w:val="28"/>
        </w:rPr>
      </w:pPr>
      <w:r w:rsidRPr="00FF4E86">
        <w:rPr>
          <w:rFonts w:ascii="Palatino Linotype" w:hAnsi="Palatino Linotype"/>
          <w:sz w:val="28"/>
          <w:szCs w:val="28"/>
        </w:rPr>
        <w:t>to incinerate waste</w:t>
      </w:r>
    </w:p>
    <w:p w14:paraId="078DEA01" w14:textId="77777777" w:rsidR="00041F29" w:rsidRPr="00FF4E86" w:rsidRDefault="00041F29" w:rsidP="00041F29">
      <w:pPr>
        <w:rPr>
          <w:rFonts w:ascii="Palatino Linotype" w:hAnsi="Palatino Linotype"/>
          <w:sz w:val="28"/>
          <w:szCs w:val="28"/>
        </w:rPr>
      </w:pPr>
      <w:r w:rsidRPr="00FF4E86">
        <w:rPr>
          <w:rFonts w:ascii="Palatino Linotype" w:hAnsi="Palatino Linotype"/>
          <w:sz w:val="28"/>
          <w:szCs w:val="28"/>
        </w:rPr>
        <w:t>All the infected clothing was incinerated.</w:t>
      </w:r>
    </w:p>
    <w:p w14:paraId="6A56DA0A" w14:textId="77777777" w:rsidR="00041F29" w:rsidRPr="00FF4E86" w:rsidRDefault="00041F29" w:rsidP="00041F29">
      <w:pPr>
        <w:rPr>
          <w:rFonts w:ascii="Palatino Linotype" w:hAnsi="Palatino Linotype"/>
          <w:sz w:val="28"/>
          <w:szCs w:val="28"/>
        </w:rPr>
      </w:pPr>
      <w:r w:rsidRPr="00FF4E86">
        <w:rPr>
          <w:rFonts w:ascii="Palatino Linotype" w:hAnsi="Palatino Linotype"/>
          <w:sz w:val="28"/>
          <w:szCs w:val="28"/>
        </w:rPr>
        <w:t>Waste packaging is to be incinerated rather than buried in landfill.</w:t>
      </w:r>
    </w:p>
    <w:p w14:paraId="20F79BE2" w14:textId="77777777" w:rsidR="00041F29" w:rsidRPr="00FF4E86" w:rsidRDefault="00041F29" w:rsidP="00041F29">
      <w:pPr>
        <w:rPr>
          <w:rFonts w:ascii="Palatino Linotype" w:hAnsi="Palatino Linotype"/>
          <w:sz w:val="28"/>
          <w:szCs w:val="28"/>
        </w:rPr>
      </w:pPr>
      <w:r w:rsidRPr="00FF4E86">
        <w:rPr>
          <w:rFonts w:ascii="Palatino Linotype" w:hAnsi="Palatino Linotype"/>
          <w:sz w:val="28"/>
          <w:szCs w:val="28"/>
        </w:rPr>
        <w:t>Most of the waste is incinerated.</w:t>
      </w:r>
    </w:p>
    <w:p w14:paraId="5623F64E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FF4E86">
        <w:rPr>
          <w:rFonts w:ascii="Palatino Linotype" w:hAnsi="Palatino Linotype"/>
          <w:sz w:val="28"/>
          <w:szCs w:val="28"/>
        </w:rPr>
        <w:t>The government is trying to stop hospitals incinerating their own waste.</w:t>
      </w:r>
    </w:p>
    <w:p w14:paraId="3CACF9EF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52FD195E" w14:textId="15192F8A" w:rsidR="00041F29" w:rsidRDefault="00E31EBE" w:rsidP="00041F29">
      <w:pPr>
        <w:rPr>
          <w:rFonts w:ascii="Palatino Linotype" w:hAnsi="Palatino Linotype"/>
          <w:sz w:val="28"/>
          <w:szCs w:val="28"/>
        </w:rPr>
      </w:pPr>
      <w:r w:rsidRPr="00265231">
        <w:rPr>
          <w:rFonts w:ascii="Palatino Linotype" w:hAnsi="Palatino Linotype"/>
          <w:b/>
          <w:bCs/>
          <w:sz w:val="32"/>
          <w:szCs w:val="32"/>
          <w:u w:val="single"/>
        </w:rPr>
        <w:t>Scapegoat</w:t>
      </w:r>
      <w:r w:rsidRPr="00624D41">
        <w:rPr>
          <w:rFonts w:ascii="Palatino Linotype" w:hAnsi="Palatino Linotype"/>
          <w:sz w:val="28"/>
          <w:szCs w:val="28"/>
        </w:rPr>
        <w:t xml:space="preserve">: Bali ka </w:t>
      </w:r>
      <w:proofErr w:type="spellStart"/>
      <w:proofErr w:type="gramStart"/>
      <w:r w:rsidRPr="00624D41">
        <w:rPr>
          <w:rFonts w:ascii="Palatino Linotype" w:hAnsi="Palatino Linotype"/>
          <w:sz w:val="28"/>
          <w:szCs w:val="28"/>
        </w:rPr>
        <w:t>bakra,</w:t>
      </w:r>
      <w:r w:rsidRPr="00624D41">
        <w:rPr>
          <w:rFonts w:ascii="Nirmala UI" w:hAnsi="Nirmala UI" w:cs="Nirmala UI"/>
          <w:sz w:val="28"/>
          <w:szCs w:val="28"/>
        </w:rPr>
        <w:t>बलि</w:t>
      </w:r>
      <w:proofErr w:type="spellEnd"/>
      <w:proofErr w:type="gramEnd"/>
      <w:r w:rsidRPr="00624D41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Pr="00624D41">
        <w:rPr>
          <w:rFonts w:ascii="Nirmala UI" w:hAnsi="Nirmala UI" w:cs="Nirmala UI"/>
          <w:sz w:val="28"/>
          <w:szCs w:val="28"/>
        </w:rPr>
        <w:t>का</w:t>
      </w:r>
      <w:proofErr w:type="spellEnd"/>
      <w:r w:rsidRPr="00624D41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Pr="00624D41">
        <w:rPr>
          <w:rFonts w:ascii="Nirmala UI" w:hAnsi="Nirmala UI" w:cs="Nirmala UI"/>
          <w:sz w:val="28"/>
          <w:szCs w:val="28"/>
        </w:rPr>
        <w:t>बकरा</w:t>
      </w:r>
      <w:proofErr w:type="spellEnd"/>
    </w:p>
    <w:p w14:paraId="52C3194B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31EF58E4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proofErr w:type="spellStart"/>
      <w:r w:rsidRPr="00F51A75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Candour</w:t>
      </w:r>
      <w:proofErr w:type="spellEnd"/>
      <w:r w:rsidRPr="003D05FE">
        <w:rPr>
          <w:rFonts w:ascii="Palatino Linotype" w:hAnsi="Palatino Linotype"/>
          <w:sz w:val="28"/>
          <w:szCs w:val="28"/>
        </w:rPr>
        <w:t xml:space="preserve">: </w:t>
      </w:r>
      <w:proofErr w:type="spellStart"/>
      <w:proofErr w:type="gramStart"/>
      <w:r w:rsidRPr="009040FC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स्पष्टवादिता</w:t>
      </w:r>
      <w:proofErr w:type="spellEnd"/>
      <w:r w:rsidRPr="009040F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r w:rsidRPr="003D05FE">
        <w:rPr>
          <w:rFonts w:ascii="Palatino Linotype" w:hAnsi="Palatino Linotype"/>
          <w:sz w:val="28"/>
          <w:szCs w:val="28"/>
        </w:rPr>
        <w:t>the</w:t>
      </w:r>
      <w:proofErr w:type="gramEnd"/>
      <w:r w:rsidRPr="003D05FE">
        <w:rPr>
          <w:rFonts w:ascii="Palatino Linotype" w:hAnsi="Palatino Linotype"/>
          <w:sz w:val="28"/>
          <w:szCs w:val="28"/>
        </w:rPr>
        <w:t xml:space="preserve"> quality of being open and honest; frankness.</w:t>
      </w:r>
    </w:p>
    <w:p w14:paraId="4631E37E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proofErr w:type="spellStart"/>
      <w:r w:rsidRPr="003D05FE">
        <w:rPr>
          <w:rFonts w:ascii="Palatino Linotype" w:hAnsi="Palatino Linotype"/>
          <w:sz w:val="28"/>
          <w:szCs w:val="28"/>
        </w:rPr>
        <w:t>Candour</w:t>
      </w:r>
      <w:proofErr w:type="spellEnd"/>
      <w:r w:rsidRPr="003D05FE">
        <w:rPr>
          <w:rFonts w:ascii="Palatino Linotype" w:hAnsi="Palatino Linotype"/>
          <w:sz w:val="28"/>
          <w:szCs w:val="28"/>
        </w:rPr>
        <w:t xml:space="preserve"> is the quality of speaking honestly and openly about things.</w:t>
      </w:r>
    </w:p>
    <w:p w14:paraId="02F12940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>the quality of being honest and telling the truth, especially about a difficult or embarrassing subject</w:t>
      </w:r>
    </w:p>
    <w:p w14:paraId="78C832DF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3547ED0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 xml:space="preserve">We really don't know what to do about it," she said with surprising </w:t>
      </w:r>
      <w:proofErr w:type="spellStart"/>
      <w:proofErr w:type="gramStart"/>
      <w:r w:rsidRPr="003D05FE">
        <w:rPr>
          <w:rFonts w:ascii="Palatino Linotype" w:hAnsi="Palatino Linotype"/>
          <w:sz w:val="28"/>
          <w:szCs w:val="28"/>
        </w:rPr>
        <w:t>candou</w:t>
      </w:r>
      <w:proofErr w:type="spellEnd"/>
      <w:proofErr w:type="gramEnd"/>
    </w:p>
    <w:p w14:paraId="4B91CE66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 xml:space="preserve">"a man of refreshing </w:t>
      </w:r>
      <w:proofErr w:type="spellStart"/>
      <w:r w:rsidRPr="003D05FE">
        <w:rPr>
          <w:rFonts w:ascii="Palatino Linotype" w:hAnsi="Palatino Linotype"/>
          <w:sz w:val="28"/>
          <w:szCs w:val="28"/>
        </w:rPr>
        <w:t>candour</w:t>
      </w:r>
      <w:proofErr w:type="spellEnd"/>
      <w:r w:rsidRPr="003D05FE">
        <w:rPr>
          <w:rFonts w:ascii="Palatino Linotype" w:hAnsi="Palatino Linotype"/>
          <w:sz w:val="28"/>
          <w:szCs w:val="28"/>
        </w:rPr>
        <w:t>"</w:t>
      </w:r>
    </w:p>
    <w:p w14:paraId="33A7FAEB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 xml:space="preserve">She spoke with remarkable </w:t>
      </w:r>
      <w:proofErr w:type="spellStart"/>
      <w:r w:rsidRPr="003D05FE">
        <w:rPr>
          <w:rFonts w:ascii="Palatino Linotype" w:hAnsi="Palatino Linotype"/>
          <w:sz w:val="28"/>
          <w:szCs w:val="28"/>
        </w:rPr>
        <w:t>candour</w:t>
      </w:r>
      <w:proofErr w:type="spellEnd"/>
      <w:r w:rsidRPr="003D05FE">
        <w:rPr>
          <w:rFonts w:ascii="Palatino Linotype" w:hAnsi="Palatino Linotype"/>
          <w:sz w:val="28"/>
          <w:szCs w:val="28"/>
        </w:rPr>
        <w:t xml:space="preserve"> about her experiences.</w:t>
      </w:r>
    </w:p>
    <w:p w14:paraId="4E51D75F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 xml:space="preserve">I personally have found your </w:t>
      </w:r>
      <w:proofErr w:type="spellStart"/>
      <w:r w:rsidRPr="003D05FE">
        <w:rPr>
          <w:rFonts w:ascii="Palatino Linotype" w:hAnsi="Palatino Linotype"/>
          <w:sz w:val="28"/>
          <w:szCs w:val="28"/>
        </w:rPr>
        <w:t>candour</w:t>
      </w:r>
      <w:proofErr w:type="spellEnd"/>
      <w:r w:rsidRPr="003D05FE">
        <w:rPr>
          <w:rFonts w:ascii="Palatino Linotype" w:hAnsi="Palatino Linotype"/>
          <w:sz w:val="28"/>
          <w:szCs w:val="28"/>
        </w:rPr>
        <w:t xml:space="preserve"> very refreshing.</w:t>
      </w:r>
    </w:p>
    <w:p w14:paraId="34C034B9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 xml:space="preserve">You ought to treat these matters with </w:t>
      </w:r>
      <w:proofErr w:type="spellStart"/>
      <w:r w:rsidRPr="003D05FE">
        <w:rPr>
          <w:rFonts w:ascii="Palatino Linotype" w:hAnsi="Palatino Linotype"/>
          <w:sz w:val="28"/>
          <w:szCs w:val="28"/>
        </w:rPr>
        <w:t>candour</w:t>
      </w:r>
      <w:proofErr w:type="spellEnd"/>
      <w:r w:rsidRPr="003D05FE">
        <w:rPr>
          <w:rFonts w:ascii="Palatino Linotype" w:hAnsi="Palatino Linotype"/>
          <w:sz w:val="28"/>
          <w:szCs w:val="28"/>
        </w:rPr>
        <w:t>.</w:t>
      </w:r>
    </w:p>
    <w:p w14:paraId="4CB3758C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 xml:space="preserve">The spirit of fairness, however, mandates that we should treat all papers equally and with </w:t>
      </w:r>
      <w:proofErr w:type="spellStart"/>
      <w:r w:rsidRPr="003D05FE">
        <w:rPr>
          <w:rFonts w:ascii="Palatino Linotype" w:hAnsi="Palatino Linotype"/>
          <w:sz w:val="28"/>
          <w:szCs w:val="28"/>
        </w:rPr>
        <w:t>candour</w:t>
      </w:r>
      <w:proofErr w:type="spellEnd"/>
      <w:r w:rsidRPr="003D05FE">
        <w:rPr>
          <w:rFonts w:ascii="Palatino Linotype" w:hAnsi="Palatino Linotype"/>
          <w:sz w:val="28"/>
          <w:szCs w:val="28"/>
        </w:rPr>
        <w:t>.</w:t>
      </w:r>
    </w:p>
    <w:p w14:paraId="1BB15B9F" w14:textId="77777777" w:rsidR="00041F29" w:rsidRPr="009806AD" w:rsidRDefault="00041F29" w:rsidP="00041F29">
      <w:pPr>
        <w:rPr>
          <w:rFonts w:ascii="Palatino Linotype" w:hAnsi="Palatino Linotype"/>
          <w:sz w:val="28"/>
          <w:szCs w:val="28"/>
        </w:rPr>
      </w:pPr>
      <w:r w:rsidRPr="008C0266">
        <w:rPr>
          <w:rFonts w:ascii="Palatino Linotype" w:hAnsi="Palatino Linotype"/>
          <w:b/>
          <w:bCs/>
          <w:sz w:val="32"/>
          <w:szCs w:val="32"/>
          <w:u w:val="single"/>
        </w:rPr>
        <w:t>Boorish</w:t>
      </w:r>
      <w:r w:rsidRPr="009806AD">
        <w:rPr>
          <w:rFonts w:ascii="Palatino Linotype" w:hAnsi="Palatino Linotype"/>
          <w:sz w:val="28"/>
          <w:szCs w:val="28"/>
        </w:rPr>
        <w:t xml:space="preserve">: </w:t>
      </w:r>
      <w:r w:rsidRPr="00210AE2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अशिष्ट</w:t>
      </w:r>
      <w:r w:rsidRPr="009806AD">
        <w:rPr>
          <w:rFonts w:ascii="Palatino Linotype" w:hAnsi="Palatino Linotype"/>
          <w:sz w:val="28"/>
          <w:szCs w:val="28"/>
        </w:rPr>
        <w:t xml:space="preserve"> rough and bad-mannered, Boorish </w:t>
      </w:r>
      <w:proofErr w:type="spellStart"/>
      <w:r w:rsidRPr="009806AD">
        <w:rPr>
          <w:rFonts w:ascii="Palatino Linotype" w:hAnsi="Palatino Linotype"/>
          <w:sz w:val="28"/>
          <w:szCs w:val="28"/>
        </w:rPr>
        <w:t>behaviour</w:t>
      </w:r>
      <w:proofErr w:type="spellEnd"/>
      <w:r w:rsidRPr="009806AD">
        <w:rPr>
          <w:rFonts w:ascii="Palatino Linotype" w:hAnsi="Palatino Linotype"/>
          <w:sz w:val="28"/>
          <w:szCs w:val="28"/>
        </w:rPr>
        <w:t xml:space="preserve"> is rough, uneducated, and rude.</w:t>
      </w:r>
    </w:p>
    <w:p w14:paraId="7E149B7B" w14:textId="77777777" w:rsidR="00041F29" w:rsidRPr="009806AD" w:rsidRDefault="00041F29" w:rsidP="00041F29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boorish </w:t>
      </w:r>
      <w:proofErr w:type="spellStart"/>
      <w:r w:rsidRPr="009806AD">
        <w:rPr>
          <w:rFonts w:ascii="Palatino Linotype" w:hAnsi="Palatino Linotype"/>
          <w:sz w:val="28"/>
          <w:szCs w:val="28"/>
        </w:rPr>
        <w:t>behaviour</w:t>
      </w:r>
      <w:proofErr w:type="spellEnd"/>
    </w:p>
    <w:p w14:paraId="779DAAC7" w14:textId="77777777" w:rsidR="00041F29" w:rsidRPr="009806AD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6AD801D" w14:textId="77777777" w:rsidR="00041F29" w:rsidRPr="009806AD" w:rsidRDefault="00041F29" w:rsidP="00041F29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 found him rather boorish and aggressive.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His manner seemed rather boorish.</w:t>
      </w:r>
    </w:p>
    <w:p w14:paraId="7918C10F" w14:textId="77777777" w:rsidR="00041F29" w:rsidRPr="009806AD" w:rsidRDefault="00041F29" w:rsidP="00041F29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He is boorish and </w:t>
      </w:r>
      <w:proofErr w:type="gramStart"/>
      <w:r w:rsidRPr="009806AD">
        <w:rPr>
          <w:rFonts w:ascii="Palatino Linotype" w:hAnsi="Palatino Linotype"/>
          <w:sz w:val="28"/>
          <w:szCs w:val="28"/>
        </w:rPr>
        <w:t>rash ,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so he always brings trouble to his family.</w:t>
      </w:r>
    </w:p>
    <w:p w14:paraId="45B34546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F51A75">
        <w:rPr>
          <w:rFonts w:ascii="Palatino Linotype" w:hAnsi="Palatino Linotype"/>
          <w:b/>
          <w:bCs/>
          <w:sz w:val="32"/>
          <w:szCs w:val="32"/>
          <w:u w:val="single"/>
        </w:rPr>
        <w:t>Pernicious</w:t>
      </w:r>
      <w:r w:rsidRPr="003D05FE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Pr="00110E1D">
        <w:rPr>
          <w:rFonts w:ascii="Arial" w:hAnsi="Arial" w:cs="Mangal"/>
          <w:color w:val="202124"/>
          <w:sz w:val="28"/>
          <w:szCs w:val="28"/>
          <w:shd w:val="clear" w:color="auto" w:fill="F8F9FA"/>
          <w:cs/>
          <w:lang w:bidi="hi-IN"/>
        </w:rPr>
        <w:t>हानिकारक</w:t>
      </w:r>
      <w:r w:rsidRPr="00110E1D">
        <w:rPr>
          <w:rFonts w:ascii="Palatino Linotype" w:hAnsi="Palatino Linotype"/>
          <w:sz w:val="28"/>
          <w:szCs w:val="28"/>
        </w:rPr>
        <w:t xml:space="preserve"> ,</w:t>
      </w:r>
      <w:proofErr w:type="gramEnd"/>
      <w:r w:rsidRPr="00110E1D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cs/>
          <w:lang w:bidi="hi-IN"/>
        </w:rPr>
        <w:t xml:space="preserve"> </w:t>
      </w:r>
      <w:r w:rsidRPr="00210AE2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घातक</w:t>
      </w:r>
      <w:r w:rsidRPr="003D05FE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D05FE">
        <w:rPr>
          <w:rFonts w:ascii="Palatino Linotype" w:hAnsi="Palatino Linotype"/>
          <w:sz w:val="28"/>
          <w:szCs w:val="28"/>
        </w:rPr>
        <w:t>having a harmful effect, especially in a gradual or subtle way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D05FE">
        <w:rPr>
          <w:rFonts w:ascii="Palatino Linotype" w:hAnsi="Palatino Linotype"/>
          <w:sz w:val="28"/>
          <w:szCs w:val="28"/>
        </w:rPr>
        <w:t>If you describe something as pernicious, you mean that it is very harmful.</w:t>
      </w:r>
    </w:p>
    <w:p w14:paraId="09756CC5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8DA68FA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>The most pernicious consequence of these internal Soviet developments was the disorientation of the proletarian vanguard in other countries.</w:t>
      </w:r>
    </w:p>
    <w:p w14:paraId="6DFA2D7D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>To escape the pernicious influence of fashion we need three things.</w:t>
      </w:r>
    </w:p>
    <w:p w14:paraId="31AFF931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>The principle had been pernicious from beginning to end.</w:t>
      </w:r>
    </w:p>
    <w:p w14:paraId="46F78C1D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>Business may be troublesome, but idleness is pernicious.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3D05FE">
        <w:rPr>
          <w:rFonts w:ascii="Palatino Linotype" w:hAnsi="Palatino Linotype"/>
          <w:sz w:val="28"/>
          <w:szCs w:val="28"/>
        </w:rPr>
        <w:t>pernicious poverty</w:t>
      </w:r>
    </w:p>
    <w:p w14:paraId="21C72109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t>The cuts in government funding have had a pernicious effect on local health services.</w:t>
      </w:r>
    </w:p>
    <w:p w14:paraId="6F4B0A58" w14:textId="77777777" w:rsidR="00041F29" w:rsidRPr="003D05FE" w:rsidRDefault="00041F29" w:rsidP="00041F29">
      <w:pPr>
        <w:rPr>
          <w:rFonts w:ascii="Palatino Linotype" w:hAnsi="Palatino Linotype"/>
          <w:sz w:val="28"/>
          <w:szCs w:val="28"/>
        </w:rPr>
      </w:pPr>
      <w:r w:rsidRPr="003D05FE">
        <w:rPr>
          <w:rFonts w:ascii="Palatino Linotype" w:hAnsi="Palatino Linotype"/>
          <w:sz w:val="28"/>
          <w:szCs w:val="28"/>
        </w:rPr>
        <w:lastRenderedPageBreak/>
        <w:t>Her mother's influence was pernicious.</w:t>
      </w:r>
    </w:p>
    <w:p w14:paraId="10A5861E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3916E5B2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b/>
          <w:bCs/>
          <w:sz w:val="32"/>
          <w:szCs w:val="32"/>
          <w:u w:val="single"/>
        </w:rPr>
        <w:t>Rebuff</w:t>
      </w:r>
      <w:r w:rsidRPr="00DC2438">
        <w:rPr>
          <w:rFonts w:ascii="Palatino Linotype" w:hAnsi="Palatino Linotype"/>
          <w:sz w:val="28"/>
          <w:szCs w:val="28"/>
        </w:rPr>
        <w:t xml:space="preserve">: </w:t>
      </w:r>
      <w:r w:rsidRPr="00401F83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अस्वीकार कर </w:t>
      </w:r>
      <w:proofErr w:type="gramStart"/>
      <w:r w:rsidRPr="00401F83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देना</w:t>
      </w:r>
      <w:r w:rsidRPr="00DC2438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r w:rsidRPr="00DC2438">
        <w:rPr>
          <w:rFonts w:ascii="Palatino Linotype" w:hAnsi="Palatino Linotype"/>
          <w:sz w:val="28"/>
          <w:szCs w:val="28"/>
        </w:rPr>
        <w:t>reject</w:t>
      </w:r>
      <w:proofErr w:type="gramEnd"/>
      <w:r w:rsidRPr="00DC2438">
        <w:rPr>
          <w:rFonts w:ascii="Palatino Linotype" w:hAnsi="Palatino Linotype"/>
          <w:sz w:val="28"/>
          <w:szCs w:val="28"/>
        </w:rPr>
        <w:t xml:space="preserve"> (someone or something) in an abrupt or ungracious manner.</w:t>
      </w:r>
    </w:p>
    <w:p w14:paraId="3E76AB5D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If you rebuff someone or rebuff a suggestion that they make, you refuse to do what they suggest.</w:t>
      </w:r>
    </w:p>
    <w:p w14:paraId="6998F67C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C34DBE0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 xml:space="preserve">"I asked her to be my wife, and was rebuffed in no uncertain </w:t>
      </w:r>
      <w:proofErr w:type="gramStart"/>
      <w:r w:rsidRPr="00DC2438">
        <w:rPr>
          <w:rFonts w:ascii="Palatino Linotype" w:hAnsi="Palatino Linotype"/>
          <w:sz w:val="28"/>
          <w:szCs w:val="28"/>
        </w:rPr>
        <w:t>terms</w:t>
      </w:r>
      <w:proofErr w:type="gramEnd"/>
      <w:r w:rsidRPr="00DC2438">
        <w:rPr>
          <w:rFonts w:ascii="Palatino Linotype" w:hAnsi="Palatino Linotype"/>
          <w:sz w:val="28"/>
          <w:szCs w:val="28"/>
        </w:rPr>
        <w:t>"</w:t>
      </w:r>
    </w:p>
    <w:p w14:paraId="02E3D847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to refuse to accept a helpful suggestion or offer from someone, often by answering in an unfriendly way</w:t>
      </w:r>
      <w:r>
        <w:rPr>
          <w:rFonts w:ascii="Palatino Linotype" w:hAnsi="Palatino Linotype"/>
          <w:sz w:val="28"/>
          <w:szCs w:val="28"/>
        </w:rPr>
        <w:t>.</w:t>
      </w:r>
    </w:p>
    <w:p w14:paraId="79ECBC3C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His proposals have already been rebuffed by the Prime Minister.</w:t>
      </w:r>
    </w:p>
    <w:p w14:paraId="09FE3C98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She rebuffed all suggestions that she should resign.</w:t>
      </w:r>
    </w:p>
    <w:p w14:paraId="796741E5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As noun</w:t>
      </w:r>
    </w:p>
    <w:p w14:paraId="0957F49E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an abrupt or ungracious rejection of an offer, request, or friendly gesture.</w:t>
      </w:r>
    </w:p>
    <w:p w14:paraId="0E4FFFC8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"</w:t>
      </w:r>
      <w:proofErr w:type="gramStart"/>
      <w:r w:rsidRPr="00DC2438">
        <w:rPr>
          <w:rFonts w:ascii="Palatino Linotype" w:hAnsi="Palatino Linotype"/>
          <w:sz w:val="28"/>
          <w:szCs w:val="28"/>
        </w:rPr>
        <w:t>his</w:t>
      </w:r>
      <w:proofErr w:type="gramEnd"/>
      <w:r w:rsidRPr="00DC2438">
        <w:rPr>
          <w:rFonts w:ascii="Palatino Linotype" w:hAnsi="Palatino Linotype"/>
          <w:sz w:val="28"/>
          <w:szCs w:val="28"/>
        </w:rPr>
        <w:t xml:space="preserve"> reserve was not intended as a rebuff" </w:t>
      </w:r>
    </w:p>
    <w:p w14:paraId="2E145FD8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Her efforts were met with a sharp rebuff.</w:t>
      </w:r>
    </w:p>
    <w:p w14:paraId="5EADA02F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He received a humiliating rebuff from his manager.</w:t>
      </w:r>
    </w:p>
    <w:p w14:paraId="45E70630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In a rebuff to the president, Congress voted against the bill.</w:t>
      </w:r>
    </w:p>
    <w:p w14:paraId="4AE5347B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561B32BE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B17CC2">
        <w:rPr>
          <w:rFonts w:ascii="Palatino Linotype" w:hAnsi="Palatino Linotype"/>
          <w:b/>
          <w:bCs/>
          <w:sz w:val="32"/>
          <w:szCs w:val="32"/>
          <w:u w:val="single"/>
        </w:rPr>
        <w:t>Sublimate</w:t>
      </w:r>
      <w:r w:rsidRPr="00DC2438">
        <w:rPr>
          <w:rFonts w:ascii="Palatino Linotype" w:hAnsi="Palatino Linotype"/>
          <w:sz w:val="28"/>
          <w:szCs w:val="28"/>
        </w:rPr>
        <w:t>: If you sublimate a strong desire or feeling, you express it in a way that is socially acceptable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DC2438">
        <w:rPr>
          <w:rFonts w:ascii="Palatino Linotype" w:hAnsi="Palatino Linotype"/>
          <w:sz w:val="28"/>
          <w:szCs w:val="28"/>
        </w:rPr>
        <w:t>to express strong emotions or use energy by doing an activity, especially an activity that is considered socially acceptable</w:t>
      </w:r>
      <w:r>
        <w:rPr>
          <w:rFonts w:ascii="Palatino Linotype" w:hAnsi="Palatino Linotype"/>
          <w:sz w:val="28"/>
          <w:szCs w:val="28"/>
        </w:rPr>
        <w:t xml:space="preserve"> also it means </w:t>
      </w:r>
      <w:r w:rsidRPr="00DC2438">
        <w:rPr>
          <w:rFonts w:ascii="Palatino Linotype" w:hAnsi="Palatino Linotype"/>
          <w:sz w:val="28"/>
          <w:szCs w:val="28"/>
        </w:rPr>
        <w:t>a solid deposit of a substance which has sublimed.</w:t>
      </w:r>
    </w:p>
    <w:p w14:paraId="6C76779D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7D7C503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Hostile feelings and violent responses often seem to be sublimated into sporting activities.</w:t>
      </w:r>
    </w:p>
    <w:p w14:paraId="4BADCB0C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I must learn to sublimate my desire for my own perch by feeling happy for Aunt Louise sitting there.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DC2438">
        <w:rPr>
          <w:rFonts w:ascii="Palatino Linotype" w:hAnsi="Palatino Linotype"/>
          <w:sz w:val="28"/>
          <w:szCs w:val="28"/>
        </w:rPr>
        <w:t xml:space="preserve">Players </w:t>
      </w:r>
      <w:proofErr w:type="gramStart"/>
      <w:r w:rsidRPr="00DC2438">
        <w:rPr>
          <w:rFonts w:ascii="Palatino Linotype" w:hAnsi="Palatino Linotype"/>
          <w:sz w:val="28"/>
          <w:szCs w:val="28"/>
        </w:rPr>
        <w:t>have to</w:t>
      </w:r>
      <w:proofErr w:type="gramEnd"/>
      <w:r w:rsidRPr="00DC2438">
        <w:rPr>
          <w:rFonts w:ascii="Palatino Linotype" w:hAnsi="Palatino Linotype"/>
          <w:sz w:val="28"/>
          <w:szCs w:val="28"/>
        </w:rPr>
        <w:t xml:space="preserve"> sublimate their egos for the good of the team.</w:t>
      </w:r>
    </w:p>
    <w:p w14:paraId="655365B9" w14:textId="77777777" w:rsidR="00041F29" w:rsidRPr="00DC2438" w:rsidRDefault="00041F29" w:rsidP="00041F29">
      <w:pPr>
        <w:rPr>
          <w:rFonts w:ascii="Palatino Linotype" w:hAnsi="Palatino Linotype"/>
          <w:sz w:val="28"/>
          <w:szCs w:val="28"/>
        </w:rPr>
      </w:pPr>
      <w:r w:rsidRPr="00DC2438">
        <w:rPr>
          <w:rFonts w:ascii="Palatino Linotype" w:hAnsi="Palatino Linotype"/>
          <w:sz w:val="28"/>
          <w:szCs w:val="28"/>
        </w:rPr>
        <w:t>He could try to sublimate the problem by writing, in detail, about it.</w:t>
      </w:r>
    </w:p>
    <w:p w14:paraId="4B72464B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34FB6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Senile</w:t>
      </w:r>
      <w:r w:rsidRPr="007E5923">
        <w:rPr>
          <w:rFonts w:ascii="Palatino Linotype" w:hAnsi="Palatino Linotype"/>
          <w:sz w:val="28"/>
          <w:szCs w:val="28"/>
        </w:rPr>
        <w:t xml:space="preserve">: </w:t>
      </w:r>
      <w:r w:rsidRPr="00D85A47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 xml:space="preserve">सठियाया </w:t>
      </w:r>
      <w:proofErr w:type="gramStart"/>
      <w:r w:rsidRPr="00D85A47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हुआ</w:t>
      </w:r>
      <w:r w:rsidRPr="007E5923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proofErr w:type="gramEnd"/>
      <w:r w:rsidRPr="007E5923">
        <w:rPr>
          <w:rFonts w:ascii="Palatino Linotype" w:hAnsi="Palatino Linotype"/>
          <w:sz w:val="28"/>
          <w:szCs w:val="28"/>
        </w:rPr>
        <w:t>(of a person) having or showing the weaknesses or diseases of old age, especially a loss of mental faculties. (</w:t>
      </w:r>
      <w:proofErr w:type="gramStart"/>
      <w:r w:rsidRPr="007E5923">
        <w:rPr>
          <w:rFonts w:ascii="Palatino Linotype" w:hAnsi="Palatino Linotype"/>
          <w:sz w:val="28"/>
          <w:szCs w:val="28"/>
        </w:rPr>
        <w:t>of</w:t>
      </w:r>
      <w:proofErr w:type="gramEnd"/>
      <w:r w:rsidRPr="007E5923">
        <w:rPr>
          <w:rFonts w:ascii="Palatino Linotype" w:hAnsi="Palatino Linotype"/>
          <w:sz w:val="28"/>
          <w:szCs w:val="28"/>
        </w:rPr>
        <w:t xml:space="preserve"> a condition) characteristic of or caused by old age.</w:t>
      </w:r>
    </w:p>
    <w:p w14:paraId="79FF8E26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If old people become senile, they become confused, can no longer remember things, and are unable to look after themselves.</w:t>
      </w:r>
    </w:p>
    <w:p w14:paraId="5BFD3F04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showing poor mental ability because of old age, especially being unable to think clearly and make decisions:</w:t>
      </w:r>
    </w:p>
    <w:p w14:paraId="1D6755FF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05ACD70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He spent many years caring for his senile mother.</w:t>
      </w:r>
    </w:p>
    <w:p w14:paraId="56880532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I'm always losing my keys these days. I think I must be going senile.</w:t>
      </w:r>
    </w:p>
    <w:p w14:paraId="3B3C4241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He was showing unmistakable signs of senility.</w:t>
      </w:r>
    </w:p>
    <w:p w14:paraId="11C69175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"</w:t>
      </w:r>
      <w:proofErr w:type="gramStart"/>
      <w:r w:rsidRPr="007E5923">
        <w:rPr>
          <w:rFonts w:ascii="Palatino Linotype" w:hAnsi="Palatino Linotype"/>
          <w:sz w:val="28"/>
          <w:szCs w:val="28"/>
        </w:rPr>
        <w:t>she</w:t>
      </w:r>
      <w:proofErr w:type="gramEnd"/>
      <w:r w:rsidRPr="007E5923">
        <w:rPr>
          <w:rFonts w:ascii="Palatino Linotype" w:hAnsi="Palatino Linotype"/>
          <w:sz w:val="28"/>
          <w:szCs w:val="28"/>
        </w:rPr>
        <w:t xml:space="preserve"> couldn't cope with her senile husband"</w:t>
      </w:r>
    </w:p>
    <w:p w14:paraId="09C6E0D1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She is suffering from senile dementia.</w:t>
      </w:r>
    </w:p>
    <w:p w14:paraId="2DAB64F4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Don't mind the old lady. She's getting senile.</w:t>
      </w:r>
    </w:p>
    <w:p w14:paraId="234CB2DE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5076BA66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447081">
        <w:rPr>
          <w:rFonts w:ascii="Palatino Linotype" w:hAnsi="Palatino Linotype"/>
          <w:b/>
          <w:bCs/>
          <w:sz w:val="32"/>
          <w:szCs w:val="32"/>
          <w:u w:val="single"/>
        </w:rPr>
        <w:t>Gleeful</w:t>
      </w:r>
      <w:r w:rsidRPr="00620812">
        <w:rPr>
          <w:rFonts w:ascii="Palatino Linotype" w:hAnsi="Palatino Linotype"/>
          <w:sz w:val="28"/>
          <w:szCs w:val="28"/>
        </w:rPr>
        <w:t xml:space="preserve">: </w:t>
      </w:r>
      <w:r w:rsidRPr="00D85A47">
        <w:rPr>
          <w:rFonts w:ascii="Arial" w:hAnsi="Arial" w:cs="Mangal"/>
          <w:color w:val="C12D30"/>
          <w:sz w:val="28"/>
          <w:szCs w:val="28"/>
          <w:shd w:val="clear" w:color="auto" w:fill="FFFFFF"/>
          <w:cs/>
          <w:lang w:bidi="hi-IN"/>
        </w:rPr>
        <w:t>उल्लसित</w:t>
      </w:r>
      <w:r>
        <w:rPr>
          <w:rFonts w:ascii="Arial" w:hAnsi="Arial" w:cs="Mangal"/>
          <w:b/>
          <w:bCs/>
          <w:color w:val="C12D30"/>
          <w:sz w:val="30"/>
          <w:szCs w:val="30"/>
          <w:shd w:val="clear" w:color="auto" w:fill="FFFFFF"/>
          <w:lang w:bidi="hi-IN"/>
        </w:rPr>
        <w:t>,</w:t>
      </w:r>
      <w:r w:rsidRPr="00620812">
        <w:rPr>
          <w:rFonts w:ascii="Palatino Linotype" w:hAnsi="Palatino Linotype"/>
          <w:sz w:val="28"/>
          <w:szCs w:val="28"/>
        </w:rPr>
        <w:t xml:space="preserve"> joyful, </w:t>
      </w:r>
      <w:proofErr w:type="gramStart"/>
      <w:r w:rsidRPr="00620812">
        <w:rPr>
          <w:rFonts w:ascii="Palatino Linotype" w:hAnsi="Palatino Linotype"/>
          <w:sz w:val="28"/>
          <w:szCs w:val="28"/>
        </w:rPr>
        <w:t>happy</w:t>
      </w:r>
      <w:proofErr w:type="gramEnd"/>
      <w:r w:rsidRPr="00620812">
        <w:rPr>
          <w:rFonts w:ascii="Palatino Linotype" w:hAnsi="Palatino Linotype"/>
          <w:sz w:val="28"/>
          <w:szCs w:val="28"/>
        </w:rPr>
        <w:t xml:space="preserve"> and excited</w:t>
      </w:r>
    </w:p>
    <w:p w14:paraId="75D9CD64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FA97C93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The park was full of gleeful children playing on sleds.</w:t>
      </w:r>
    </w:p>
    <w:p w14:paraId="641CE7FF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Yet the media show pictures of gleeful farmers buying televisions and fridges.</w:t>
      </w:r>
    </w:p>
    <w:p w14:paraId="43FCFE40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He took an almost gleeful delight in showing how wrong they can be.</w:t>
      </w:r>
    </w:p>
    <w:p w14:paraId="5BB2A435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6F525F9D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050184">
        <w:rPr>
          <w:rFonts w:ascii="Palatino Linotype" w:hAnsi="Palatino Linotype"/>
          <w:b/>
          <w:bCs/>
          <w:sz w:val="32"/>
          <w:szCs w:val="32"/>
          <w:u w:val="single"/>
        </w:rPr>
        <w:t>Paranoid</w:t>
      </w:r>
      <w:r w:rsidRPr="007E5923">
        <w:rPr>
          <w:rFonts w:ascii="Palatino Linotype" w:hAnsi="Palatino Linotype"/>
          <w:sz w:val="28"/>
          <w:szCs w:val="28"/>
        </w:rPr>
        <w:t>: If you say that someone is paranoid, you mean that they are extremely suspicious and afraid of other people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7E5923">
        <w:rPr>
          <w:rFonts w:ascii="Palatino Linotype" w:hAnsi="Palatino Linotype"/>
          <w:sz w:val="28"/>
          <w:szCs w:val="28"/>
        </w:rPr>
        <w:t>feeling extremely nervous and worried because you believe that other people do not like you or are trying to harm you</w:t>
      </w:r>
    </w:p>
    <w:p w14:paraId="462B0C7C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C8AD406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I'm not going to get paranoid about it.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7E5923">
        <w:rPr>
          <w:rFonts w:ascii="Palatino Linotype" w:hAnsi="Palatino Linotype"/>
          <w:sz w:val="28"/>
          <w:szCs w:val="28"/>
        </w:rPr>
        <w:t>A paranoid politician who saw enemies all around him.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7E5923">
        <w:rPr>
          <w:rFonts w:ascii="Palatino Linotype" w:hAnsi="Palatino Linotype"/>
          <w:sz w:val="28"/>
          <w:szCs w:val="28"/>
        </w:rPr>
        <w:t>He has always been paranoid about his personal security.</w:t>
      </w:r>
    </w:p>
    <w:p w14:paraId="74F4E85B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He started feeling paranoid and was convinced his boss was going to fire him.</w:t>
      </w:r>
    </w:p>
    <w:p w14:paraId="7282E6C3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lastRenderedPageBreak/>
        <w:t>The mysterious phone calls were beginning to make him feel paranoid.</w:t>
      </w:r>
    </w:p>
    <w:p w14:paraId="22DBC2D9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A217EC">
        <w:rPr>
          <w:rFonts w:ascii="Palatino Linotype" w:hAnsi="Palatino Linotype"/>
          <w:b/>
          <w:bCs/>
          <w:sz w:val="32"/>
          <w:szCs w:val="32"/>
          <w:u w:val="single"/>
        </w:rPr>
        <w:t>Arbitration</w:t>
      </w:r>
      <w:r w:rsidRPr="007E5923">
        <w:rPr>
          <w:rFonts w:ascii="Palatino Linotype" w:hAnsi="Palatino Linotype"/>
          <w:sz w:val="28"/>
          <w:szCs w:val="28"/>
        </w:rPr>
        <w:t xml:space="preserve">: </w:t>
      </w:r>
      <w:r w:rsidRPr="00BF4ECF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मध्यस्थता </w:t>
      </w:r>
      <w:proofErr w:type="gramStart"/>
      <w:r w:rsidRPr="00BF4ECF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Pr="00BF4ECF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r w:rsidRPr="007E5923">
        <w:rPr>
          <w:rFonts w:ascii="Palatino Linotype" w:hAnsi="Palatino Linotype"/>
          <w:sz w:val="28"/>
          <w:szCs w:val="28"/>
        </w:rPr>
        <w:t>Arbitration</w:t>
      </w:r>
      <w:proofErr w:type="gramEnd"/>
      <w:r w:rsidRPr="007E5923">
        <w:rPr>
          <w:rFonts w:ascii="Palatino Linotype" w:hAnsi="Palatino Linotype"/>
          <w:sz w:val="28"/>
          <w:szCs w:val="28"/>
        </w:rPr>
        <w:t xml:space="preserve"> is the judging of a dispute between people or groups by someone who is not involved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7E5923">
        <w:rPr>
          <w:rFonts w:ascii="Palatino Linotype" w:hAnsi="Palatino Linotype"/>
          <w:sz w:val="28"/>
          <w:szCs w:val="28"/>
        </w:rPr>
        <w:t>the process of solving an argument between people by helping them to agree to an acceptable solution</w:t>
      </w:r>
    </w:p>
    <w:p w14:paraId="63CEC9FC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F27A982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The matter is likely to go to arbitration.</w:t>
      </w:r>
    </w:p>
    <w:p w14:paraId="7F9E9559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 xml:space="preserve">the independent arbitration </w:t>
      </w:r>
      <w:proofErr w:type="gramStart"/>
      <w:r w:rsidRPr="007E5923">
        <w:rPr>
          <w:rFonts w:ascii="Palatino Linotype" w:hAnsi="Palatino Linotype"/>
          <w:sz w:val="28"/>
          <w:szCs w:val="28"/>
        </w:rPr>
        <w:t>service</w:t>
      </w:r>
      <w:proofErr w:type="gramEnd"/>
    </w:p>
    <w:p w14:paraId="01D46F39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The judge said that arbitration was a fair and expeditious decision-making process.</w:t>
      </w:r>
    </w:p>
    <w:p w14:paraId="4DBB82CC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The matter will be settled by arbitration.</w:t>
      </w:r>
    </w:p>
    <w:p w14:paraId="2D95A295" w14:textId="77777777" w:rsidR="00041F29" w:rsidRPr="007E5923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Both sides in the dispute have agreed to go to arbitration.</w:t>
      </w:r>
    </w:p>
    <w:p w14:paraId="608AE9C5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7E5923">
        <w:rPr>
          <w:rFonts w:ascii="Palatino Linotype" w:hAnsi="Palatino Linotype"/>
          <w:sz w:val="28"/>
          <w:szCs w:val="28"/>
        </w:rPr>
        <w:t>Arbitrator (N): Donald Trump wants to be the arbitrator for the Indo Pak problems.</w:t>
      </w:r>
    </w:p>
    <w:p w14:paraId="4C371AE2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790F34A7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256C55">
        <w:rPr>
          <w:rFonts w:ascii="Palatino Linotype" w:hAnsi="Palatino Linotype"/>
          <w:b/>
          <w:bCs/>
          <w:sz w:val="32"/>
          <w:szCs w:val="32"/>
          <w:u w:val="single"/>
        </w:rPr>
        <w:t>Damnation</w:t>
      </w:r>
      <w:r w:rsidRPr="00620812">
        <w:rPr>
          <w:rFonts w:ascii="Palatino Linotype" w:hAnsi="Palatino Linotype"/>
          <w:sz w:val="28"/>
          <w:szCs w:val="28"/>
        </w:rPr>
        <w:t>: condemnation to eternal punishment in hell.</w:t>
      </w:r>
    </w:p>
    <w:p w14:paraId="5763E1BA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 xml:space="preserve">According to some religions, if someone suffers damnation, they </w:t>
      </w:r>
      <w:proofErr w:type="gramStart"/>
      <w:r w:rsidRPr="00620812">
        <w:rPr>
          <w:rFonts w:ascii="Palatino Linotype" w:hAnsi="Palatino Linotype"/>
          <w:sz w:val="28"/>
          <w:szCs w:val="28"/>
        </w:rPr>
        <w:t>have to</w:t>
      </w:r>
      <w:proofErr w:type="gramEnd"/>
      <w:r w:rsidRPr="00620812">
        <w:rPr>
          <w:rFonts w:ascii="Palatino Linotype" w:hAnsi="Palatino Linotype"/>
          <w:sz w:val="28"/>
          <w:szCs w:val="28"/>
        </w:rPr>
        <w:t xml:space="preserve"> stay in hell for ever after they have died because of their sins.</w:t>
      </w:r>
    </w:p>
    <w:p w14:paraId="2DD78E8A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184022C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They believe he will suffer damnation for his sins.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620812">
        <w:rPr>
          <w:rFonts w:ascii="Palatino Linotype" w:hAnsi="Palatino Linotype"/>
          <w:sz w:val="28"/>
          <w:szCs w:val="28"/>
        </w:rPr>
        <w:t>"</w:t>
      </w:r>
      <w:proofErr w:type="gramStart"/>
      <w:r w:rsidRPr="00620812">
        <w:rPr>
          <w:rFonts w:ascii="Palatino Linotype" w:hAnsi="Palatino Linotype"/>
          <w:sz w:val="28"/>
          <w:szCs w:val="28"/>
        </w:rPr>
        <w:t>sins</w:t>
      </w:r>
      <w:proofErr w:type="gramEnd"/>
      <w:r w:rsidRPr="00620812">
        <w:rPr>
          <w:rFonts w:ascii="Palatino Linotype" w:hAnsi="Palatino Linotype"/>
          <w:sz w:val="28"/>
          <w:szCs w:val="28"/>
        </w:rPr>
        <w:t xml:space="preserve"> that risk eternal damnation"</w:t>
      </w:r>
    </w:p>
    <w:p w14:paraId="00543B1D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3A6C74F1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A00DC2">
        <w:rPr>
          <w:rFonts w:ascii="Palatino Linotype" w:hAnsi="Palatino Linotype"/>
          <w:b/>
          <w:bCs/>
          <w:sz w:val="32"/>
          <w:szCs w:val="32"/>
          <w:u w:val="single"/>
        </w:rPr>
        <w:t>Hegemony</w:t>
      </w:r>
      <w:r w:rsidRPr="00705758">
        <w:rPr>
          <w:rFonts w:ascii="Palatino Linotype" w:hAnsi="Palatino Linotype"/>
          <w:sz w:val="28"/>
          <w:szCs w:val="28"/>
        </w:rPr>
        <w:t>: leadership or dominance, especially by one state or social group over others.</w:t>
      </w:r>
    </w:p>
    <w:p w14:paraId="6DCF1E3C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Hegemony is a situation in which one country, organization, or group has more power, control, or importance than others.</w:t>
      </w:r>
    </w:p>
    <w:p w14:paraId="3DC7E679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(</w:t>
      </w:r>
      <w:proofErr w:type="gramStart"/>
      <w:r w:rsidRPr="00705758">
        <w:rPr>
          <w:rFonts w:ascii="Palatino Linotype" w:hAnsi="Palatino Linotype"/>
          <w:sz w:val="28"/>
          <w:szCs w:val="28"/>
        </w:rPr>
        <w:t>especially</w:t>
      </w:r>
      <w:proofErr w:type="gramEnd"/>
      <w:r w:rsidRPr="00705758">
        <w:rPr>
          <w:rFonts w:ascii="Palatino Linotype" w:hAnsi="Palatino Linotype"/>
          <w:sz w:val="28"/>
          <w:szCs w:val="28"/>
        </w:rPr>
        <w:t xml:space="preserve"> of countries) the position of being the strongest and most powerful and therefore able to control others</w:t>
      </w:r>
    </w:p>
    <w:p w14:paraId="38E18168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E2E3744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The final key to Europe's world hegemony was her military superiority.</w:t>
      </w:r>
    </w:p>
    <w:p w14:paraId="0E0B064B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"Germany was united under Prussian hegemony after 1871"</w:t>
      </w:r>
    </w:p>
    <w:p w14:paraId="57FD35E0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The three nations competed for regional hegemony.</w:t>
      </w:r>
    </w:p>
    <w:p w14:paraId="47B72BDE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264522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Incumbent</w:t>
      </w:r>
      <w:r w:rsidRPr="00705758">
        <w:rPr>
          <w:rFonts w:ascii="Palatino Linotype" w:hAnsi="Palatino Linotype"/>
          <w:sz w:val="28"/>
          <w:szCs w:val="28"/>
        </w:rPr>
        <w:t>: It has two meanings.</w:t>
      </w:r>
    </w:p>
    <w:p w14:paraId="591AC7D4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necessary for (someone) as a duty or responsibility.</w:t>
      </w:r>
    </w:p>
    <w:p w14:paraId="7370E43B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If it is incumbent upon you to do something, it is your duty or responsibility to do it.</w:t>
      </w:r>
    </w:p>
    <w:p w14:paraId="4CF0B1EE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8E6D319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It is incumbent upon all of us to make an extra effort.</w:t>
      </w:r>
    </w:p>
    <w:p w14:paraId="5A3D458A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"</w:t>
      </w:r>
      <w:proofErr w:type="gramStart"/>
      <w:r w:rsidRPr="00705758">
        <w:rPr>
          <w:rFonts w:ascii="Palatino Linotype" w:hAnsi="Palatino Linotype"/>
          <w:sz w:val="28"/>
          <w:szCs w:val="28"/>
        </w:rPr>
        <w:t>the</w:t>
      </w:r>
      <w:proofErr w:type="gramEnd"/>
      <w:r w:rsidRPr="00705758">
        <w:rPr>
          <w:rFonts w:ascii="Palatino Linotype" w:hAnsi="Palatino Linotype"/>
          <w:sz w:val="28"/>
          <w:szCs w:val="28"/>
        </w:rPr>
        <w:t xml:space="preserve"> government realized that it was incumbent on them to act"</w:t>
      </w:r>
    </w:p>
    <w:p w14:paraId="7BA1A8B4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It's incumbent on you to advise your son before he leaves home.</w:t>
      </w:r>
    </w:p>
    <w:p w14:paraId="2A2F5A6B" w14:textId="0D19BBF0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It is incumbent upon us to do so.</w:t>
      </w:r>
    </w:p>
    <w:p w14:paraId="75AC8B0B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BF4ECF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पदस्थ व्यक्ति</w:t>
      </w:r>
      <w:r w:rsidRPr="00705758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r w:rsidRPr="00705758">
        <w:rPr>
          <w:rFonts w:ascii="Palatino Linotype" w:hAnsi="Palatino Linotype"/>
          <w:sz w:val="28"/>
          <w:szCs w:val="28"/>
        </w:rPr>
        <w:t>(of an official or regime) currently holding office.</w:t>
      </w:r>
    </w:p>
    <w:p w14:paraId="775F0C78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officially having the named position</w:t>
      </w:r>
    </w:p>
    <w:p w14:paraId="146E51F4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An incumbent is someone who holds an official post at a particular time.</w:t>
      </w:r>
    </w:p>
    <w:p w14:paraId="674AC8F1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The incumbent president faces problems which began many years before he took office.</w:t>
      </w:r>
    </w:p>
    <w:p w14:paraId="3B0BB472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"</w:t>
      </w:r>
      <w:proofErr w:type="gramStart"/>
      <w:r w:rsidRPr="00705758">
        <w:rPr>
          <w:rFonts w:ascii="Palatino Linotype" w:hAnsi="Palatino Linotype"/>
          <w:sz w:val="28"/>
          <w:szCs w:val="28"/>
        </w:rPr>
        <w:t>the</w:t>
      </w:r>
      <w:proofErr w:type="gramEnd"/>
      <w:r w:rsidRPr="00705758">
        <w:rPr>
          <w:rFonts w:ascii="Palatino Linotype" w:hAnsi="Palatino Linotype"/>
          <w:sz w:val="28"/>
          <w:szCs w:val="28"/>
        </w:rPr>
        <w:t xml:space="preserve"> incumbent President was defeated"</w:t>
      </w:r>
    </w:p>
    <w:p w14:paraId="4B164CA9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the only candidate who defeated an incumbent senator.</w:t>
      </w:r>
    </w:p>
    <w:p w14:paraId="3187C1AB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401D8188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9824AE">
        <w:rPr>
          <w:rFonts w:ascii="Palatino Linotype" w:hAnsi="Palatino Linotype"/>
          <w:b/>
          <w:bCs/>
          <w:sz w:val="32"/>
          <w:szCs w:val="32"/>
          <w:u w:val="single"/>
        </w:rPr>
        <w:t>Swagger</w:t>
      </w:r>
      <w:r w:rsidRPr="009824AE">
        <w:rPr>
          <w:rFonts w:ascii="Palatino Linotype" w:hAnsi="Palatino Linotype"/>
          <w:sz w:val="28"/>
          <w:szCs w:val="28"/>
        </w:rPr>
        <w:t>: If you swagger, you walk in a very proud, confident way, holding your body upright and swinging your hips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9824AE">
        <w:rPr>
          <w:rFonts w:ascii="Palatino Linotype" w:hAnsi="Palatino Linotype"/>
          <w:sz w:val="28"/>
          <w:szCs w:val="28"/>
        </w:rPr>
        <w:t>walk or behave in a very confident and arrogant or self-important way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9824AE">
        <w:rPr>
          <w:rFonts w:ascii="Palatino Linotype" w:hAnsi="Palatino Linotype"/>
          <w:sz w:val="28"/>
          <w:szCs w:val="28"/>
        </w:rPr>
        <w:t>a very confident and arrogant or self-important gait or manner.</w:t>
      </w:r>
    </w:p>
    <w:p w14:paraId="46FF1207" w14:textId="77777777" w:rsidR="00041F29" w:rsidRPr="009824AE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263654B" w14:textId="77777777" w:rsidR="00041F29" w:rsidRPr="009824AE" w:rsidRDefault="00041F29" w:rsidP="00041F29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H</w:t>
      </w:r>
      <w:r w:rsidRPr="009824AE">
        <w:rPr>
          <w:rFonts w:ascii="Palatino Linotype" w:hAnsi="Palatino Linotype"/>
          <w:sz w:val="28"/>
          <w:szCs w:val="28"/>
        </w:rPr>
        <w:t>e swaggered along the corridor</w:t>
      </w:r>
      <w:r>
        <w:rPr>
          <w:rFonts w:ascii="Palatino Linotype" w:hAnsi="Palatino Linotype"/>
          <w:sz w:val="28"/>
          <w:szCs w:val="28"/>
        </w:rPr>
        <w:t xml:space="preserve">. </w:t>
      </w:r>
      <w:r w:rsidRPr="009824AE">
        <w:rPr>
          <w:rFonts w:ascii="Palatino Linotype" w:hAnsi="Palatino Linotype"/>
          <w:sz w:val="28"/>
          <w:szCs w:val="28"/>
        </w:rPr>
        <w:t>They swaggered into the room.</w:t>
      </w:r>
    </w:p>
    <w:p w14:paraId="7A31C469" w14:textId="77777777" w:rsidR="00041F29" w:rsidRPr="009824AE" w:rsidRDefault="00041F29" w:rsidP="00041F29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T</w:t>
      </w:r>
      <w:r w:rsidRPr="009824AE">
        <w:rPr>
          <w:rFonts w:ascii="Palatino Linotype" w:hAnsi="Palatino Linotype"/>
          <w:sz w:val="28"/>
          <w:szCs w:val="28"/>
        </w:rPr>
        <w:t xml:space="preserve">hey strolled around the camp with an exaggerated </w:t>
      </w:r>
      <w:proofErr w:type="gramStart"/>
      <w:r w:rsidRPr="009824AE">
        <w:rPr>
          <w:rFonts w:ascii="Palatino Linotype" w:hAnsi="Palatino Linotype"/>
          <w:sz w:val="28"/>
          <w:szCs w:val="28"/>
        </w:rPr>
        <w:t>swagger</w:t>
      </w:r>
      <w:proofErr w:type="gramEnd"/>
      <w:r w:rsidRPr="009824AE">
        <w:rPr>
          <w:rFonts w:ascii="Palatino Linotype" w:hAnsi="Palatino Linotype"/>
          <w:sz w:val="28"/>
          <w:szCs w:val="28"/>
        </w:rPr>
        <w:t>"</w:t>
      </w:r>
    </w:p>
    <w:p w14:paraId="6248EC00" w14:textId="77777777" w:rsidR="00041F29" w:rsidRPr="009824AE" w:rsidRDefault="00041F29" w:rsidP="00041F29">
      <w:pPr>
        <w:rPr>
          <w:rFonts w:ascii="Palatino Linotype" w:hAnsi="Palatino Linotype"/>
          <w:sz w:val="28"/>
          <w:szCs w:val="28"/>
        </w:rPr>
      </w:pPr>
      <w:r w:rsidRPr="009824AE">
        <w:rPr>
          <w:rFonts w:ascii="Palatino Linotype" w:hAnsi="Palatino Linotype"/>
          <w:sz w:val="28"/>
          <w:szCs w:val="28"/>
        </w:rPr>
        <w:t>A broad-shouldered man wearing a dinner jacket swaggered confidently up to the bar.</w:t>
      </w:r>
    </w:p>
    <w:p w14:paraId="22929F95" w14:textId="77777777" w:rsidR="00041F29" w:rsidRPr="009824AE" w:rsidRDefault="00041F29" w:rsidP="00041F29">
      <w:pPr>
        <w:rPr>
          <w:rFonts w:ascii="Palatino Linotype" w:hAnsi="Palatino Linotype"/>
          <w:sz w:val="28"/>
          <w:szCs w:val="28"/>
        </w:rPr>
      </w:pPr>
      <w:r w:rsidRPr="009824AE">
        <w:rPr>
          <w:rFonts w:ascii="Palatino Linotype" w:hAnsi="Palatino Linotype"/>
          <w:sz w:val="28"/>
          <w:szCs w:val="28"/>
        </w:rPr>
        <w:t>A group of young men swaggered around outside the bar.</w:t>
      </w:r>
    </w:p>
    <w:p w14:paraId="6E00D9F6" w14:textId="448E4F43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9824AE">
        <w:rPr>
          <w:rFonts w:ascii="Palatino Linotype" w:hAnsi="Palatino Linotype"/>
          <w:sz w:val="28"/>
          <w:szCs w:val="28"/>
        </w:rPr>
        <w:t>His swaggering self-confidence irritates many people.</w:t>
      </w:r>
    </w:p>
    <w:p w14:paraId="2283A112" w14:textId="77777777" w:rsidR="00A94DAA" w:rsidRPr="00705758" w:rsidRDefault="00A94DAA" w:rsidP="00041F29">
      <w:pPr>
        <w:rPr>
          <w:rFonts w:ascii="Palatino Linotype" w:hAnsi="Palatino Linotype"/>
          <w:sz w:val="28"/>
          <w:szCs w:val="28"/>
        </w:rPr>
      </w:pPr>
    </w:p>
    <w:p w14:paraId="31B6B378" w14:textId="77777777" w:rsidR="00041F29" w:rsidRPr="00705758" w:rsidRDefault="00041F29" w:rsidP="00041F29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942830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Subjugation</w:t>
      </w:r>
      <w:r w:rsidRPr="00705758">
        <w:rPr>
          <w:rFonts w:ascii="Palatino Linotype" w:hAnsi="Palatino Linotype"/>
          <w:sz w:val="28"/>
          <w:szCs w:val="28"/>
        </w:rPr>
        <w:t>:</w:t>
      </w:r>
      <w:r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Pr="00422311">
        <w:rPr>
          <w:rFonts w:ascii="inherit" w:hAnsi="inherit" w:cs="Kalinga" w:hint="cs"/>
          <w:b/>
          <w:bCs/>
          <w:color w:val="000000" w:themeColor="text1"/>
          <w:sz w:val="28"/>
          <w:szCs w:val="28"/>
          <w:cs/>
          <w:lang w:bidi="or-IN"/>
        </w:rPr>
        <w:t>ଅଧୀନତା</w:t>
      </w:r>
      <w:r>
        <w:rPr>
          <w:rFonts w:ascii="Palatino Linotype" w:hAnsi="Palatino Linotype"/>
          <w:sz w:val="28"/>
          <w:szCs w:val="28"/>
        </w:rPr>
        <w:t>,</w:t>
      </w:r>
      <w:r w:rsidRPr="00705758">
        <w:rPr>
          <w:rFonts w:ascii="Palatino Linotype" w:hAnsi="Palatino Linotype"/>
          <w:sz w:val="28"/>
          <w:szCs w:val="28"/>
        </w:rPr>
        <w:t>the</w:t>
      </w:r>
      <w:proofErr w:type="gramEnd"/>
      <w:r w:rsidRPr="00705758">
        <w:rPr>
          <w:rFonts w:ascii="Palatino Linotype" w:hAnsi="Palatino Linotype"/>
          <w:sz w:val="28"/>
          <w:szCs w:val="28"/>
        </w:rPr>
        <w:t xml:space="preserve"> action of bringing someone or something under domination or control.</w:t>
      </w:r>
    </w:p>
    <w:p w14:paraId="490FDB3C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If someone subjugates a group of people, they take complete control of them, especially by defeating them in a war.</w:t>
      </w:r>
    </w:p>
    <w:p w14:paraId="005A6212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the act of defeating people or a country and ruling them in a way that allows them no freedom.</w:t>
      </w:r>
    </w:p>
    <w:p w14:paraId="2670F4C7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66B3E86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India suffered a long period of colonial subjugation.</w:t>
      </w:r>
    </w:p>
    <w:p w14:paraId="6B4A86CD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People in the region are fiercely independent and resist all attempts to subjugate them.</w:t>
      </w:r>
    </w:p>
    <w:p w14:paraId="2522446F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 xml:space="preserve">They are bravely resisting subjugation by their more powerful </w:t>
      </w:r>
      <w:proofErr w:type="spellStart"/>
      <w:r w:rsidRPr="00705758">
        <w:rPr>
          <w:rFonts w:ascii="Palatino Linotype" w:hAnsi="Palatino Linotype"/>
          <w:sz w:val="28"/>
          <w:szCs w:val="28"/>
        </w:rPr>
        <w:t>neighbours</w:t>
      </w:r>
      <w:proofErr w:type="spellEnd"/>
      <w:r w:rsidRPr="00705758">
        <w:rPr>
          <w:rFonts w:ascii="Palatino Linotype" w:hAnsi="Palatino Linotype"/>
          <w:sz w:val="28"/>
          <w:szCs w:val="28"/>
        </w:rPr>
        <w:t>.</w:t>
      </w:r>
    </w:p>
    <w:p w14:paraId="2EA827C6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"</w:t>
      </w:r>
      <w:proofErr w:type="gramStart"/>
      <w:r w:rsidRPr="00705758">
        <w:rPr>
          <w:rFonts w:ascii="Palatino Linotype" w:hAnsi="Palatino Linotype"/>
          <w:sz w:val="28"/>
          <w:szCs w:val="28"/>
        </w:rPr>
        <w:t>the</w:t>
      </w:r>
      <w:proofErr w:type="gramEnd"/>
      <w:r w:rsidRPr="00705758">
        <w:rPr>
          <w:rFonts w:ascii="Palatino Linotype" w:hAnsi="Palatino Linotype"/>
          <w:sz w:val="28"/>
          <w:szCs w:val="28"/>
        </w:rPr>
        <w:t xml:space="preserve"> colonial subjugation of a country by means of brute military force"</w:t>
      </w:r>
    </w:p>
    <w:p w14:paraId="040A9B6B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Hitler's main objective was the total subjugation of the Soviet Union.</w:t>
      </w:r>
    </w:p>
    <w:p w14:paraId="25F90C19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For twenty years over fifteen million people were kept in absolute subjugation.</w:t>
      </w:r>
    </w:p>
    <w:p w14:paraId="5E51E5B6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Racial subjugation was enforced by law.</w:t>
      </w:r>
      <w:r>
        <w:rPr>
          <w:rFonts w:ascii="Palatino Linotype" w:hAnsi="Palatino Linotype"/>
          <w:sz w:val="28"/>
          <w:szCs w:val="28"/>
        </w:rPr>
        <w:t xml:space="preserve"> H</w:t>
      </w:r>
      <w:r w:rsidRPr="00705758">
        <w:rPr>
          <w:rFonts w:ascii="Palatino Linotype" w:hAnsi="Palatino Linotype"/>
          <w:sz w:val="28"/>
          <w:szCs w:val="28"/>
        </w:rPr>
        <w:t>e subjugated herself to her mother's needs.</w:t>
      </w:r>
    </w:p>
    <w:p w14:paraId="06E64DAA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>He did not run away, believing his subjugation would secure him a place in paradise.</w:t>
      </w:r>
    </w:p>
    <w:p w14:paraId="4C3E1E5E" w14:textId="77777777" w:rsidR="00041F29" w:rsidRPr="00705758" w:rsidRDefault="00041F29" w:rsidP="00041F29">
      <w:pPr>
        <w:rPr>
          <w:rFonts w:ascii="Palatino Linotype" w:hAnsi="Palatino Linotype"/>
          <w:sz w:val="28"/>
          <w:szCs w:val="28"/>
        </w:rPr>
      </w:pPr>
      <w:r w:rsidRPr="00705758">
        <w:rPr>
          <w:rFonts w:ascii="Palatino Linotype" w:hAnsi="Palatino Linotype"/>
          <w:sz w:val="28"/>
          <w:szCs w:val="28"/>
        </w:rPr>
        <w:t xml:space="preserve">Subjugate (v): to defeat people or a country and rule them in a way that allows them no </w:t>
      </w:r>
      <w:proofErr w:type="gramStart"/>
      <w:r w:rsidRPr="00705758">
        <w:rPr>
          <w:rFonts w:ascii="Palatino Linotype" w:hAnsi="Palatino Linotype"/>
          <w:sz w:val="28"/>
          <w:szCs w:val="28"/>
        </w:rPr>
        <w:t>freedom</w:t>
      </w:r>
      <w:proofErr w:type="gramEnd"/>
    </w:p>
    <w:p w14:paraId="061FCB0D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0CBD6F78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505243">
        <w:rPr>
          <w:rFonts w:ascii="Palatino Linotype" w:hAnsi="Palatino Linotype"/>
          <w:b/>
          <w:bCs/>
          <w:sz w:val="32"/>
          <w:szCs w:val="32"/>
          <w:u w:val="single"/>
        </w:rPr>
        <w:t>Treasure trove</w:t>
      </w:r>
      <w:r w:rsidRPr="00620812">
        <w:rPr>
          <w:rFonts w:ascii="Palatino Linotype" w:hAnsi="Palatino Linotype"/>
          <w:sz w:val="28"/>
          <w:szCs w:val="28"/>
        </w:rPr>
        <w:t>: a place that is full of something good,</w:t>
      </w:r>
    </w:p>
    <w:p w14:paraId="5A69F57B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If you describe something or someone as a treasure trove of a particular thing, you mean that they are a very good or rich source of that thing.</w:t>
      </w:r>
    </w:p>
    <w:p w14:paraId="2DFB53F0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DCFF961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It was a treasure trove of books, photos, clothing, and memorabilia.</w:t>
      </w:r>
    </w:p>
    <w:p w14:paraId="4E9EB3E3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Our Science Shop is a treasure trove of curiosities and gadgets.</w:t>
      </w:r>
    </w:p>
    <w:p w14:paraId="3967E767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The dictionary is a vast treasure trove of information.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620812">
        <w:rPr>
          <w:rFonts w:ascii="Palatino Linotype" w:hAnsi="Palatino Linotype"/>
          <w:sz w:val="28"/>
          <w:szCs w:val="28"/>
        </w:rPr>
        <w:t>a treasure trove of information</w:t>
      </w:r>
    </w:p>
    <w:p w14:paraId="62252F63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This Islington shop is a treasure trove of beautiful bridalwear.</w:t>
      </w:r>
    </w:p>
    <w:p w14:paraId="4797C20E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Though small, this museum is a veritable treasure trove of history.</w:t>
      </w:r>
    </w:p>
    <w:p w14:paraId="23FC6BCE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BB3B3E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Delude</w:t>
      </w:r>
      <w:r w:rsidRPr="00620812">
        <w:rPr>
          <w:rFonts w:ascii="Palatino Linotype" w:hAnsi="Palatino Linotype"/>
          <w:sz w:val="28"/>
          <w:szCs w:val="28"/>
        </w:rPr>
        <w:t xml:space="preserve">: </w:t>
      </w:r>
      <w:r w:rsidRPr="00422311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भ्रमित </w:t>
      </w:r>
      <w:proofErr w:type="gramStart"/>
      <w:r w:rsidRPr="00422311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Pr="00422311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r w:rsidRPr="00620812">
        <w:rPr>
          <w:rFonts w:ascii="Palatino Linotype" w:hAnsi="Palatino Linotype"/>
          <w:sz w:val="28"/>
          <w:szCs w:val="28"/>
        </w:rPr>
        <w:t>mislead</w:t>
      </w:r>
      <w:proofErr w:type="gramEnd"/>
    </w:p>
    <w:p w14:paraId="25C073B6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323D798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Don't delude yourself into thinking that the prices will ever fall.</w:t>
      </w:r>
    </w:p>
    <w:p w14:paraId="7112D12F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He's deluding himself if he thinks he's going to be promoted this year.</w:t>
      </w:r>
    </w:p>
    <w:p w14:paraId="79EFF8A6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 xml:space="preserve">Television deludes you into thinking you have experienced </w:t>
      </w:r>
      <w:proofErr w:type="gramStart"/>
      <w:r w:rsidRPr="00620812">
        <w:rPr>
          <w:rFonts w:ascii="Palatino Linotype" w:hAnsi="Palatino Linotype"/>
          <w:sz w:val="28"/>
          <w:szCs w:val="28"/>
        </w:rPr>
        <w:t>reality, when</w:t>
      </w:r>
      <w:proofErr w:type="gramEnd"/>
      <w:r w:rsidRPr="00620812">
        <w:rPr>
          <w:rFonts w:ascii="Palatino Linotype" w:hAnsi="Palatino Linotype"/>
          <w:sz w:val="28"/>
          <w:szCs w:val="28"/>
        </w:rPr>
        <w:t xml:space="preserve"> you haven't.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620812">
        <w:rPr>
          <w:rFonts w:ascii="Palatino Linotype" w:hAnsi="Palatino Linotype"/>
          <w:sz w:val="28"/>
          <w:szCs w:val="28"/>
        </w:rPr>
        <w:t>We delude ourselves that we are in control.</w:t>
      </w:r>
    </w:p>
    <w:p w14:paraId="0622ECD2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I had deluded myself into believing that it would all come right in the end.</w:t>
      </w:r>
    </w:p>
    <w:p w14:paraId="04E3F927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38D9FDDF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574744">
        <w:rPr>
          <w:rFonts w:ascii="Palatino Linotype" w:hAnsi="Palatino Linotype"/>
          <w:b/>
          <w:bCs/>
          <w:sz w:val="32"/>
          <w:szCs w:val="32"/>
          <w:u w:val="single"/>
        </w:rPr>
        <w:t>Tapestry</w:t>
      </w:r>
      <w:r w:rsidRPr="00620812">
        <w:rPr>
          <w:rFonts w:ascii="Palatino Linotype" w:hAnsi="Palatino Linotype"/>
          <w:sz w:val="28"/>
          <w:szCs w:val="28"/>
        </w:rPr>
        <w:t>: a piece of thick textile fabric with pictures</w:t>
      </w:r>
    </w:p>
    <w:p w14:paraId="1DED3067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You can refer to something as a tapestry when it is made up of many varied types of people or things.</w:t>
      </w:r>
    </w:p>
    <w:p w14:paraId="2F669179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CE78F53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Chicago's political tapestry</w:t>
      </w:r>
    </w:p>
    <w:p w14:paraId="2A7217C1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He sat on a tapestry cushion next to the hearth.</w:t>
      </w:r>
    </w:p>
    <w:p w14:paraId="76060E38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On the opposite wall is a large tapestry.</w:t>
      </w:r>
    </w:p>
    <w:p w14:paraId="615C62A4" w14:textId="77777777" w:rsidR="00041F29" w:rsidRDefault="00041F29" w:rsidP="00041F29">
      <w:pPr>
        <w:rPr>
          <w:rFonts w:ascii="Palatino Linotype" w:hAnsi="Palatino Linotype"/>
          <w:sz w:val="28"/>
          <w:szCs w:val="28"/>
        </w:rPr>
      </w:pPr>
    </w:p>
    <w:p w14:paraId="304127CA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4248E1">
        <w:rPr>
          <w:rFonts w:ascii="Palatino Linotype" w:hAnsi="Palatino Linotype"/>
          <w:b/>
          <w:bCs/>
          <w:sz w:val="32"/>
          <w:szCs w:val="32"/>
          <w:u w:val="single"/>
        </w:rPr>
        <w:t>Impeccable</w:t>
      </w:r>
      <w:r w:rsidRPr="00620812">
        <w:rPr>
          <w:rFonts w:ascii="Palatino Linotype" w:hAnsi="Palatino Linotype"/>
          <w:sz w:val="28"/>
          <w:szCs w:val="28"/>
        </w:rPr>
        <w:t xml:space="preserve">: </w:t>
      </w:r>
      <w:r w:rsidRPr="00422311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त्रुटिहीन</w:t>
      </w:r>
      <w:r>
        <w:rPr>
          <w:rFonts w:ascii="Palatino Linotype" w:hAnsi="Palatino Linotype"/>
          <w:sz w:val="28"/>
          <w:szCs w:val="28"/>
        </w:rPr>
        <w:t xml:space="preserve"> </w:t>
      </w:r>
      <w:proofErr w:type="gramStart"/>
      <w:r>
        <w:rPr>
          <w:rFonts w:ascii="Palatino Linotype" w:hAnsi="Palatino Linotype"/>
          <w:sz w:val="28"/>
          <w:szCs w:val="28"/>
        </w:rPr>
        <w:t>I</w:t>
      </w:r>
      <w:r w:rsidRPr="00620812">
        <w:rPr>
          <w:rFonts w:ascii="Palatino Linotype" w:hAnsi="Palatino Linotype"/>
          <w:sz w:val="28"/>
          <w:szCs w:val="28"/>
        </w:rPr>
        <w:t>n</w:t>
      </w:r>
      <w:proofErr w:type="gramEnd"/>
      <w:r w:rsidRPr="00620812">
        <w:rPr>
          <w:rFonts w:ascii="Palatino Linotype" w:hAnsi="Palatino Linotype"/>
          <w:sz w:val="28"/>
          <w:szCs w:val="28"/>
        </w:rPr>
        <w:t xml:space="preserve"> accordance with the highest standards; faultless.</w:t>
      </w:r>
    </w:p>
    <w:p w14:paraId="4EA02DAC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 xml:space="preserve">If you describe something such as someone's </w:t>
      </w:r>
      <w:proofErr w:type="spellStart"/>
      <w:r w:rsidRPr="00620812">
        <w:rPr>
          <w:rFonts w:ascii="Palatino Linotype" w:hAnsi="Palatino Linotype"/>
          <w:sz w:val="28"/>
          <w:szCs w:val="28"/>
        </w:rPr>
        <w:t>behaviour</w:t>
      </w:r>
      <w:proofErr w:type="spellEnd"/>
      <w:r w:rsidRPr="00620812">
        <w:rPr>
          <w:rFonts w:ascii="Palatino Linotype" w:hAnsi="Palatino Linotype"/>
          <w:sz w:val="28"/>
          <w:szCs w:val="28"/>
        </w:rPr>
        <w:t xml:space="preserve"> or appearance as impeccable, you are emphasizing that it is perfect and has no faults.</w:t>
      </w:r>
    </w:p>
    <w:p w14:paraId="72050FA6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7365049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She had impeccable taste in clothes.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620812">
        <w:rPr>
          <w:rFonts w:ascii="Palatino Linotype" w:hAnsi="Palatino Linotype"/>
          <w:sz w:val="28"/>
          <w:szCs w:val="28"/>
        </w:rPr>
        <w:t>"</w:t>
      </w:r>
      <w:proofErr w:type="gramStart"/>
      <w:r w:rsidRPr="00620812">
        <w:rPr>
          <w:rFonts w:ascii="Palatino Linotype" w:hAnsi="Palatino Linotype"/>
          <w:sz w:val="28"/>
          <w:szCs w:val="28"/>
        </w:rPr>
        <w:t>he</w:t>
      </w:r>
      <w:proofErr w:type="gramEnd"/>
      <w:r w:rsidRPr="00620812">
        <w:rPr>
          <w:rFonts w:ascii="Palatino Linotype" w:hAnsi="Palatino Linotype"/>
          <w:sz w:val="28"/>
          <w:szCs w:val="28"/>
        </w:rPr>
        <w:t xml:space="preserve"> had impeccable manners"</w:t>
      </w:r>
    </w:p>
    <w:p w14:paraId="09B2D977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Her academic credentials are impeccable.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620812">
        <w:rPr>
          <w:rFonts w:ascii="Palatino Linotype" w:hAnsi="Palatino Linotype"/>
          <w:sz w:val="28"/>
          <w:szCs w:val="28"/>
        </w:rPr>
        <w:t xml:space="preserve">Your English is </w:t>
      </w:r>
      <w:proofErr w:type="gramStart"/>
      <w:r w:rsidRPr="00620812">
        <w:rPr>
          <w:rFonts w:ascii="Palatino Linotype" w:hAnsi="Palatino Linotype"/>
          <w:sz w:val="28"/>
          <w:szCs w:val="28"/>
        </w:rPr>
        <w:t>impeccable</w:t>
      </w:r>
      <w:proofErr w:type="gramEnd"/>
    </w:p>
    <w:p w14:paraId="2D4D4EA6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impeccable technical track record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620812">
        <w:rPr>
          <w:rFonts w:ascii="Palatino Linotype" w:hAnsi="Palatino Linotype"/>
          <w:sz w:val="28"/>
          <w:szCs w:val="28"/>
        </w:rPr>
        <w:t>He was impeccably polite.</w:t>
      </w:r>
    </w:p>
    <w:p w14:paraId="09CEF46D" w14:textId="77777777" w:rsidR="00041F29" w:rsidRPr="00620812" w:rsidRDefault="00041F29" w:rsidP="00041F29">
      <w:pPr>
        <w:rPr>
          <w:rFonts w:ascii="Palatino Linotype" w:hAnsi="Palatino Linotyp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 xml:space="preserve">She has taught her children impeccable </w:t>
      </w:r>
      <w:proofErr w:type="gramStart"/>
      <w:r w:rsidRPr="00620812">
        <w:rPr>
          <w:rFonts w:ascii="Palatino Linotype" w:hAnsi="Palatino Linotype"/>
          <w:sz w:val="28"/>
          <w:szCs w:val="28"/>
        </w:rPr>
        <w:t>manners .</w:t>
      </w:r>
      <w:proofErr w:type="gramEnd"/>
    </w:p>
    <w:p w14:paraId="5A20369C" w14:textId="63839CF6" w:rsidR="0084662B" w:rsidRPr="00C17D91" w:rsidRDefault="00041F29" w:rsidP="00041F29">
      <w:pPr>
        <w:rPr>
          <w:rFonts w:ascii="Bookman Old Style" w:hAnsi="Bookman Old Style"/>
          <w:sz w:val="28"/>
          <w:szCs w:val="28"/>
        </w:rPr>
      </w:pPr>
      <w:r w:rsidRPr="00620812">
        <w:rPr>
          <w:rFonts w:ascii="Palatino Linotype" w:hAnsi="Palatino Linotype"/>
          <w:sz w:val="28"/>
          <w:szCs w:val="28"/>
        </w:rPr>
        <w:t>He is a distinguished police officer with impeccable record.</w:t>
      </w:r>
    </w:p>
    <w:p w14:paraId="1A8DFEB0" w14:textId="77777777" w:rsidR="00EC5042" w:rsidRPr="0000674D" w:rsidRDefault="00EC5042" w:rsidP="0000674D"/>
    <w:sectPr w:rsidR="00EC5042" w:rsidRPr="0000674D" w:rsidSect="00F84140">
      <w:footerReference w:type="default" r:id="rId6"/>
      <w:pgSz w:w="12240" w:h="15840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31495" w14:textId="77777777" w:rsidR="00321F1B" w:rsidRDefault="00321F1B" w:rsidP="00F84140">
      <w:pPr>
        <w:spacing w:after="0" w:line="240" w:lineRule="auto"/>
      </w:pPr>
      <w:r>
        <w:separator/>
      </w:r>
    </w:p>
  </w:endnote>
  <w:endnote w:type="continuationSeparator" w:id="0">
    <w:p w14:paraId="4EFA27DC" w14:textId="77777777" w:rsidR="00321F1B" w:rsidRDefault="00321F1B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Kalinga">
    <w:altName w:val="Nirmala UI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2E1AB5A" w14:textId="77777777" w:rsidR="00F84140" w:rsidRDefault="00F841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77547D" w14:textId="77777777" w:rsidR="00F84140" w:rsidRDefault="00F84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DAFC4" w14:textId="77777777" w:rsidR="00321F1B" w:rsidRDefault="00321F1B" w:rsidP="00F84140">
      <w:pPr>
        <w:spacing w:after="0" w:line="240" w:lineRule="auto"/>
      </w:pPr>
      <w:r>
        <w:separator/>
      </w:r>
    </w:p>
  </w:footnote>
  <w:footnote w:type="continuationSeparator" w:id="0">
    <w:p w14:paraId="4D8A855F" w14:textId="77777777" w:rsidR="00321F1B" w:rsidRDefault="00321F1B" w:rsidP="00F84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42"/>
    <w:rsid w:val="0000674D"/>
    <w:rsid w:val="00027A0F"/>
    <w:rsid w:val="00041F29"/>
    <w:rsid w:val="00054D58"/>
    <w:rsid w:val="000608D0"/>
    <w:rsid w:val="00090687"/>
    <w:rsid w:val="00177D37"/>
    <w:rsid w:val="001852E5"/>
    <w:rsid w:val="0030628D"/>
    <w:rsid w:val="00321F1B"/>
    <w:rsid w:val="00366677"/>
    <w:rsid w:val="00395036"/>
    <w:rsid w:val="003B4F7F"/>
    <w:rsid w:val="003E6BFC"/>
    <w:rsid w:val="00452643"/>
    <w:rsid w:val="00452E72"/>
    <w:rsid w:val="00475151"/>
    <w:rsid w:val="00535A29"/>
    <w:rsid w:val="005C1713"/>
    <w:rsid w:val="005F0909"/>
    <w:rsid w:val="006156AE"/>
    <w:rsid w:val="0065062C"/>
    <w:rsid w:val="00696D23"/>
    <w:rsid w:val="006C3BF9"/>
    <w:rsid w:val="006E62EB"/>
    <w:rsid w:val="006F185E"/>
    <w:rsid w:val="007C072B"/>
    <w:rsid w:val="007C690B"/>
    <w:rsid w:val="008322FA"/>
    <w:rsid w:val="0084662B"/>
    <w:rsid w:val="00847FEB"/>
    <w:rsid w:val="00864502"/>
    <w:rsid w:val="00881B99"/>
    <w:rsid w:val="008E0084"/>
    <w:rsid w:val="00946281"/>
    <w:rsid w:val="00A94DAA"/>
    <w:rsid w:val="00AD1CDD"/>
    <w:rsid w:val="00BD7B40"/>
    <w:rsid w:val="00C02D26"/>
    <w:rsid w:val="00C31770"/>
    <w:rsid w:val="00D35B66"/>
    <w:rsid w:val="00D54987"/>
    <w:rsid w:val="00D73D69"/>
    <w:rsid w:val="00DC3407"/>
    <w:rsid w:val="00DC4A4C"/>
    <w:rsid w:val="00DC6914"/>
    <w:rsid w:val="00E31EBE"/>
    <w:rsid w:val="00EC5042"/>
    <w:rsid w:val="00EE6381"/>
    <w:rsid w:val="00F8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8CAB6"/>
  <w15:chartTrackingRefBased/>
  <w15:docId w15:val="{E10BD326-1FC4-4DF7-A63A-4B19662E2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027A0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3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22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bad\Documents\Custom%20Office%20Templates\Piku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Piku1.dotx</Template>
  <TotalTime>9</TotalTime>
  <Pages>10</Pages>
  <Words>2113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81</cp:revision>
  <dcterms:created xsi:type="dcterms:W3CDTF">2023-03-28T14:29:00Z</dcterms:created>
  <dcterms:modified xsi:type="dcterms:W3CDTF">2023-03-28T16:31:00Z</dcterms:modified>
</cp:coreProperties>
</file>