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DD833" w14:textId="72F4A78A" w:rsidR="00881B99" w:rsidRPr="0044720F" w:rsidRDefault="00111113" w:rsidP="00FF6B75">
      <w:pPr>
        <w:pStyle w:val="Title"/>
        <w:ind w:left="1440" w:firstLine="720"/>
        <w:rPr>
          <w:rFonts w:ascii="Baskerville Old Face" w:hAnsi="Baskerville Old Face"/>
        </w:rPr>
      </w:pPr>
      <w:r w:rsidRPr="0044720F">
        <w:rPr>
          <w:rFonts w:ascii="Baskerville Old Face" w:hAnsi="Baskerville Old Face"/>
        </w:rPr>
        <w:t>Good Expressions – V1-2026</w:t>
      </w:r>
    </w:p>
    <w:p w14:paraId="70021032" w14:textId="5A06C9EA" w:rsidR="00111113" w:rsidRPr="00A027AC" w:rsidRDefault="008629CE" w:rsidP="00D20256">
      <w:pPr>
        <w:pStyle w:val="ListParagraph"/>
        <w:numPr>
          <w:ilvl w:val="0"/>
          <w:numId w:val="1"/>
        </w:numPr>
        <w:spacing w:line="360" w:lineRule="auto"/>
        <w:ind w:left="360"/>
        <w:rPr>
          <w:rFonts w:ascii="Baskerville Old Face" w:hAnsi="Baskerville Old Face"/>
          <w:sz w:val="28"/>
          <w:szCs w:val="28"/>
        </w:rPr>
      </w:pPr>
      <w:r w:rsidRPr="00A027AC">
        <w:rPr>
          <w:rFonts w:ascii="Baskerville Old Face" w:hAnsi="Baskerville Old Face"/>
          <w:sz w:val="28"/>
          <w:szCs w:val="28"/>
        </w:rPr>
        <w:t>I did everything to appease your ego.</w:t>
      </w:r>
    </w:p>
    <w:p w14:paraId="49BAFBD9" w14:textId="6B7F0394" w:rsidR="0044720F" w:rsidRPr="00A027AC" w:rsidRDefault="0044720F" w:rsidP="00D20256">
      <w:pPr>
        <w:pStyle w:val="ListParagraph"/>
        <w:numPr>
          <w:ilvl w:val="0"/>
          <w:numId w:val="1"/>
        </w:numPr>
        <w:spacing w:line="360" w:lineRule="auto"/>
        <w:ind w:left="360"/>
        <w:rPr>
          <w:rFonts w:ascii="Baskerville Old Face" w:hAnsi="Baskerville Old Face"/>
          <w:sz w:val="28"/>
          <w:szCs w:val="28"/>
        </w:rPr>
      </w:pPr>
      <w:r w:rsidRPr="00A027AC">
        <w:rPr>
          <w:rFonts w:ascii="Baskerville Old Face" w:hAnsi="Baskerville Old Face"/>
          <w:sz w:val="28"/>
          <w:szCs w:val="28"/>
        </w:rPr>
        <w:t xml:space="preserve">I really </w:t>
      </w:r>
      <w:r w:rsidR="00726EC5" w:rsidRPr="00A027AC">
        <w:rPr>
          <w:rFonts w:ascii="Baskerville Old Face" w:hAnsi="Baskerville Old Face"/>
          <w:sz w:val="28"/>
          <w:szCs w:val="28"/>
        </w:rPr>
        <w:t>applaud</w:t>
      </w:r>
      <w:r w:rsidRPr="00A027AC">
        <w:rPr>
          <w:rFonts w:ascii="Baskerville Old Face" w:hAnsi="Baskerville Old Face"/>
          <w:sz w:val="28"/>
          <w:szCs w:val="28"/>
        </w:rPr>
        <w:t xml:space="preserve"> your resilience</w:t>
      </w:r>
      <w:r w:rsidR="00707F98" w:rsidRPr="00A027AC">
        <w:rPr>
          <w:rFonts w:ascii="Baskerville Old Face" w:hAnsi="Baskerville Old Face"/>
          <w:sz w:val="28"/>
          <w:szCs w:val="28"/>
        </w:rPr>
        <w:t>.</w:t>
      </w:r>
    </w:p>
    <w:p w14:paraId="6629EE4F" w14:textId="129B7EB7" w:rsidR="00707F98" w:rsidRPr="00A027AC" w:rsidRDefault="002A2B26" w:rsidP="00D20256">
      <w:pPr>
        <w:pStyle w:val="ListParagraph"/>
        <w:numPr>
          <w:ilvl w:val="0"/>
          <w:numId w:val="1"/>
        </w:numPr>
        <w:spacing w:line="360" w:lineRule="auto"/>
        <w:ind w:left="360"/>
        <w:rPr>
          <w:rFonts w:ascii="Baskerville Old Face" w:hAnsi="Baskerville Old Face"/>
          <w:sz w:val="28"/>
          <w:szCs w:val="28"/>
        </w:rPr>
      </w:pPr>
      <w:r w:rsidRPr="00A027AC">
        <w:rPr>
          <w:rFonts w:ascii="Baskerville Old Face" w:hAnsi="Baskerville Old Face"/>
          <w:sz w:val="28"/>
          <w:szCs w:val="28"/>
        </w:rPr>
        <w:t>G</w:t>
      </w:r>
      <w:r w:rsidR="00707F98" w:rsidRPr="00A027AC">
        <w:rPr>
          <w:rFonts w:ascii="Baskerville Old Face" w:hAnsi="Baskerville Old Face"/>
          <w:sz w:val="28"/>
          <w:szCs w:val="28"/>
        </w:rPr>
        <w:t>enerous offer</w:t>
      </w:r>
    </w:p>
    <w:p w14:paraId="27CD4297" w14:textId="450114B8" w:rsidR="00024DFD" w:rsidRPr="00A027AC" w:rsidRDefault="002476F2" w:rsidP="00D20256">
      <w:pPr>
        <w:pStyle w:val="ListParagraph"/>
        <w:numPr>
          <w:ilvl w:val="0"/>
          <w:numId w:val="1"/>
        </w:numPr>
        <w:spacing w:line="360" w:lineRule="auto"/>
        <w:ind w:left="360"/>
        <w:rPr>
          <w:rFonts w:ascii="Baskerville Old Face" w:hAnsi="Baskerville Old Face"/>
          <w:sz w:val="28"/>
          <w:szCs w:val="28"/>
        </w:rPr>
      </w:pPr>
      <w:r w:rsidRPr="00A027AC">
        <w:rPr>
          <w:rFonts w:ascii="Baskerville Old Face" w:hAnsi="Baskerville Old Face"/>
          <w:sz w:val="28"/>
          <w:szCs w:val="28"/>
        </w:rPr>
        <w:t>Clandestine investigation</w:t>
      </w:r>
    </w:p>
    <w:p w14:paraId="07F93858" w14:textId="29BA7482" w:rsidR="006A06E2" w:rsidRPr="00A027AC" w:rsidRDefault="006A06E2" w:rsidP="00D20256">
      <w:pPr>
        <w:pStyle w:val="ListParagraph"/>
        <w:numPr>
          <w:ilvl w:val="0"/>
          <w:numId w:val="1"/>
        </w:numPr>
        <w:spacing w:line="360" w:lineRule="auto"/>
        <w:ind w:left="360"/>
        <w:rPr>
          <w:rFonts w:ascii="Baskerville Old Face" w:hAnsi="Baskerville Old Face"/>
          <w:sz w:val="28"/>
          <w:szCs w:val="28"/>
        </w:rPr>
      </w:pPr>
      <w:r w:rsidRPr="00A027AC">
        <w:rPr>
          <w:rFonts w:ascii="Baskerville Old Face" w:hAnsi="Baskerville Old Face"/>
          <w:sz w:val="28"/>
          <w:szCs w:val="28"/>
        </w:rPr>
        <w:t>Please have the grace to accept the mistakes</w:t>
      </w:r>
    </w:p>
    <w:p w14:paraId="2388DEFB" w14:textId="3880FDD7" w:rsidR="006A06E2" w:rsidRPr="00A027AC" w:rsidRDefault="006A06E2" w:rsidP="00D20256">
      <w:pPr>
        <w:pStyle w:val="ListParagraph"/>
        <w:numPr>
          <w:ilvl w:val="0"/>
          <w:numId w:val="1"/>
        </w:numPr>
        <w:spacing w:line="360" w:lineRule="auto"/>
        <w:ind w:left="360"/>
        <w:rPr>
          <w:rFonts w:ascii="Baskerville Old Face" w:hAnsi="Baskerville Old Face"/>
          <w:sz w:val="28"/>
          <w:szCs w:val="28"/>
        </w:rPr>
      </w:pPr>
      <w:r w:rsidRPr="00A027AC">
        <w:rPr>
          <w:rFonts w:ascii="Baskerville Old Face" w:hAnsi="Baskerville Old Face"/>
          <w:sz w:val="28"/>
          <w:szCs w:val="28"/>
        </w:rPr>
        <w:t>Shinny, elegant and sophisticated</w:t>
      </w:r>
    </w:p>
    <w:p w14:paraId="73CD07F5" w14:textId="15F80AAB" w:rsidR="001827ED" w:rsidRPr="00A027AC" w:rsidRDefault="001827ED" w:rsidP="00D20256">
      <w:pPr>
        <w:pStyle w:val="ListParagraph"/>
        <w:numPr>
          <w:ilvl w:val="0"/>
          <w:numId w:val="1"/>
        </w:numPr>
        <w:tabs>
          <w:tab w:val="left" w:pos="360"/>
        </w:tabs>
        <w:spacing w:line="360" w:lineRule="auto"/>
        <w:ind w:left="360"/>
        <w:rPr>
          <w:rFonts w:ascii="Baskerville Old Face" w:hAnsi="Baskerville Old Face"/>
          <w:sz w:val="28"/>
          <w:szCs w:val="28"/>
        </w:rPr>
      </w:pPr>
      <w:r w:rsidRPr="00A027AC">
        <w:rPr>
          <w:rFonts w:ascii="Baskerville Old Face" w:hAnsi="Baskerville Old Face"/>
          <w:sz w:val="28"/>
          <w:szCs w:val="28"/>
        </w:rPr>
        <w:t>I sympathize with you and your loss. but it seems the pm is taking advantages of your situation that make me feel sick.</w:t>
      </w:r>
    </w:p>
    <w:p w14:paraId="1BB72570" w14:textId="1325DD85" w:rsidR="001827ED" w:rsidRPr="00A027AC" w:rsidRDefault="00B41E98" w:rsidP="00D20256">
      <w:pPr>
        <w:pStyle w:val="ListParagraph"/>
        <w:numPr>
          <w:ilvl w:val="0"/>
          <w:numId w:val="1"/>
        </w:numPr>
        <w:spacing w:line="360" w:lineRule="auto"/>
        <w:ind w:left="360"/>
        <w:rPr>
          <w:rFonts w:ascii="Baskerville Old Face" w:hAnsi="Baskerville Old Face"/>
          <w:sz w:val="28"/>
          <w:szCs w:val="28"/>
        </w:rPr>
      </w:pPr>
      <w:r w:rsidRPr="00A027AC">
        <w:rPr>
          <w:rFonts w:ascii="Baskerville Old Face" w:hAnsi="Baskerville Old Face"/>
          <w:sz w:val="28"/>
          <w:szCs w:val="28"/>
        </w:rPr>
        <w:t>W</w:t>
      </w:r>
      <w:r w:rsidR="001827ED" w:rsidRPr="00A027AC">
        <w:rPr>
          <w:rFonts w:ascii="Baskerville Old Face" w:hAnsi="Baskerville Old Face"/>
          <w:sz w:val="28"/>
          <w:szCs w:val="28"/>
        </w:rPr>
        <w:t>eak and indecisive</w:t>
      </w:r>
    </w:p>
    <w:p w14:paraId="7065CDE2" w14:textId="28345960" w:rsidR="00883472" w:rsidRPr="00A027AC" w:rsidRDefault="00817ADB" w:rsidP="00D20256">
      <w:pPr>
        <w:pStyle w:val="ListParagraph"/>
        <w:numPr>
          <w:ilvl w:val="0"/>
          <w:numId w:val="1"/>
        </w:numPr>
        <w:spacing w:line="360" w:lineRule="auto"/>
        <w:ind w:left="360"/>
        <w:rPr>
          <w:rFonts w:ascii="Baskerville Old Face" w:hAnsi="Baskerville Old Face"/>
          <w:sz w:val="28"/>
          <w:szCs w:val="28"/>
        </w:rPr>
      </w:pPr>
      <w:r w:rsidRPr="00A027AC">
        <w:rPr>
          <w:rFonts w:ascii="Baskerville Old Face" w:hAnsi="Baskerville Old Face"/>
          <w:sz w:val="28"/>
          <w:szCs w:val="28"/>
        </w:rPr>
        <w:t>Y</w:t>
      </w:r>
      <w:r w:rsidR="001827ED" w:rsidRPr="00A027AC">
        <w:rPr>
          <w:rFonts w:ascii="Baskerville Old Face" w:hAnsi="Baskerville Old Face"/>
          <w:sz w:val="28"/>
          <w:szCs w:val="28"/>
        </w:rPr>
        <w:t>ou are throwing accusations on me.</w:t>
      </w:r>
    </w:p>
    <w:p w14:paraId="6D816146" w14:textId="77777777" w:rsidR="0008045A" w:rsidRPr="00A027AC" w:rsidRDefault="0008045A" w:rsidP="00D20256">
      <w:pPr>
        <w:pStyle w:val="ListParagraph"/>
        <w:numPr>
          <w:ilvl w:val="0"/>
          <w:numId w:val="1"/>
        </w:numPr>
        <w:spacing w:line="360" w:lineRule="auto"/>
        <w:ind w:left="360"/>
        <w:rPr>
          <w:rFonts w:ascii="Baskerville Old Face" w:hAnsi="Baskerville Old Face"/>
          <w:sz w:val="28"/>
          <w:szCs w:val="28"/>
        </w:rPr>
      </w:pPr>
      <w:r w:rsidRPr="00A027AC">
        <w:rPr>
          <w:rFonts w:ascii="Baskerville Old Face" w:hAnsi="Baskerville Old Face"/>
          <w:sz w:val="28"/>
          <w:szCs w:val="28"/>
        </w:rPr>
        <w:t xml:space="preserve">I have had the pleasure of being parts of hers </w:t>
      </w:r>
    </w:p>
    <w:p w14:paraId="4B87E087" w14:textId="7BBDEEFF" w:rsidR="0008045A" w:rsidRPr="00A027AC" w:rsidRDefault="0008045A" w:rsidP="00D20256">
      <w:pPr>
        <w:pStyle w:val="ListParagraph"/>
        <w:numPr>
          <w:ilvl w:val="0"/>
          <w:numId w:val="1"/>
        </w:numPr>
        <w:spacing w:line="360" w:lineRule="auto"/>
        <w:ind w:left="360"/>
        <w:rPr>
          <w:rFonts w:ascii="Baskerville Old Face" w:hAnsi="Baskerville Old Face"/>
          <w:sz w:val="28"/>
          <w:szCs w:val="28"/>
        </w:rPr>
      </w:pPr>
      <w:r w:rsidRPr="00A027AC">
        <w:rPr>
          <w:rFonts w:ascii="Baskerville Old Face" w:hAnsi="Baskerville Old Face"/>
          <w:sz w:val="28"/>
          <w:szCs w:val="28"/>
        </w:rPr>
        <w:t>There are elements of both systematic and psychotically</w:t>
      </w:r>
      <w:r w:rsidR="0076261C" w:rsidRPr="00A027AC">
        <w:rPr>
          <w:rFonts w:ascii="Baskerville Old Face" w:hAnsi="Baskerville Old Face"/>
          <w:sz w:val="28"/>
          <w:szCs w:val="28"/>
        </w:rPr>
        <w:t>/psychological</w:t>
      </w:r>
      <w:r w:rsidRPr="00A027AC">
        <w:rPr>
          <w:rFonts w:ascii="Baskerville Old Face" w:hAnsi="Baskerville Old Face"/>
          <w:sz w:val="28"/>
          <w:szCs w:val="28"/>
        </w:rPr>
        <w:t xml:space="preserve"> </w:t>
      </w:r>
      <w:r w:rsidR="0076261C" w:rsidRPr="00A027AC">
        <w:rPr>
          <w:rFonts w:ascii="Baskerville Old Face" w:hAnsi="Baskerville Old Face"/>
          <w:sz w:val="28"/>
          <w:szCs w:val="28"/>
        </w:rPr>
        <w:t>harassment</w:t>
      </w:r>
      <w:r w:rsidRPr="00A027AC">
        <w:rPr>
          <w:rFonts w:ascii="Baskerville Old Face" w:hAnsi="Baskerville Old Face"/>
          <w:sz w:val="28"/>
          <w:szCs w:val="28"/>
        </w:rPr>
        <w:t xml:space="preserve"> </w:t>
      </w:r>
    </w:p>
    <w:p w14:paraId="20225248" w14:textId="77777777" w:rsidR="0008045A" w:rsidRPr="00A027AC" w:rsidRDefault="0008045A" w:rsidP="00D20256">
      <w:pPr>
        <w:pStyle w:val="ListParagraph"/>
        <w:numPr>
          <w:ilvl w:val="0"/>
          <w:numId w:val="1"/>
        </w:numPr>
        <w:spacing w:line="360" w:lineRule="auto"/>
        <w:ind w:left="360"/>
        <w:rPr>
          <w:rFonts w:ascii="Baskerville Old Face" w:hAnsi="Baskerville Old Face"/>
          <w:sz w:val="28"/>
          <w:szCs w:val="28"/>
        </w:rPr>
      </w:pPr>
      <w:r w:rsidRPr="00A027AC">
        <w:rPr>
          <w:rFonts w:ascii="Baskerville Old Face" w:hAnsi="Baskerville Old Face"/>
          <w:sz w:val="28"/>
          <w:szCs w:val="28"/>
        </w:rPr>
        <w:t>You are not how I pictured you.</w:t>
      </w:r>
    </w:p>
    <w:p w14:paraId="2FAC3888" w14:textId="542F7A55" w:rsidR="0008045A" w:rsidRPr="00A027AC" w:rsidRDefault="00EE4E35" w:rsidP="00D20256">
      <w:pPr>
        <w:pStyle w:val="ListParagraph"/>
        <w:numPr>
          <w:ilvl w:val="0"/>
          <w:numId w:val="1"/>
        </w:numPr>
        <w:spacing w:line="360" w:lineRule="auto"/>
        <w:ind w:left="360"/>
        <w:rPr>
          <w:rFonts w:ascii="Baskerville Old Face" w:hAnsi="Baskerville Old Face"/>
          <w:sz w:val="28"/>
          <w:szCs w:val="28"/>
        </w:rPr>
      </w:pPr>
      <w:r w:rsidRPr="00A027AC">
        <w:rPr>
          <w:rFonts w:ascii="Baskerville Old Face" w:hAnsi="Baskerville Old Face"/>
          <w:sz w:val="28"/>
          <w:szCs w:val="28"/>
        </w:rPr>
        <w:t>I</w:t>
      </w:r>
      <w:r w:rsidR="0008045A" w:rsidRPr="00A027AC">
        <w:rPr>
          <w:rFonts w:ascii="Baskerville Old Face" w:hAnsi="Baskerville Old Face"/>
          <w:sz w:val="28"/>
          <w:szCs w:val="28"/>
        </w:rPr>
        <w:t>t is important to keep your composure on the call.</w:t>
      </w:r>
    </w:p>
    <w:p w14:paraId="3FA8D300" w14:textId="6B4D354F" w:rsidR="0008045A" w:rsidRPr="00A027AC" w:rsidRDefault="00EE4E35" w:rsidP="00D20256">
      <w:pPr>
        <w:pStyle w:val="ListParagraph"/>
        <w:numPr>
          <w:ilvl w:val="0"/>
          <w:numId w:val="1"/>
        </w:numPr>
        <w:spacing w:line="360" w:lineRule="auto"/>
        <w:ind w:left="360"/>
        <w:rPr>
          <w:rFonts w:ascii="Baskerville Old Face" w:hAnsi="Baskerville Old Face"/>
          <w:sz w:val="28"/>
          <w:szCs w:val="28"/>
        </w:rPr>
      </w:pPr>
      <w:r w:rsidRPr="00A027AC">
        <w:rPr>
          <w:rFonts w:ascii="Baskerville Old Face" w:hAnsi="Baskerville Old Face"/>
          <w:sz w:val="28"/>
          <w:szCs w:val="28"/>
        </w:rPr>
        <w:t>E</w:t>
      </w:r>
      <w:r w:rsidR="0008045A" w:rsidRPr="00A027AC">
        <w:rPr>
          <w:rFonts w:ascii="Baskerville Old Face" w:hAnsi="Baskerville Old Face"/>
          <w:sz w:val="28"/>
          <w:szCs w:val="28"/>
        </w:rPr>
        <w:t>normous outpouring love and support in this unfortunate situation.</w:t>
      </w:r>
    </w:p>
    <w:p w14:paraId="5F418EF3" w14:textId="2EDCCAF0" w:rsidR="002E1FFE" w:rsidRPr="00A027AC" w:rsidRDefault="002E1FFE" w:rsidP="00D20256">
      <w:pPr>
        <w:pStyle w:val="ListParagraph"/>
        <w:numPr>
          <w:ilvl w:val="0"/>
          <w:numId w:val="1"/>
        </w:numPr>
        <w:spacing w:line="360" w:lineRule="auto"/>
        <w:ind w:left="360"/>
        <w:rPr>
          <w:rFonts w:ascii="Baskerville Old Face" w:hAnsi="Baskerville Old Face"/>
          <w:sz w:val="28"/>
          <w:szCs w:val="28"/>
        </w:rPr>
      </w:pPr>
      <w:r w:rsidRPr="00A027AC">
        <w:rPr>
          <w:rFonts w:ascii="Baskerville Old Face" w:hAnsi="Baskerville Old Face"/>
          <w:sz w:val="28"/>
          <w:szCs w:val="28"/>
        </w:rPr>
        <w:t>With an alacrity and quickness</w:t>
      </w:r>
    </w:p>
    <w:p w14:paraId="73553651" w14:textId="77777777" w:rsidR="00D253E3" w:rsidRPr="00A027AC" w:rsidRDefault="00D253E3" w:rsidP="00D20256">
      <w:pPr>
        <w:pStyle w:val="ListParagraph"/>
        <w:numPr>
          <w:ilvl w:val="0"/>
          <w:numId w:val="1"/>
        </w:numPr>
        <w:spacing w:line="360" w:lineRule="auto"/>
        <w:ind w:left="360"/>
        <w:rPr>
          <w:rFonts w:ascii="Baskerville Old Face" w:hAnsi="Baskerville Old Face"/>
          <w:sz w:val="28"/>
          <w:szCs w:val="28"/>
        </w:rPr>
      </w:pPr>
      <w:r w:rsidRPr="00A027AC">
        <w:rPr>
          <w:rFonts w:ascii="Baskerville Old Face" w:hAnsi="Baskerville Old Face"/>
          <w:sz w:val="28"/>
          <w:szCs w:val="28"/>
        </w:rPr>
        <w:t>The fugitive remains at large.</w:t>
      </w:r>
    </w:p>
    <w:p w14:paraId="248CB970" w14:textId="2711A708" w:rsidR="00A22533" w:rsidRPr="00A027AC" w:rsidRDefault="00D253E3" w:rsidP="00D20256">
      <w:pPr>
        <w:pStyle w:val="ListParagraph"/>
        <w:numPr>
          <w:ilvl w:val="0"/>
          <w:numId w:val="1"/>
        </w:numPr>
        <w:tabs>
          <w:tab w:val="left" w:pos="540"/>
        </w:tabs>
        <w:spacing w:line="360" w:lineRule="auto"/>
        <w:ind w:left="360"/>
        <w:rPr>
          <w:rFonts w:ascii="Baskerville Old Face" w:hAnsi="Baskerville Old Face"/>
          <w:sz w:val="28"/>
          <w:szCs w:val="28"/>
        </w:rPr>
      </w:pPr>
      <w:r w:rsidRPr="00A027AC">
        <w:rPr>
          <w:rFonts w:ascii="Baskerville Old Face" w:hAnsi="Baskerville Old Face"/>
          <w:sz w:val="28"/>
          <w:szCs w:val="28"/>
        </w:rPr>
        <w:t>It is good to have you onboard</w:t>
      </w:r>
    </w:p>
    <w:p w14:paraId="2C71E1E4" w14:textId="77777777" w:rsidR="00083397" w:rsidRPr="00A027AC" w:rsidRDefault="00083397" w:rsidP="00D20256">
      <w:pPr>
        <w:pStyle w:val="ListParagraph"/>
        <w:numPr>
          <w:ilvl w:val="0"/>
          <w:numId w:val="1"/>
        </w:numPr>
        <w:tabs>
          <w:tab w:val="left" w:pos="540"/>
        </w:tabs>
        <w:spacing w:line="360" w:lineRule="auto"/>
        <w:ind w:left="360"/>
        <w:rPr>
          <w:rFonts w:ascii="Baskerville Old Face" w:hAnsi="Baskerville Old Face"/>
          <w:sz w:val="28"/>
          <w:szCs w:val="28"/>
        </w:rPr>
      </w:pPr>
      <w:r w:rsidRPr="00A027AC">
        <w:rPr>
          <w:rFonts w:ascii="Baskerville Old Face" w:hAnsi="Baskerville Old Face"/>
          <w:sz w:val="28"/>
          <w:szCs w:val="28"/>
        </w:rPr>
        <w:t>They are above my pay grade</w:t>
      </w:r>
    </w:p>
    <w:p w14:paraId="4D2E70BB" w14:textId="0D988DA6" w:rsidR="00083397" w:rsidRPr="00A027AC" w:rsidRDefault="00083397" w:rsidP="00D20256">
      <w:pPr>
        <w:pStyle w:val="ListParagraph"/>
        <w:numPr>
          <w:ilvl w:val="0"/>
          <w:numId w:val="1"/>
        </w:numPr>
        <w:tabs>
          <w:tab w:val="left" w:pos="540"/>
        </w:tabs>
        <w:spacing w:line="360" w:lineRule="auto"/>
        <w:ind w:left="360"/>
        <w:rPr>
          <w:rFonts w:ascii="Baskerville Old Face" w:hAnsi="Baskerville Old Face"/>
          <w:sz w:val="28"/>
          <w:szCs w:val="28"/>
        </w:rPr>
      </w:pPr>
      <w:r w:rsidRPr="00A027AC">
        <w:rPr>
          <w:rFonts w:ascii="Baskerville Old Face" w:hAnsi="Baskerville Old Face"/>
          <w:sz w:val="28"/>
          <w:szCs w:val="28"/>
        </w:rPr>
        <w:t>I am grieving</w:t>
      </w:r>
    </w:p>
    <w:p w14:paraId="7FB5E8E5" w14:textId="0F0C5D98" w:rsidR="00083397" w:rsidRPr="00A027AC" w:rsidRDefault="00083397" w:rsidP="00D20256">
      <w:pPr>
        <w:pStyle w:val="ListParagraph"/>
        <w:numPr>
          <w:ilvl w:val="0"/>
          <w:numId w:val="1"/>
        </w:numPr>
        <w:tabs>
          <w:tab w:val="left" w:pos="540"/>
        </w:tabs>
        <w:spacing w:line="360" w:lineRule="auto"/>
        <w:ind w:left="360"/>
        <w:rPr>
          <w:rFonts w:ascii="Baskerville Old Face" w:hAnsi="Baskerville Old Face"/>
          <w:sz w:val="28"/>
          <w:szCs w:val="28"/>
        </w:rPr>
      </w:pPr>
      <w:r w:rsidRPr="00A027AC">
        <w:rPr>
          <w:rFonts w:ascii="Baskerville Old Face" w:hAnsi="Baskerville Old Face"/>
          <w:sz w:val="28"/>
          <w:szCs w:val="28"/>
        </w:rPr>
        <w:t>Do not let this moment pass you</w:t>
      </w:r>
    </w:p>
    <w:p w14:paraId="2B7BE8B8" w14:textId="77777777" w:rsidR="00083397" w:rsidRPr="00A027AC" w:rsidRDefault="00083397" w:rsidP="00D20256">
      <w:pPr>
        <w:pStyle w:val="ListParagraph"/>
        <w:numPr>
          <w:ilvl w:val="0"/>
          <w:numId w:val="1"/>
        </w:numPr>
        <w:tabs>
          <w:tab w:val="left" w:pos="540"/>
        </w:tabs>
        <w:spacing w:line="360" w:lineRule="auto"/>
        <w:ind w:left="360"/>
        <w:rPr>
          <w:rFonts w:ascii="Baskerville Old Face" w:hAnsi="Baskerville Old Face"/>
          <w:sz w:val="28"/>
          <w:szCs w:val="28"/>
        </w:rPr>
      </w:pPr>
      <w:r w:rsidRPr="00A027AC">
        <w:rPr>
          <w:rFonts w:ascii="Baskerville Old Face" w:hAnsi="Baskerville Old Face"/>
          <w:sz w:val="28"/>
          <w:szCs w:val="28"/>
        </w:rPr>
        <w:t>Nothing ever becomes real till it is experienced -- John Keats</w:t>
      </w:r>
    </w:p>
    <w:p w14:paraId="5734859B" w14:textId="2C47BF17" w:rsidR="00B759B3" w:rsidRPr="00A027AC" w:rsidRDefault="00083397" w:rsidP="00D20256">
      <w:pPr>
        <w:pStyle w:val="ListParagraph"/>
        <w:numPr>
          <w:ilvl w:val="0"/>
          <w:numId w:val="1"/>
        </w:numPr>
        <w:tabs>
          <w:tab w:val="left" w:pos="360"/>
          <w:tab w:val="left" w:pos="540"/>
        </w:tabs>
        <w:spacing w:line="360" w:lineRule="auto"/>
        <w:ind w:left="360"/>
        <w:rPr>
          <w:rFonts w:ascii="Baskerville Old Face" w:hAnsi="Baskerville Old Face"/>
          <w:sz w:val="28"/>
          <w:szCs w:val="28"/>
        </w:rPr>
      </w:pPr>
      <w:r w:rsidRPr="00A027AC">
        <w:rPr>
          <w:rFonts w:ascii="Baskerville Old Face" w:hAnsi="Baskerville Old Face"/>
          <w:sz w:val="28"/>
          <w:szCs w:val="28"/>
        </w:rPr>
        <w:t>Forged by Pressure, unshaken by time</w:t>
      </w:r>
    </w:p>
    <w:p w14:paraId="7A71B360" w14:textId="77777777" w:rsidR="00E55BC0" w:rsidRPr="00A027AC" w:rsidRDefault="00E55BC0" w:rsidP="00D20256">
      <w:pPr>
        <w:pStyle w:val="ListParagraph"/>
        <w:numPr>
          <w:ilvl w:val="0"/>
          <w:numId w:val="1"/>
        </w:numPr>
        <w:tabs>
          <w:tab w:val="left" w:pos="360"/>
          <w:tab w:val="left" w:pos="540"/>
        </w:tabs>
        <w:spacing w:line="360" w:lineRule="auto"/>
        <w:ind w:left="360"/>
        <w:rPr>
          <w:rFonts w:ascii="Baskerville Old Face" w:hAnsi="Baskerville Old Face"/>
          <w:sz w:val="28"/>
          <w:szCs w:val="28"/>
        </w:rPr>
      </w:pPr>
      <w:r w:rsidRPr="00A027AC">
        <w:rPr>
          <w:rFonts w:ascii="Baskerville Old Face" w:hAnsi="Baskerville Old Face"/>
          <w:sz w:val="28"/>
          <w:szCs w:val="28"/>
        </w:rPr>
        <w:t>Do you experience a degree of apprehension when acquaintances engage in discussions regarding equity investment at social gathering ?</w:t>
      </w:r>
    </w:p>
    <w:p w14:paraId="76FB59F7" w14:textId="59393AE1" w:rsidR="00E55BC0" w:rsidRPr="00A027AC" w:rsidRDefault="00E55BC0" w:rsidP="00D20256">
      <w:pPr>
        <w:pStyle w:val="ListParagraph"/>
        <w:numPr>
          <w:ilvl w:val="0"/>
          <w:numId w:val="1"/>
        </w:numPr>
        <w:tabs>
          <w:tab w:val="left" w:pos="360"/>
          <w:tab w:val="left" w:pos="540"/>
        </w:tabs>
        <w:spacing w:line="360" w:lineRule="auto"/>
        <w:ind w:left="360"/>
        <w:rPr>
          <w:rFonts w:ascii="Baskerville Old Face" w:hAnsi="Baskerville Old Face"/>
          <w:sz w:val="28"/>
          <w:szCs w:val="28"/>
        </w:rPr>
      </w:pPr>
      <w:r w:rsidRPr="00A027AC">
        <w:rPr>
          <w:rFonts w:ascii="Baskerville Old Face" w:hAnsi="Baskerville Old Face"/>
          <w:sz w:val="28"/>
          <w:szCs w:val="28"/>
        </w:rPr>
        <w:t>Discard the '</w:t>
      </w:r>
      <w:proofErr w:type="spellStart"/>
      <w:r w:rsidRPr="00A027AC">
        <w:rPr>
          <w:rFonts w:ascii="Baskerville Old Face" w:hAnsi="Baskerville Old Face"/>
          <w:sz w:val="28"/>
          <w:szCs w:val="28"/>
        </w:rPr>
        <w:t>Dis'</w:t>
      </w:r>
      <w:proofErr w:type="spellEnd"/>
      <w:r w:rsidRPr="00A027AC">
        <w:rPr>
          <w:rFonts w:ascii="Baskerville Old Face" w:hAnsi="Baskerville Old Face"/>
          <w:sz w:val="28"/>
          <w:szCs w:val="28"/>
        </w:rPr>
        <w:t xml:space="preserve"> from Disability and embrace the ability</w:t>
      </w:r>
    </w:p>
    <w:p w14:paraId="4B3D5508" w14:textId="77777777" w:rsidR="00ED3F1F" w:rsidRPr="00A027AC" w:rsidRDefault="00ED3F1F" w:rsidP="00D20256">
      <w:pPr>
        <w:pStyle w:val="ListParagraph"/>
        <w:numPr>
          <w:ilvl w:val="0"/>
          <w:numId w:val="1"/>
        </w:numPr>
        <w:tabs>
          <w:tab w:val="left" w:pos="360"/>
          <w:tab w:val="left" w:pos="540"/>
        </w:tabs>
        <w:spacing w:line="360" w:lineRule="auto"/>
        <w:ind w:left="360"/>
        <w:rPr>
          <w:rFonts w:ascii="Baskerville Old Face" w:hAnsi="Baskerville Old Face"/>
          <w:sz w:val="28"/>
          <w:szCs w:val="28"/>
        </w:rPr>
      </w:pPr>
      <w:r w:rsidRPr="00A027AC">
        <w:rPr>
          <w:rFonts w:ascii="Baskerville Old Face" w:hAnsi="Baskerville Old Face"/>
          <w:sz w:val="28"/>
          <w:szCs w:val="28"/>
        </w:rPr>
        <w:t>Enrolling at MIC is the beginning of an intellectually stimulating creatively enriching and industry driven journey.</w:t>
      </w:r>
    </w:p>
    <w:p w14:paraId="098F050B" w14:textId="3761170F" w:rsidR="000B122C" w:rsidRPr="00A027AC" w:rsidRDefault="000B122C" w:rsidP="00D20256">
      <w:pPr>
        <w:pStyle w:val="ListParagraph"/>
        <w:numPr>
          <w:ilvl w:val="0"/>
          <w:numId w:val="1"/>
        </w:numPr>
        <w:tabs>
          <w:tab w:val="left" w:pos="360"/>
          <w:tab w:val="left" w:pos="540"/>
        </w:tabs>
        <w:spacing w:line="360" w:lineRule="auto"/>
        <w:ind w:left="360"/>
        <w:rPr>
          <w:rFonts w:ascii="Baskerville Old Face" w:hAnsi="Baskerville Old Face"/>
          <w:sz w:val="28"/>
          <w:szCs w:val="28"/>
        </w:rPr>
      </w:pPr>
      <w:r w:rsidRPr="00A027AC">
        <w:rPr>
          <w:rFonts w:ascii="Baskerville Old Face" w:hAnsi="Baskerville Old Face"/>
          <w:sz w:val="28"/>
          <w:szCs w:val="28"/>
        </w:rPr>
        <w:t>Students embark on a structured learning path.</w:t>
      </w:r>
    </w:p>
    <w:p w14:paraId="5A0BCF06" w14:textId="1211EEAD" w:rsidR="000B122C" w:rsidRPr="00A027AC" w:rsidRDefault="000B122C" w:rsidP="00D20256">
      <w:pPr>
        <w:pStyle w:val="ListParagraph"/>
        <w:numPr>
          <w:ilvl w:val="0"/>
          <w:numId w:val="1"/>
        </w:numPr>
        <w:tabs>
          <w:tab w:val="left" w:pos="360"/>
          <w:tab w:val="left" w:pos="540"/>
        </w:tabs>
        <w:spacing w:line="360" w:lineRule="auto"/>
        <w:ind w:left="360"/>
        <w:rPr>
          <w:rFonts w:ascii="Baskerville Old Face" w:hAnsi="Baskerville Old Face"/>
          <w:sz w:val="28"/>
          <w:szCs w:val="28"/>
        </w:rPr>
      </w:pPr>
      <w:r w:rsidRPr="00A027AC">
        <w:rPr>
          <w:rFonts w:ascii="Baskerville Old Face" w:hAnsi="Baskerville Old Face"/>
          <w:sz w:val="28"/>
          <w:szCs w:val="28"/>
        </w:rPr>
        <w:t>A culture of creativity and community</w:t>
      </w:r>
    </w:p>
    <w:p w14:paraId="7215B72A" w14:textId="4620B500" w:rsidR="00097D7D" w:rsidRPr="00A027AC" w:rsidRDefault="00097D7D" w:rsidP="00D20256">
      <w:pPr>
        <w:pStyle w:val="ListParagraph"/>
        <w:numPr>
          <w:ilvl w:val="0"/>
          <w:numId w:val="1"/>
        </w:numPr>
        <w:tabs>
          <w:tab w:val="left" w:pos="360"/>
          <w:tab w:val="left" w:pos="540"/>
        </w:tabs>
        <w:spacing w:line="360" w:lineRule="auto"/>
        <w:ind w:left="360"/>
        <w:rPr>
          <w:rFonts w:ascii="Baskerville Old Face" w:hAnsi="Baskerville Old Face"/>
          <w:sz w:val="28"/>
          <w:szCs w:val="28"/>
        </w:rPr>
      </w:pPr>
      <w:r w:rsidRPr="00A027AC">
        <w:rPr>
          <w:rFonts w:ascii="Baskerville Old Face" w:hAnsi="Baskerville Old Face"/>
          <w:sz w:val="28"/>
          <w:szCs w:val="28"/>
        </w:rPr>
        <w:lastRenderedPageBreak/>
        <w:t>A confluence of academia and industry expertise</w:t>
      </w:r>
    </w:p>
    <w:p w14:paraId="51125D7A" w14:textId="4898F221" w:rsidR="00F04405" w:rsidRPr="00A027AC" w:rsidRDefault="00F04405" w:rsidP="00D20256">
      <w:pPr>
        <w:pStyle w:val="ListParagraph"/>
        <w:numPr>
          <w:ilvl w:val="0"/>
          <w:numId w:val="1"/>
        </w:numPr>
        <w:tabs>
          <w:tab w:val="left" w:pos="360"/>
          <w:tab w:val="left" w:pos="540"/>
        </w:tabs>
        <w:spacing w:line="360" w:lineRule="auto"/>
        <w:ind w:left="360"/>
        <w:rPr>
          <w:rFonts w:ascii="Baskerville Old Face" w:hAnsi="Baskerville Old Face"/>
          <w:sz w:val="28"/>
          <w:szCs w:val="28"/>
        </w:rPr>
      </w:pPr>
      <w:r w:rsidRPr="00A027AC">
        <w:rPr>
          <w:rFonts w:ascii="Baskerville Old Face" w:hAnsi="Baskerville Old Face"/>
          <w:sz w:val="28"/>
          <w:szCs w:val="28"/>
        </w:rPr>
        <w:t>A transformative journey</w:t>
      </w:r>
    </w:p>
    <w:p w14:paraId="472B80AE" w14:textId="78DC7C20" w:rsidR="005052E2" w:rsidRPr="00A027AC" w:rsidRDefault="00A170CB" w:rsidP="00D20256">
      <w:pPr>
        <w:pStyle w:val="ListParagraph"/>
        <w:numPr>
          <w:ilvl w:val="0"/>
          <w:numId w:val="1"/>
        </w:numPr>
        <w:tabs>
          <w:tab w:val="left" w:pos="360"/>
          <w:tab w:val="left" w:pos="540"/>
        </w:tabs>
        <w:spacing w:line="360" w:lineRule="auto"/>
        <w:ind w:left="360"/>
        <w:rPr>
          <w:rFonts w:ascii="Baskerville Old Face" w:hAnsi="Baskerville Old Face"/>
          <w:sz w:val="28"/>
          <w:szCs w:val="28"/>
        </w:rPr>
      </w:pPr>
      <w:r w:rsidRPr="00A027AC">
        <w:rPr>
          <w:rFonts w:ascii="Baskerville Old Face" w:hAnsi="Baskerville Old Face"/>
          <w:sz w:val="28"/>
          <w:szCs w:val="28"/>
        </w:rPr>
        <w:t>A confluence of nature, culture and adventure</w:t>
      </w:r>
    </w:p>
    <w:p w14:paraId="0F342FFF" w14:textId="3E521847" w:rsidR="00161AB2" w:rsidRPr="00A027AC" w:rsidRDefault="00161AB2" w:rsidP="00D20256">
      <w:pPr>
        <w:pStyle w:val="ListParagraph"/>
        <w:numPr>
          <w:ilvl w:val="0"/>
          <w:numId w:val="1"/>
        </w:numPr>
        <w:tabs>
          <w:tab w:val="left" w:pos="360"/>
          <w:tab w:val="left" w:pos="540"/>
        </w:tabs>
        <w:spacing w:line="360" w:lineRule="auto"/>
        <w:ind w:left="360"/>
        <w:rPr>
          <w:rFonts w:ascii="Baskerville Old Face" w:hAnsi="Baskerville Old Face"/>
          <w:sz w:val="28"/>
          <w:szCs w:val="28"/>
        </w:rPr>
      </w:pPr>
      <w:r w:rsidRPr="00A027AC">
        <w:rPr>
          <w:rFonts w:ascii="Baskerville Old Face" w:hAnsi="Baskerville Old Face"/>
          <w:sz w:val="28"/>
          <w:szCs w:val="28"/>
        </w:rPr>
        <w:t>Professing certain principles</w:t>
      </w:r>
    </w:p>
    <w:p w14:paraId="276B937B" w14:textId="7C30B909" w:rsidR="00747DFD" w:rsidRPr="00A027AC" w:rsidRDefault="000B6A78" w:rsidP="00D20256">
      <w:pPr>
        <w:pStyle w:val="ListParagraph"/>
        <w:numPr>
          <w:ilvl w:val="0"/>
          <w:numId w:val="1"/>
        </w:numPr>
        <w:tabs>
          <w:tab w:val="left" w:pos="360"/>
          <w:tab w:val="left" w:pos="540"/>
        </w:tabs>
        <w:spacing w:line="360" w:lineRule="auto"/>
        <w:ind w:left="360"/>
        <w:rPr>
          <w:rFonts w:ascii="Baskerville Old Face" w:hAnsi="Baskerville Old Face"/>
          <w:sz w:val="28"/>
          <w:szCs w:val="28"/>
        </w:rPr>
      </w:pPr>
      <w:r w:rsidRPr="00A027AC">
        <w:rPr>
          <w:rFonts w:ascii="Baskerville Old Face" w:hAnsi="Baskerville Old Face"/>
          <w:sz w:val="28"/>
          <w:szCs w:val="28"/>
        </w:rPr>
        <w:t>Feudal megalomaniac ideas</w:t>
      </w:r>
    </w:p>
    <w:p w14:paraId="093FCA7B" w14:textId="4E00E0CD" w:rsidR="00981855" w:rsidRPr="00A027AC" w:rsidRDefault="009D2015" w:rsidP="00D20256">
      <w:pPr>
        <w:pStyle w:val="ListParagraph"/>
        <w:numPr>
          <w:ilvl w:val="0"/>
          <w:numId w:val="1"/>
        </w:numPr>
        <w:tabs>
          <w:tab w:val="left" w:pos="360"/>
          <w:tab w:val="left" w:pos="540"/>
        </w:tabs>
        <w:spacing w:line="360" w:lineRule="auto"/>
        <w:ind w:left="360"/>
        <w:rPr>
          <w:rFonts w:ascii="Baskerville Old Face" w:hAnsi="Baskerville Old Face"/>
          <w:sz w:val="28"/>
          <w:szCs w:val="28"/>
        </w:rPr>
      </w:pPr>
      <w:r w:rsidRPr="00A027AC">
        <w:rPr>
          <w:rFonts w:ascii="Baskerville Old Face" w:hAnsi="Baskerville Old Face"/>
          <w:sz w:val="28"/>
          <w:szCs w:val="28"/>
        </w:rPr>
        <w:t>Any kind of condescending attitude have no room.</w:t>
      </w:r>
    </w:p>
    <w:p w14:paraId="45E4EFBC" w14:textId="64D7D21B" w:rsidR="00390A55" w:rsidRPr="00A027AC" w:rsidRDefault="00EC2109" w:rsidP="00D20256">
      <w:pPr>
        <w:pStyle w:val="ListParagraph"/>
        <w:numPr>
          <w:ilvl w:val="0"/>
          <w:numId w:val="1"/>
        </w:numPr>
        <w:tabs>
          <w:tab w:val="left" w:pos="360"/>
          <w:tab w:val="left" w:pos="540"/>
        </w:tabs>
        <w:spacing w:line="360" w:lineRule="auto"/>
        <w:ind w:left="360"/>
        <w:rPr>
          <w:rFonts w:ascii="Baskerville Old Face" w:hAnsi="Baskerville Old Face"/>
          <w:sz w:val="28"/>
          <w:szCs w:val="28"/>
        </w:rPr>
      </w:pPr>
      <w:r w:rsidRPr="00A027AC">
        <w:rPr>
          <w:rFonts w:ascii="Baskerville Old Face" w:hAnsi="Baskerville Old Face"/>
          <w:sz w:val="28"/>
          <w:szCs w:val="28"/>
        </w:rPr>
        <w:t>From the aforesaid enunciation of law it is limpid that the obligation of the husband is on a higher pedestal when the question of maintenance of wife and children arises.</w:t>
      </w:r>
    </w:p>
    <w:p w14:paraId="6862853A" w14:textId="073CD1C6" w:rsidR="00E32992" w:rsidRPr="00A027AC" w:rsidRDefault="009C0355"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W</w:t>
      </w:r>
      <w:r w:rsidR="00E32992" w:rsidRPr="00A027AC">
        <w:rPr>
          <w:rFonts w:ascii="Baskerville Old Face" w:hAnsi="Baskerville Old Face"/>
          <w:sz w:val="28"/>
          <w:szCs w:val="28"/>
        </w:rPr>
        <w:t>e cannot be oblivious of the asseverations made by the appellant.</w:t>
      </w:r>
    </w:p>
    <w:p w14:paraId="627486A4" w14:textId="77777777" w:rsidR="009C0355" w:rsidRPr="00A027AC" w:rsidRDefault="009C0355"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 xml:space="preserve">I harbor ill will about anything that may have happened </w:t>
      </w:r>
    </w:p>
    <w:p w14:paraId="2BB289F0" w14:textId="6B43C2ED" w:rsidR="00B6418F" w:rsidRPr="00A027AC" w:rsidRDefault="009C0355"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Magnitude of changes in life</w:t>
      </w:r>
      <w:r w:rsidR="005153C5" w:rsidRPr="00A027AC">
        <w:rPr>
          <w:rFonts w:ascii="Baskerville Old Face" w:hAnsi="Baskerville Old Face"/>
          <w:sz w:val="28"/>
          <w:szCs w:val="28"/>
        </w:rPr>
        <w:t>.</w:t>
      </w:r>
    </w:p>
    <w:p w14:paraId="2AB52D9E" w14:textId="0BB8B0EF" w:rsidR="005153C5" w:rsidRPr="00A027AC" w:rsidRDefault="005153C5"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 xml:space="preserve">Boundless </w:t>
      </w:r>
      <w:r w:rsidR="00BF3F00" w:rsidRPr="00A027AC">
        <w:rPr>
          <w:rFonts w:ascii="Baskerville Old Face" w:hAnsi="Baskerville Old Face"/>
          <w:sz w:val="28"/>
          <w:szCs w:val="28"/>
        </w:rPr>
        <w:t>generosity</w:t>
      </w:r>
    </w:p>
    <w:p w14:paraId="55A88D50" w14:textId="3196820A" w:rsidR="00BF3F00" w:rsidRPr="00A027AC" w:rsidRDefault="00506E72" w:rsidP="00D20256">
      <w:pPr>
        <w:pStyle w:val="ListParagraph"/>
        <w:numPr>
          <w:ilvl w:val="0"/>
          <w:numId w:val="1"/>
        </w:numPr>
        <w:tabs>
          <w:tab w:val="left" w:pos="360"/>
          <w:tab w:val="left" w:pos="540"/>
        </w:tabs>
        <w:spacing w:line="360" w:lineRule="auto"/>
        <w:rPr>
          <w:rFonts w:ascii="Baskerville Old Face" w:hAnsi="Baskerville Old Face"/>
          <w:sz w:val="28"/>
          <w:szCs w:val="28"/>
        </w:rPr>
      </w:pPr>
      <w:proofErr w:type="spellStart"/>
      <w:r w:rsidRPr="00A027AC">
        <w:rPr>
          <w:rFonts w:ascii="Baskerville Old Face" w:hAnsi="Baskerville Old Face"/>
          <w:sz w:val="28"/>
          <w:szCs w:val="28"/>
        </w:rPr>
        <w:t>lis</w:t>
      </w:r>
      <w:proofErr w:type="spellEnd"/>
      <w:r w:rsidRPr="00A027AC">
        <w:rPr>
          <w:rFonts w:ascii="Baskerville Old Face" w:hAnsi="Baskerville Old Face"/>
          <w:sz w:val="28"/>
          <w:szCs w:val="28"/>
        </w:rPr>
        <w:t xml:space="preserve"> to swim the unpredictable grand river of time without knowing when shall it land on the shores or take shelter in a corner tree that stands still  on some unknown bank of the river.</w:t>
      </w:r>
    </w:p>
    <w:p w14:paraId="7068B110" w14:textId="051445E9" w:rsidR="004D4515" w:rsidRPr="00631773" w:rsidRDefault="00D90148"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631773">
        <w:rPr>
          <w:rFonts w:ascii="Baskerville Old Face" w:hAnsi="Baskerville Old Face"/>
          <w:sz w:val="28"/>
          <w:szCs w:val="28"/>
        </w:rPr>
        <w:t>However, the fact remains, these litigations can really corrode the human relationship not only today but will also</w:t>
      </w:r>
      <w:r w:rsidR="00631773" w:rsidRPr="00631773">
        <w:rPr>
          <w:rFonts w:ascii="Baskerville Old Face" w:hAnsi="Baskerville Old Face"/>
          <w:sz w:val="28"/>
          <w:szCs w:val="28"/>
        </w:rPr>
        <w:t xml:space="preserve"> </w:t>
      </w:r>
      <w:r w:rsidRPr="00631773">
        <w:rPr>
          <w:rFonts w:ascii="Baskerville Old Face" w:hAnsi="Baskerville Old Face"/>
          <w:sz w:val="28"/>
          <w:szCs w:val="28"/>
        </w:rPr>
        <w:t>have the impact for years to come and has the potentiality to take a toll on the</w:t>
      </w:r>
      <w:r w:rsidR="004C0B70" w:rsidRPr="00631773">
        <w:rPr>
          <w:rFonts w:ascii="Baskerville Old Face" w:hAnsi="Baskerville Old Face"/>
          <w:sz w:val="28"/>
          <w:szCs w:val="28"/>
        </w:rPr>
        <w:t xml:space="preserve"> </w:t>
      </w:r>
      <w:r w:rsidRPr="00631773">
        <w:rPr>
          <w:rFonts w:ascii="Baskerville Old Face" w:hAnsi="Baskerville Old Face"/>
          <w:sz w:val="28"/>
          <w:szCs w:val="28"/>
        </w:rPr>
        <w:t>society. It occurs either due to the</w:t>
      </w:r>
      <w:r w:rsidR="00F3547F" w:rsidRPr="00631773">
        <w:rPr>
          <w:rFonts w:ascii="Baskerville Old Face" w:hAnsi="Baskerville Old Face"/>
          <w:sz w:val="28"/>
          <w:szCs w:val="28"/>
        </w:rPr>
        <w:t xml:space="preserve"> </w:t>
      </w:r>
      <w:r w:rsidRPr="00631773">
        <w:rPr>
          <w:rFonts w:ascii="Baskerville Old Face" w:hAnsi="Baskerville Old Face"/>
          <w:sz w:val="28"/>
          <w:szCs w:val="28"/>
        </w:rPr>
        <w:t>uncontrolled design of the parties or the lethargy and apathy shown by the Judges who man the Family Courts.</w:t>
      </w:r>
    </w:p>
    <w:p w14:paraId="79AEE229" w14:textId="64010494" w:rsidR="00061C38" w:rsidRPr="00A027AC" w:rsidRDefault="001936CA"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Family Court had not ascribed any reason for grant of maintenance from the date of application</w:t>
      </w:r>
      <w:r w:rsidR="00446DFE" w:rsidRPr="00A027AC">
        <w:rPr>
          <w:rFonts w:ascii="Baskerville Old Face" w:hAnsi="Baskerville Old Face"/>
          <w:sz w:val="28"/>
          <w:szCs w:val="28"/>
        </w:rPr>
        <w:t xml:space="preserve"> t</w:t>
      </w:r>
      <w:r w:rsidRPr="00A027AC">
        <w:rPr>
          <w:rFonts w:ascii="Baskerville Old Face" w:hAnsi="Baskerville Old Face"/>
          <w:sz w:val="28"/>
          <w:szCs w:val="28"/>
        </w:rPr>
        <w:t xml:space="preserve">he application for grant of maintenance was resisted with immense </w:t>
      </w:r>
      <w:proofErr w:type="spellStart"/>
      <w:r w:rsidRPr="00A027AC">
        <w:rPr>
          <w:rFonts w:ascii="Baskerville Old Face" w:hAnsi="Baskerville Old Face"/>
          <w:sz w:val="28"/>
          <w:szCs w:val="28"/>
        </w:rPr>
        <w:t>vigour</w:t>
      </w:r>
      <w:proofErr w:type="spellEnd"/>
      <w:r w:rsidRPr="00A027AC">
        <w:rPr>
          <w:rFonts w:ascii="Baskerville Old Face" w:hAnsi="Baskerville Old Face"/>
          <w:sz w:val="28"/>
          <w:szCs w:val="28"/>
        </w:rPr>
        <w:t xml:space="preserve"> by the husband disputing all the</w:t>
      </w:r>
      <w:r w:rsidR="00446DFE" w:rsidRPr="00A027AC">
        <w:rPr>
          <w:rFonts w:ascii="Baskerville Old Face" w:hAnsi="Baskerville Old Face"/>
          <w:sz w:val="28"/>
          <w:szCs w:val="28"/>
        </w:rPr>
        <w:t xml:space="preserve"> </w:t>
      </w:r>
      <w:r w:rsidRPr="00A027AC">
        <w:rPr>
          <w:rFonts w:ascii="Baskerville Old Face" w:hAnsi="Baskerville Old Face"/>
          <w:sz w:val="28"/>
          <w:szCs w:val="28"/>
        </w:rPr>
        <w:t>averments pertaining to demand of dowry and harassment when all her hopes got shattered for reunion</w:t>
      </w:r>
      <w:r w:rsidR="00446DFE" w:rsidRPr="00A027AC">
        <w:rPr>
          <w:rFonts w:ascii="Baskerville Old Face" w:hAnsi="Baskerville Old Face"/>
          <w:sz w:val="28"/>
          <w:szCs w:val="28"/>
        </w:rPr>
        <w:t xml:space="preserve"> </w:t>
      </w:r>
      <w:r w:rsidRPr="00A027AC">
        <w:rPr>
          <w:rFonts w:ascii="Baskerville Old Face" w:hAnsi="Baskerville Old Face"/>
          <w:sz w:val="28"/>
          <w:szCs w:val="28"/>
        </w:rPr>
        <w:t>the harassment was used as a weapon for fulfilment of the demand</w:t>
      </w:r>
      <w:r w:rsidR="00446DFE" w:rsidRPr="00A027AC">
        <w:rPr>
          <w:rFonts w:ascii="Baskerville Old Face" w:hAnsi="Baskerville Old Face"/>
          <w:sz w:val="28"/>
          <w:szCs w:val="28"/>
        </w:rPr>
        <w:t xml:space="preserve"> </w:t>
      </w:r>
      <w:r w:rsidRPr="00A027AC">
        <w:rPr>
          <w:rFonts w:ascii="Baskerville Old Face" w:hAnsi="Baskerville Old Face"/>
          <w:sz w:val="28"/>
          <w:szCs w:val="28"/>
        </w:rPr>
        <w:t>firm hope that the bond of wedlock would be sustained and cemented with love and peace</w:t>
      </w:r>
      <w:r w:rsidR="00446DFE" w:rsidRPr="00A027AC">
        <w:rPr>
          <w:rFonts w:ascii="Baskerville Old Face" w:hAnsi="Baskerville Old Face"/>
          <w:sz w:val="28"/>
          <w:szCs w:val="28"/>
        </w:rPr>
        <w:t xml:space="preserve">. </w:t>
      </w:r>
      <w:r w:rsidRPr="00A027AC">
        <w:rPr>
          <w:rFonts w:ascii="Baskerville Old Face" w:hAnsi="Baskerville Old Face"/>
          <w:sz w:val="28"/>
          <w:szCs w:val="28"/>
        </w:rPr>
        <w:t>That is the truth in essentiality</w:t>
      </w:r>
      <w:r w:rsidR="005E48BB" w:rsidRPr="00A027AC">
        <w:rPr>
          <w:rFonts w:ascii="Baskerville Old Face" w:hAnsi="Baskerville Old Face"/>
          <w:sz w:val="28"/>
          <w:szCs w:val="28"/>
        </w:rPr>
        <w:t>.</w:t>
      </w:r>
    </w:p>
    <w:p w14:paraId="6B377483" w14:textId="01018A3C" w:rsidR="005E48BB" w:rsidRPr="00A027AC" w:rsidRDefault="00EF6E28"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O</w:t>
      </w:r>
      <w:r w:rsidR="009B5D82" w:rsidRPr="00A027AC">
        <w:rPr>
          <w:rFonts w:ascii="Baskerville Old Face" w:hAnsi="Baskerville Old Face"/>
          <w:sz w:val="28"/>
          <w:szCs w:val="28"/>
        </w:rPr>
        <w:t>bscurant conservatism</w:t>
      </w:r>
    </w:p>
    <w:p w14:paraId="2F8F66EB" w14:textId="495C7E23" w:rsidR="0063627E" w:rsidRPr="00A027AC" w:rsidRDefault="0063627E"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There is no warrant or justification or need to pave the innovative multi-avenues which the law does not countenance or give its stamp of approval.</w:t>
      </w:r>
    </w:p>
    <w:p w14:paraId="60191693" w14:textId="7D765B7A" w:rsidR="00833664" w:rsidRPr="00A027AC" w:rsidRDefault="00833664"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 xml:space="preserve">Emphasis is laid on free identity and not on annexed identity </w:t>
      </w:r>
    </w:p>
    <w:p w14:paraId="3004C9A4" w14:textId="3D83F9D7" w:rsidR="00687E8E" w:rsidRPr="00A027AC" w:rsidRDefault="00833664"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Some people think money is motivation</w:t>
      </w:r>
    </w:p>
    <w:p w14:paraId="5F19B92D" w14:textId="45A36E4E" w:rsidR="009B01B0" w:rsidRPr="00A027AC" w:rsidRDefault="00364103"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Comprehensive and condensed courses</w:t>
      </w:r>
    </w:p>
    <w:p w14:paraId="39C091C8" w14:textId="2C991C02" w:rsidR="00F12723" w:rsidRPr="00A027AC" w:rsidRDefault="00C013E7"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Convert work into pleasure rather than pressure</w:t>
      </w:r>
    </w:p>
    <w:p w14:paraId="4B7D0821" w14:textId="6B82C993" w:rsidR="000536BF" w:rsidRPr="00A027AC" w:rsidRDefault="000536BF"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lastRenderedPageBreak/>
        <w:t>This rhetoric aligns with the Kremlin's long-standing narrative, portraying the conflict in Ukraine as a proxy battle between Russia and Western forces.</w:t>
      </w:r>
    </w:p>
    <w:p w14:paraId="1D33C493" w14:textId="770C0D9D" w:rsidR="00FB5B79" w:rsidRPr="00A027AC" w:rsidRDefault="00E67CF1"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In these turbulent times, the world watches and waits, hoping for de-escalation and a peaceful resolution. The stark warning from Russia serves as a reminder of the high stakes involved and the critical importance of diplomacy in preventing a catastrophic turn of events.</w:t>
      </w:r>
    </w:p>
    <w:p w14:paraId="00482375" w14:textId="7533763E" w:rsidR="00A42C7A" w:rsidRPr="00A027AC" w:rsidRDefault="00A42C7A"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I have indulged your constant need for support and encouragement and assurance.</w:t>
      </w:r>
    </w:p>
    <w:p w14:paraId="2F2AF0E6" w14:textId="33E9B58A" w:rsidR="00D619C2" w:rsidRPr="00A027AC" w:rsidRDefault="00D619C2"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The aroma of hostility wafts in ahead of you.</w:t>
      </w:r>
    </w:p>
    <w:p w14:paraId="37015AB8" w14:textId="1EF83DF2" w:rsidR="008D7A34" w:rsidRPr="00A027AC" w:rsidRDefault="008D7A34"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The situation falls outside our usual parameter.</w:t>
      </w:r>
    </w:p>
    <w:p w14:paraId="499E94E7" w14:textId="2AD54297" w:rsidR="00C636B5" w:rsidRPr="00A027AC" w:rsidRDefault="00C636B5"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I would consider myself in your debt</w:t>
      </w:r>
      <w:r w:rsidR="00EB7174" w:rsidRPr="00A027AC">
        <w:rPr>
          <w:rFonts w:ascii="Baskerville Old Face" w:hAnsi="Baskerville Old Face"/>
          <w:sz w:val="28"/>
          <w:szCs w:val="28"/>
        </w:rPr>
        <w:t>. (</w:t>
      </w:r>
      <w:r w:rsidR="00EC3505" w:rsidRPr="006A7E4D">
        <w:rPr>
          <w:rFonts w:ascii="Kalinga" w:hAnsi="Kalinga" w:cs="Kalinga" w:hint="cs"/>
          <w:sz w:val="28"/>
          <w:szCs w:val="28"/>
          <w:cs/>
          <w:lang w:bidi="or-IN"/>
        </w:rPr>
        <w:t>ମୁଁ</w:t>
      </w:r>
      <w:r w:rsidR="00EC3505" w:rsidRPr="00A027AC">
        <w:rPr>
          <w:rFonts w:ascii="Baskerville Old Face" w:hAnsi="Baskerville Old Face"/>
          <w:sz w:val="28"/>
          <w:szCs w:val="28"/>
          <w:cs/>
          <w:lang w:bidi="or-IN"/>
        </w:rPr>
        <w:t xml:space="preserve"> </w:t>
      </w:r>
      <w:r w:rsidR="00EC3505" w:rsidRPr="006A7E4D">
        <w:rPr>
          <w:rFonts w:ascii="Kalinga" w:hAnsi="Kalinga" w:cs="Kalinga" w:hint="cs"/>
          <w:sz w:val="28"/>
          <w:szCs w:val="28"/>
          <w:cs/>
          <w:lang w:bidi="or-IN"/>
        </w:rPr>
        <w:t>ଆପଣଙ୍କ</w:t>
      </w:r>
      <w:r w:rsidR="00EC3505" w:rsidRPr="00A027AC">
        <w:rPr>
          <w:rFonts w:ascii="Baskerville Old Face" w:hAnsi="Baskerville Old Face"/>
          <w:sz w:val="28"/>
          <w:szCs w:val="28"/>
          <w:cs/>
          <w:lang w:bidi="or-IN"/>
        </w:rPr>
        <w:t xml:space="preserve"> </w:t>
      </w:r>
      <w:r w:rsidR="00EC3505" w:rsidRPr="006A7E4D">
        <w:rPr>
          <w:rFonts w:ascii="Kalinga" w:hAnsi="Kalinga" w:cs="Kalinga" w:hint="cs"/>
          <w:sz w:val="28"/>
          <w:szCs w:val="28"/>
          <w:cs/>
          <w:lang w:bidi="or-IN"/>
        </w:rPr>
        <w:t>ଋଣୀ</w:t>
      </w:r>
      <w:r w:rsidR="00EC3505" w:rsidRPr="00A027AC">
        <w:rPr>
          <w:rFonts w:ascii="Baskerville Old Face" w:hAnsi="Baskerville Old Face"/>
          <w:sz w:val="28"/>
          <w:szCs w:val="28"/>
          <w:cs/>
          <w:lang w:bidi="or-IN"/>
        </w:rPr>
        <w:t xml:space="preserve"> </w:t>
      </w:r>
      <w:r w:rsidR="00EC3505" w:rsidRPr="006A7E4D">
        <w:rPr>
          <w:rFonts w:ascii="Kalinga" w:hAnsi="Kalinga" w:cs="Kalinga" w:hint="cs"/>
          <w:sz w:val="28"/>
          <w:szCs w:val="28"/>
          <w:cs/>
          <w:lang w:bidi="or-IN"/>
        </w:rPr>
        <w:t>ହେବି</w:t>
      </w:r>
      <w:r w:rsidR="00EC3505" w:rsidRPr="00A027AC">
        <w:rPr>
          <w:rFonts w:ascii="Baskerville Old Face" w:hAnsi="Baskerville Old Face"/>
          <w:sz w:val="28"/>
          <w:szCs w:val="28"/>
        </w:rPr>
        <w:t xml:space="preserve"> , </w:t>
      </w:r>
      <w:r w:rsidR="00EB7174" w:rsidRPr="00A027AC">
        <w:rPr>
          <w:rFonts w:ascii="Baskerville Old Face" w:hAnsi="Baskerville Old Face"/>
          <w:sz w:val="28"/>
          <w:szCs w:val="28"/>
        </w:rPr>
        <w:t>I feel grateful to you and I owe you a favor, You’ve helped me, and I feel obliged to return the favor someday.).</w:t>
      </w:r>
    </w:p>
    <w:p w14:paraId="6AA6A550" w14:textId="63C75DB8" w:rsidR="00442907" w:rsidRPr="00A027AC" w:rsidRDefault="00442907"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Their pathetic, priapic lunging at anything that moves.</w:t>
      </w:r>
    </w:p>
    <w:p w14:paraId="4528E578" w14:textId="22FF37BD" w:rsidR="004E046A" w:rsidRPr="00A027AC" w:rsidRDefault="00180112"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We are celebrating Jame's well deserved meteoric ascent</w:t>
      </w:r>
      <w:r w:rsidR="00E7154F" w:rsidRPr="00A027AC">
        <w:rPr>
          <w:rFonts w:ascii="Baskerville Old Face" w:hAnsi="Baskerville Old Face"/>
          <w:sz w:val="28"/>
          <w:szCs w:val="28"/>
        </w:rPr>
        <w:t>.</w:t>
      </w:r>
    </w:p>
    <w:p w14:paraId="7C3B5F2C" w14:textId="27FBE7E5" w:rsidR="00897AD8" w:rsidRPr="00A027AC" w:rsidRDefault="00897AD8"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He was an inveterate cheater</w:t>
      </w:r>
      <w:r w:rsidR="00F57465" w:rsidRPr="00A027AC">
        <w:rPr>
          <w:rFonts w:ascii="Baskerville Old Face" w:hAnsi="Baskerville Old Face"/>
          <w:sz w:val="28"/>
          <w:szCs w:val="28"/>
        </w:rPr>
        <w:t>.</w:t>
      </w:r>
    </w:p>
    <w:p w14:paraId="050E9B52" w14:textId="31DFF82D" w:rsidR="00F43401" w:rsidRPr="00A027AC" w:rsidRDefault="006947FB"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The problem is miserable suffocating fear of death.</w:t>
      </w:r>
    </w:p>
    <w:p w14:paraId="4A950C9F" w14:textId="06CC1504" w:rsidR="00F759C2" w:rsidRPr="00A027AC" w:rsidRDefault="00F759C2"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 xml:space="preserve">His accusations are unfounded and </w:t>
      </w:r>
      <w:r w:rsidR="00DD7FDB" w:rsidRPr="00A027AC">
        <w:rPr>
          <w:rFonts w:ascii="Baskerville Old Face" w:hAnsi="Baskerville Old Face"/>
          <w:sz w:val="28"/>
          <w:szCs w:val="28"/>
        </w:rPr>
        <w:t>preposterous</w:t>
      </w:r>
      <w:r w:rsidRPr="00A027AC">
        <w:rPr>
          <w:rFonts w:ascii="Baskerville Old Face" w:hAnsi="Baskerville Old Face"/>
          <w:sz w:val="28"/>
          <w:szCs w:val="28"/>
        </w:rPr>
        <w:t>.</w:t>
      </w:r>
    </w:p>
    <w:p w14:paraId="1CC9F10E" w14:textId="0662A23E" w:rsidR="00BC289F" w:rsidRPr="00A027AC" w:rsidRDefault="00BC289F"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Ther are trying to de-escalate this to prevent chaos in this region.</w:t>
      </w:r>
    </w:p>
    <w:p w14:paraId="6069ADC4" w14:textId="1F680B83" w:rsidR="00D8114A" w:rsidRPr="00A027AC" w:rsidRDefault="00D8114A"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A027AC">
        <w:rPr>
          <w:rFonts w:ascii="Baskerville Old Face" w:hAnsi="Baskerville Old Face"/>
          <w:sz w:val="28"/>
          <w:szCs w:val="28"/>
        </w:rPr>
        <w:t>I have orchestrated a squad to investigate.</w:t>
      </w:r>
    </w:p>
    <w:p w14:paraId="410D317D" w14:textId="77777777" w:rsidR="00A027AC" w:rsidRPr="00A027AC" w:rsidRDefault="00A027AC" w:rsidP="00D20256">
      <w:pPr>
        <w:pStyle w:val="ListParagraph"/>
        <w:numPr>
          <w:ilvl w:val="0"/>
          <w:numId w:val="1"/>
        </w:numPr>
        <w:spacing w:line="360" w:lineRule="auto"/>
        <w:rPr>
          <w:rFonts w:ascii="Baskerville Old Face" w:hAnsi="Baskerville Old Face"/>
          <w:sz w:val="28"/>
          <w:szCs w:val="28"/>
        </w:rPr>
      </w:pPr>
      <w:r w:rsidRPr="00A027AC">
        <w:rPr>
          <w:rFonts w:ascii="Baskerville Old Face" w:hAnsi="Baskerville Old Face"/>
          <w:sz w:val="28"/>
          <w:szCs w:val="28"/>
        </w:rPr>
        <w:t>With immense gratitude and a profound sense of thankfulness, we are absolutely delighted to unveil the update distinguished sponsors.</w:t>
      </w:r>
    </w:p>
    <w:p w14:paraId="32304F5E" w14:textId="77777777" w:rsidR="00A027AC" w:rsidRPr="00A027AC" w:rsidRDefault="00A027AC" w:rsidP="00D20256">
      <w:pPr>
        <w:pStyle w:val="ListParagraph"/>
        <w:numPr>
          <w:ilvl w:val="0"/>
          <w:numId w:val="1"/>
        </w:numPr>
        <w:spacing w:line="360" w:lineRule="auto"/>
        <w:rPr>
          <w:rFonts w:ascii="Baskerville Old Face" w:hAnsi="Baskerville Old Face"/>
          <w:sz w:val="28"/>
          <w:szCs w:val="28"/>
        </w:rPr>
      </w:pPr>
      <w:r w:rsidRPr="00A027AC">
        <w:rPr>
          <w:rFonts w:ascii="Baskerville Old Face" w:hAnsi="Baskerville Old Face"/>
          <w:sz w:val="28"/>
          <w:szCs w:val="28"/>
        </w:rPr>
        <w:t>Your unwavering commitment is truly appreciated.</w:t>
      </w:r>
    </w:p>
    <w:p w14:paraId="0261A384" w14:textId="77777777" w:rsidR="00A027AC" w:rsidRPr="00A027AC" w:rsidRDefault="00A027AC" w:rsidP="00D20256">
      <w:pPr>
        <w:pStyle w:val="ListParagraph"/>
        <w:numPr>
          <w:ilvl w:val="0"/>
          <w:numId w:val="1"/>
        </w:numPr>
        <w:spacing w:line="360" w:lineRule="auto"/>
        <w:rPr>
          <w:rFonts w:ascii="Baskerville Old Face" w:hAnsi="Baskerville Old Face"/>
          <w:sz w:val="28"/>
          <w:szCs w:val="28"/>
        </w:rPr>
      </w:pPr>
      <w:r w:rsidRPr="00A027AC">
        <w:rPr>
          <w:rFonts w:ascii="Baskerville Old Face" w:hAnsi="Baskerville Old Face"/>
          <w:sz w:val="28"/>
          <w:szCs w:val="28"/>
        </w:rPr>
        <w:t>Egoistic people indulge in vainglory instead of being humble in evaluating their situation</w:t>
      </w:r>
    </w:p>
    <w:p w14:paraId="76CAB4AC" w14:textId="77777777" w:rsidR="00A027AC" w:rsidRPr="00A027AC" w:rsidRDefault="00A027AC" w:rsidP="00D20256">
      <w:pPr>
        <w:pStyle w:val="ListParagraph"/>
        <w:numPr>
          <w:ilvl w:val="0"/>
          <w:numId w:val="1"/>
        </w:numPr>
        <w:spacing w:line="360" w:lineRule="auto"/>
        <w:rPr>
          <w:rFonts w:ascii="Baskerville Old Face" w:hAnsi="Baskerville Old Face"/>
          <w:sz w:val="28"/>
          <w:szCs w:val="28"/>
        </w:rPr>
      </w:pPr>
      <w:r w:rsidRPr="00A027AC">
        <w:rPr>
          <w:rFonts w:ascii="Baskerville Old Face" w:hAnsi="Baskerville Old Face"/>
          <w:sz w:val="28"/>
          <w:szCs w:val="28"/>
        </w:rPr>
        <w:t>I only see omens of misfortune</w:t>
      </w:r>
    </w:p>
    <w:p w14:paraId="60769A60" w14:textId="11700EE5" w:rsidR="00A027AC" w:rsidRPr="00774FB0" w:rsidRDefault="00774FB0" w:rsidP="00D20256">
      <w:pPr>
        <w:pStyle w:val="ListParagraph"/>
        <w:numPr>
          <w:ilvl w:val="0"/>
          <w:numId w:val="1"/>
        </w:numPr>
        <w:tabs>
          <w:tab w:val="left" w:pos="360"/>
          <w:tab w:val="left" w:pos="540"/>
        </w:tabs>
        <w:spacing w:line="360" w:lineRule="auto"/>
        <w:rPr>
          <w:rFonts w:ascii="Baskerville Old Face" w:hAnsi="Baskerville Old Face"/>
          <w:sz w:val="24"/>
          <w:szCs w:val="24"/>
        </w:rPr>
      </w:pPr>
      <w:r w:rsidRPr="00092BE8">
        <w:rPr>
          <w:rFonts w:ascii="Baskerville Old Face" w:hAnsi="Baskerville Old Face"/>
          <w:sz w:val="28"/>
          <w:szCs w:val="28"/>
        </w:rPr>
        <w:t>Arjun had become so disillusioned that superstition started gripping him.</w:t>
      </w:r>
    </w:p>
    <w:p w14:paraId="6F8512E5" w14:textId="4580CDF1" w:rsidR="00774FB0" w:rsidRPr="00F745B9" w:rsidRDefault="006C4AD0" w:rsidP="00D20256">
      <w:pPr>
        <w:pStyle w:val="ListParagraph"/>
        <w:numPr>
          <w:ilvl w:val="0"/>
          <w:numId w:val="1"/>
        </w:numPr>
        <w:tabs>
          <w:tab w:val="left" w:pos="360"/>
          <w:tab w:val="left" w:pos="540"/>
        </w:tabs>
        <w:spacing w:line="360" w:lineRule="auto"/>
        <w:rPr>
          <w:rFonts w:ascii="Baskerville Old Face" w:hAnsi="Baskerville Old Face"/>
          <w:sz w:val="24"/>
          <w:szCs w:val="24"/>
        </w:rPr>
      </w:pPr>
      <w:r w:rsidRPr="00092BE8">
        <w:rPr>
          <w:rFonts w:ascii="Baskerville Old Face" w:hAnsi="Baskerville Old Face"/>
          <w:sz w:val="28"/>
          <w:szCs w:val="28"/>
        </w:rPr>
        <w:t>However, it must be noted that the progress being talked about here is not the external increase of material luxuries, but the internal unfoldment of the glorious divinity of the soul over a continuum of lifetime.</w:t>
      </w:r>
    </w:p>
    <w:p w14:paraId="41C31B9C" w14:textId="4AD1FD0C" w:rsidR="00F745B9" w:rsidRDefault="00F745B9"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F745B9">
        <w:rPr>
          <w:rFonts w:ascii="Baskerville Old Face" w:hAnsi="Baskerville Old Face"/>
          <w:sz w:val="28"/>
          <w:szCs w:val="28"/>
        </w:rPr>
        <w:t xml:space="preserve">Ostentatious rituals for elevation, perform pompous ritualistic ceremonies </w:t>
      </w:r>
    </w:p>
    <w:p w14:paraId="7506FAD2" w14:textId="618C104B" w:rsidR="00F745B9" w:rsidRPr="00F745B9" w:rsidRDefault="00F745B9" w:rsidP="00D20256">
      <w:pPr>
        <w:pStyle w:val="ListParagraph"/>
        <w:numPr>
          <w:ilvl w:val="0"/>
          <w:numId w:val="1"/>
        </w:numPr>
        <w:tabs>
          <w:tab w:val="left" w:pos="360"/>
          <w:tab w:val="left" w:pos="540"/>
        </w:tabs>
        <w:spacing w:line="360" w:lineRule="auto"/>
        <w:rPr>
          <w:rFonts w:ascii="Baskerville Old Face" w:hAnsi="Baskerville Old Face"/>
          <w:sz w:val="28"/>
          <w:szCs w:val="28"/>
        </w:rPr>
      </w:pPr>
      <w:r w:rsidRPr="00F745B9">
        <w:rPr>
          <w:rFonts w:ascii="Baskerville Old Face" w:hAnsi="Baskerville Old Face"/>
          <w:sz w:val="28"/>
          <w:szCs w:val="28"/>
        </w:rPr>
        <w:t>When your intellect crosses the quagmire of delusion</w:t>
      </w:r>
    </w:p>
    <w:p w14:paraId="27D1519D" w14:textId="77777777" w:rsidR="00F745B9" w:rsidRPr="0076442A" w:rsidRDefault="00F745B9" w:rsidP="00D20256">
      <w:pPr>
        <w:pStyle w:val="ListParagraph"/>
        <w:numPr>
          <w:ilvl w:val="0"/>
          <w:numId w:val="1"/>
        </w:numPr>
        <w:spacing w:line="360" w:lineRule="auto"/>
        <w:rPr>
          <w:rFonts w:ascii="Baskerville Old Face" w:hAnsi="Baskerville Old Face"/>
          <w:sz w:val="28"/>
          <w:szCs w:val="28"/>
        </w:rPr>
      </w:pPr>
      <w:r w:rsidRPr="0076442A">
        <w:rPr>
          <w:rFonts w:ascii="Baskerville Old Face" w:hAnsi="Baskerville Old Face"/>
          <w:sz w:val="28"/>
          <w:szCs w:val="28"/>
        </w:rPr>
        <w:t>The ocean is unique in its ability to maintain its undisturbed state, despite being inundated by the incessant flow of rivers into it.</w:t>
      </w:r>
    </w:p>
    <w:p w14:paraId="2434A950" w14:textId="77777777" w:rsidR="00F745B9" w:rsidRPr="0076442A" w:rsidRDefault="00F745B9" w:rsidP="00D20256">
      <w:pPr>
        <w:pStyle w:val="ListParagraph"/>
        <w:numPr>
          <w:ilvl w:val="0"/>
          <w:numId w:val="1"/>
        </w:numPr>
        <w:spacing w:line="360" w:lineRule="auto"/>
        <w:rPr>
          <w:rFonts w:ascii="Baskerville Old Face" w:hAnsi="Baskerville Old Face"/>
          <w:sz w:val="28"/>
          <w:szCs w:val="28"/>
        </w:rPr>
      </w:pPr>
      <w:r w:rsidRPr="0076442A">
        <w:rPr>
          <w:rFonts w:ascii="Baskerville Old Face" w:hAnsi="Baskerville Old Face"/>
          <w:sz w:val="28"/>
          <w:szCs w:val="28"/>
        </w:rPr>
        <w:lastRenderedPageBreak/>
        <w:t>Bhagavad Gita itself, which continues to astound people with the sagacity of its perennial wisdom that remains relevant to our daily lives even fifty centuries after it was spoken.</w:t>
      </w:r>
    </w:p>
    <w:p w14:paraId="13501B29" w14:textId="77777777" w:rsidR="00F745B9" w:rsidRPr="0076442A" w:rsidRDefault="00F745B9" w:rsidP="00D20256">
      <w:pPr>
        <w:pStyle w:val="ListParagraph"/>
        <w:numPr>
          <w:ilvl w:val="0"/>
          <w:numId w:val="1"/>
        </w:numPr>
        <w:spacing w:line="360" w:lineRule="auto"/>
        <w:rPr>
          <w:rFonts w:ascii="Baskerville Old Face" w:hAnsi="Baskerville Old Face"/>
          <w:sz w:val="28"/>
          <w:szCs w:val="28"/>
        </w:rPr>
      </w:pPr>
      <w:r w:rsidRPr="0076442A">
        <w:rPr>
          <w:rFonts w:ascii="Baskerville Old Face" w:hAnsi="Baskerville Old Face"/>
          <w:sz w:val="28"/>
          <w:szCs w:val="28"/>
        </w:rPr>
        <w:t>Within a few generations, its pristine purity is contaminated.</w:t>
      </w:r>
    </w:p>
    <w:p w14:paraId="167CCE74" w14:textId="032EB71C" w:rsidR="006C4AD0" w:rsidRPr="00442246" w:rsidRDefault="00F745B9" w:rsidP="00D20256">
      <w:pPr>
        <w:pStyle w:val="ListParagraph"/>
        <w:numPr>
          <w:ilvl w:val="0"/>
          <w:numId w:val="1"/>
        </w:numPr>
        <w:tabs>
          <w:tab w:val="left" w:pos="360"/>
          <w:tab w:val="left" w:pos="540"/>
        </w:tabs>
        <w:spacing w:line="360" w:lineRule="auto"/>
        <w:rPr>
          <w:rFonts w:ascii="Baskerville Old Face" w:hAnsi="Baskerville Old Face"/>
          <w:sz w:val="24"/>
          <w:szCs w:val="24"/>
        </w:rPr>
      </w:pPr>
      <w:r w:rsidRPr="00092BE8">
        <w:rPr>
          <w:rFonts w:ascii="Baskerville Old Face" w:hAnsi="Baskerville Old Face"/>
          <w:sz w:val="28"/>
          <w:szCs w:val="28"/>
        </w:rPr>
        <w:t>Arjun is puzzled by the apparent incongruity of events in Shree Krishna’s statement.</w:t>
      </w:r>
    </w:p>
    <w:p w14:paraId="02F2C193" w14:textId="77777777" w:rsidR="00665D81" w:rsidRPr="00665D81" w:rsidRDefault="00665D81" w:rsidP="00D20256">
      <w:pPr>
        <w:pStyle w:val="ListParagraph"/>
        <w:numPr>
          <w:ilvl w:val="0"/>
          <w:numId w:val="1"/>
        </w:numPr>
        <w:spacing w:line="360" w:lineRule="auto"/>
        <w:rPr>
          <w:rFonts w:ascii="Baskerville Old Face" w:hAnsi="Baskerville Old Face"/>
          <w:sz w:val="28"/>
          <w:szCs w:val="28"/>
        </w:rPr>
      </w:pPr>
      <w:r w:rsidRPr="00665D81">
        <w:rPr>
          <w:rFonts w:ascii="Baskerville Old Face" w:hAnsi="Baskerville Old Face"/>
          <w:sz w:val="28"/>
          <w:szCs w:val="28"/>
        </w:rPr>
        <w:t>Arjun’s question invites an exposition on the concept of the divine descension of God</w:t>
      </w:r>
    </w:p>
    <w:p w14:paraId="35F8D7CE" w14:textId="77777777" w:rsidR="00665D81" w:rsidRPr="00665D81" w:rsidRDefault="00665D81" w:rsidP="00D20256">
      <w:pPr>
        <w:pStyle w:val="ListParagraph"/>
        <w:numPr>
          <w:ilvl w:val="0"/>
          <w:numId w:val="1"/>
        </w:numPr>
        <w:spacing w:line="360" w:lineRule="auto"/>
        <w:rPr>
          <w:rFonts w:ascii="Baskerville Old Face" w:hAnsi="Baskerville Old Face"/>
          <w:sz w:val="28"/>
          <w:szCs w:val="28"/>
        </w:rPr>
      </w:pPr>
      <w:r w:rsidRPr="00665D81">
        <w:rPr>
          <w:rFonts w:ascii="Baskerville Old Face" w:hAnsi="Baskerville Old Face"/>
          <w:sz w:val="28"/>
          <w:szCs w:val="28"/>
        </w:rPr>
        <w:t>Our mind gets cleansed by engaging it in devotional remembrance of God.</w:t>
      </w:r>
    </w:p>
    <w:p w14:paraId="267BC48B" w14:textId="77777777" w:rsidR="00665D81" w:rsidRPr="00665D81" w:rsidRDefault="00665D81" w:rsidP="00D20256">
      <w:pPr>
        <w:pStyle w:val="ListParagraph"/>
        <w:numPr>
          <w:ilvl w:val="0"/>
          <w:numId w:val="1"/>
        </w:numPr>
        <w:spacing w:line="360" w:lineRule="auto"/>
        <w:rPr>
          <w:rFonts w:ascii="Baskerville Old Face" w:hAnsi="Baskerville Old Face"/>
          <w:sz w:val="28"/>
          <w:szCs w:val="28"/>
        </w:rPr>
      </w:pPr>
      <w:r w:rsidRPr="00665D81">
        <w:rPr>
          <w:rFonts w:ascii="Baskerville Old Face" w:hAnsi="Baskerville Old Face"/>
          <w:sz w:val="28"/>
          <w:szCs w:val="28"/>
        </w:rPr>
        <w:t>people purify their minds by worshiping stone deities because they harbor the divine sentiments that God resides in these deities.</w:t>
      </w:r>
    </w:p>
    <w:p w14:paraId="752FD6A5" w14:textId="3B5E5781" w:rsidR="00665D81" w:rsidRPr="00665D81" w:rsidRDefault="00665D81" w:rsidP="00D20256">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W</w:t>
      </w:r>
      <w:r w:rsidRPr="00665D81">
        <w:rPr>
          <w:rFonts w:ascii="Baskerville Old Face" w:hAnsi="Baskerville Old Face"/>
          <w:sz w:val="28"/>
          <w:szCs w:val="28"/>
        </w:rPr>
        <w:t>e should strive to deepen our faith in such a Guru, and surrender to God under his guidance</w:t>
      </w:r>
    </w:p>
    <w:p w14:paraId="474A6317" w14:textId="77777777" w:rsidR="00665D81" w:rsidRPr="00665D81" w:rsidRDefault="00665D81" w:rsidP="00D20256">
      <w:pPr>
        <w:pStyle w:val="ListParagraph"/>
        <w:numPr>
          <w:ilvl w:val="0"/>
          <w:numId w:val="1"/>
        </w:numPr>
        <w:spacing w:line="360" w:lineRule="auto"/>
        <w:rPr>
          <w:rFonts w:ascii="Baskerville Old Face" w:hAnsi="Baskerville Old Face"/>
          <w:sz w:val="28"/>
          <w:szCs w:val="28"/>
        </w:rPr>
      </w:pPr>
      <w:r w:rsidRPr="00665D81">
        <w:rPr>
          <w:rFonts w:ascii="Baskerville Old Face" w:hAnsi="Baskerville Old Face"/>
          <w:sz w:val="28"/>
          <w:szCs w:val="28"/>
        </w:rPr>
        <w:t>Attracted by the lure of an ascetic life, people often renounce their work</w:t>
      </w:r>
    </w:p>
    <w:p w14:paraId="0BC8399B" w14:textId="77777777" w:rsidR="00665D81" w:rsidRPr="00665D81" w:rsidRDefault="00665D81" w:rsidP="00D20256">
      <w:pPr>
        <w:pStyle w:val="ListParagraph"/>
        <w:numPr>
          <w:ilvl w:val="0"/>
          <w:numId w:val="1"/>
        </w:numPr>
        <w:spacing w:line="360" w:lineRule="auto"/>
        <w:rPr>
          <w:rFonts w:ascii="Baskerville Old Face" w:hAnsi="Baskerville Old Face"/>
          <w:sz w:val="28"/>
          <w:szCs w:val="28"/>
        </w:rPr>
      </w:pPr>
      <w:r w:rsidRPr="00665D81">
        <w:rPr>
          <w:rFonts w:ascii="Baskerville Old Face" w:hAnsi="Baskerville Old Face"/>
          <w:sz w:val="28"/>
          <w:szCs w:val="28"/>
        </w:rPr>
        <w:t xml:space="preserve">We are not always able to comprehend the sublimity of his teachings or appreciate their benefits. </w:t>
      </w:r>
    </w:p>
    <w:p w14:paraId="1B56B764" w14:textId="77777777" w:rsidR="00665D81" w:rsidRPr="00F96436" w:rsidRDefault="00665D81" w:rsidP="00D20256">
      <w:pPr>
        <w:pStyle w:val="ListParagraph"/>
        <w:numPr>
          <w:ilvl w:val="0"/>
          <w:numId w:val="1"/>
        </w:numPr>
        <w:spacing w:line="360" w:lineRule="auto"/>
        <w:rPr>
          <w:rFonts w:ascii="Baskerville Old Face" w:hAnsi="Baskerville Old Face"/>
          <w:sz w:val="28"/>
          <w:szCs w:val="28"/>
        </w:rPr>
      </w:pPr>
      <w:r w:rsidRPr="00F96436">
        <w:rPr>
          <w:rFonts w:ascii="Baskerville Old Face" w:hAnsi="Baskerville Old Face"/>
          <w:sz w:val="28"/>
          <w:szCs w:val="28"/>
        </w:rPr>
        <w:t>Lust is such a formidable adversary that it clouds the discriminatory ability of the intellect.</w:t>
      </w:r>
    </w:p>
    <w:p w14:paraId="68C64720" w14:textId="77777777" w:rsidR="00665D81" w:rsidRPr="00F96436" w:rsidRDefault="00665D81" w:rsidP="00D20256">
      <w:pPr>
        <w:pStyle w:val="ListParagraph"/>
        <w:numPr>
          <w:ilvl w:val="0"/>
          <w:numId w:val="1"/>
        </w:numPr>
        <w:spacing w:line="360" w:lineRule="auto"/>
        <w:rPr>
          <w:rFonts w:ascii="Baskerville Old Face" w:hAnsi="Baskerville Old Face"/>
          <w:sz w:val="28"/>
          <w:szCs w:val="28"/>
        </w:rPr>
      </w:pPr>
      <w:r w:rsidRPr="00F96436">
        <w:rPr>
          <w:rFonts w:ascii="Baskerville Old Face" w:hAnsi="Baskerville Old Face"/>
          <w:sz w:val="28"/>
          <w:szCs w:val="28"/>
        </w:rPr>
        <w:t>The Brahmins are those who have a preponderance of the mode of goodness. They are predisposed toward teaching and worship.</w:t>
      </w:r>
    </w:p>
    <w:p w14:paraId="19A381A0" w14:textId="77777777" w:rsidR="00665D81" w:rsidRPr="00F96436" w:rsidRDefault="00665D81" w:rsidP="00D20256">
      <w:pPr>
        <w:pStyle w:val="ListParagraph"/>
        <w:numPr>
          <w:ilvl w:val="0"/>
          <w:numId w:val="1"/>
        </w:numPr>
        <w:spacing w:line="360" w:lineRule="auto"/>
        <w:rPr>
          <w:rFonts w:ascii="Baskerville Old Face" w:hAnsi="Baskerville Old Face"/>
          <w:sz w:val="28"/>
          <w:szCs w:val="28"/>
        </w:rPr>
      </w:pPr>
      <w:r w:rsidRPr="00F96436">
        <w:rPr>
          <w:rFonts w:ascii="Baskerville Old Face" w:hAnsi="Baskerville Old Face"/>
          <w:sz w:val="28"/>
          <w:szCs w:val="28"/>
        </w:rPr>
        <w:t>It cuts the knots of material bondage</w:t>
      </w:r>
    </w:p>
    <w:p w14:paraId="30B0994A" w14:textId="77777777" w:rsidR="00665D81" w:rsidRPr="00F96436" w:rsidRDefault="00665D81" w:rsidP="00D20256">
      <w:pPr>
        <w:pStyle w:val="ListParagraph"/>
        <w:numPr>
          <w:ilvl w:val="0"/>
          <w:numId w:val="1"/>
        </w:numPr>
        <w:spacing w:line="360" w:lineRule="auto"/>
        <w:rPr>
          <w:rFonts w:ascii="Baskerville Old Face" w:hAnsi="Baskerville Old Face"/>
          <w:sz w:val="28"/>
          <w:szCs w:val="28"/>
        </w:rPr>
      </w:pPr>
      <w:r w:rsidRPr="00F96436">
        <w:rPr>
          <w:rFonts w:ascii="Baskerville Old Face" w:hAnsi="Baskerville Old Face"/>
          <w:sz w:val="28"/>
          <w:szCs w:val="28"/>
        </w:rPr>
        <w:t>The intellect of the soul is clouded by ignorance from endless lifetimes</w:t>
      </w:r>
    </w:p>
    <w:p w14:paraId="01F56E46" w14:textId="77777777" w:rsidR="00665D81" w:rsidRPr="00F96436" w:rsidRDefault="00665D81" w:rsidP="00D20256">
      <w:pPr>
        <w:pStyle w:val="ListParagraph"/>
        <w:numPr>
          <w:ilvl w:val="0"/>
          <w:numId w:val="1"/>
        </w:numPr>
        <w:spacing w:line="360" w:lineRule="auto"/>
        <w:rPr>
          <w:rFonts w:ascii="Baskerville Old Face" w:hAnsi="Baskerville Old Face"/>
          <w:sz w:val="28"/>
          <w:szCs w:val="28"/>
        </w:rPr>
      </w:pPr>
      <w:r w:rsidRPr="00F96436">
        <w:rPr>
          <w:rFonts w:ascii="Baskerville Old Face" w:hAnsi="Baskerville Old Face"/>
          <w:sz w:val="28"/>
          <w:szCs w:val="28"/>
        </w:rPr>
        <w:t>The resolute intellect should be used to check the mind.</w:t>
      </w:r>
    </w:p>
    <w:p w14:paraId="214BA74E" w14:textId="783D8DE8" w:rsidR="00442246" w:rsidRPr="003C4108" w:rsidRDefault="00665D81" w:rsidP="00D20256">
      <w:pPr>
        <w:pStyle w:val="ListParagraph"/>
        <w:numPr>
          <w:ilvl w:val="0"/>
          <w:numId w:val="1"/>
        </w:numPr>
        <w:spacing w:line="360" w:lineRule="auto"/>
        <w:rPr>
          <w:rFonts w:ascii="Baskerville Old Face" w:hAnsi="Baskerville Old Face"/>
          <w:sz w:val="24"/>
          <w:szCs w:val="24"/>
        </w:rPr>
      </w:pPr>
      <w:r w:rsidRPr="003C4108">
        <w:rPr>
          <w:rFonts w:ascii="Baskerville Old Face" w:hAnsi="Baskerville Old Face"/>
          <w:sz w:val="28"/>
          <w:szCs w:val="28"/>
        </w:rPr>
        <w:t xml:space="preserve">The foundation of justice, apart from other things, rests on the speedy delineation of the </w:t>
      </w:r>
      <w:proofErr w:type="spellStart"/>
      <w:r w:rsidRPr="003C4108">
        <w:rPr>
          <w:rFonts w:ascii="Baskerville Old Face" w:hAnsi="Baskerville Old Face"/>
          <w:sz w:val="28"/>
          <w:szCs w:val="28"/>
        </w:rPr>
        <w:t>lis</w:t>
      </w:r>
      <w:proofErr w:type="spellEnd"/>
      <w:r w:rsidR="003C4108" w:rsidRPr="003C4108">
        <w:rPr>
          <w:rFonts w:ascii="Baskerville Old Face" w:hAnsi="Baskerville Old Face"/>
          <w:sz w:val="28"/>
          <w:szCs w:val="28"/>
        </w:rPr>
        <w:t xml:space="preserve"> </w:t>
      </w:r>
      <w:r w:rsidRPr="003C4108">
        <w:rPr>
          <w:rFonts w:ascii="Baskerville Old Face" w:hAnsi="Baskerville Old Face"/>
          <w:sz w:val="28"/>
          <w:szCs w:val="28"/>
        </w:rPr>
        <w:t xml:space="preserve">pending in courts. It would not be an exaggeration to state that it is the primary morality of justice and ethical fulcrum of the judiciary. Its profundity lies in not allowing anything to cripple the same or to do any act which would freeze it or make it suffer from impotency. Delayed delineation of a controversy in a court of law creates a dent in the normative dispensation of justice and in the ultimate eventuate, the Bench and the Bar gradually lose their reverence, for the sense of divinity and nobility really flows from </w:t>
      </w:r>
      <w:r w:rsidR="000B624A" w:rsidRPr="003C4108">
        <w:rPr>
          <w:rFonts w:ascii="Baskerville Old Face" w:hAnsi="Baskerville Old Face"/>
          <w:sz w:val="28"/>
          <w:szCs w:val="28"/>
        </w:rPr>
        <w:t>institutional</w:t>
      </w:r>
      <w:r w:rsidRPr="003C4108">
        <w:rPr>
          <w:rFonts w:ascii="Baskerville Old Face" w:hAnsi="Baskerville Old Face"/>
          <w:sz w:val="28"/>
          <w:szCs w:val="28"/>
        </w:rPr>
        <w:t xml:space="preserve"> serviceability.</w:t>
      </w:r>
    </w:p>
    <w:p w14:paraId="012C637D" w14:textId="367E1FE0" w:rsidR="00615422" w:rsidRDefault="00615422" w:rsidP="00D20256">
      <w:pPr>
        <w:pStyle w:val="ListParagraph"/>
        <w:numPr>
          <w:ilvl w:val="0"/>
          <w:numId w:val="1"/>
        </w:numPr>
        <w:spacing w:line="360" w:lineRule="auto"/>
        <w:rPr>
          <w:rFonts w:ascii="Baskerville Old Face" w:hAnsi="Baskerville Old Face"/>
          <w:sz w:val="28"/>
          <w:szCs w:val="28"/>
        </w:rPr>
      </w:pPr>
      <w:r w:rsidRPr="00615422">
        <w:rPr>
          <w:rFonts w:ascii="Baskerville Old Face" w:hAnsi="Baskerville Old Face"/>
          <w:sz w:val="28"/>
          <w:szCs w:val="28"/>
        </w:rPr>
        <w:t xml:space="preserve">It can be stated without any fear of contradiction that </w:t>
      </w:r>
      <w:r w:rsidR="002A4547" w:rsidRPr="00615422">
        <w:rPr>
          <w:rFonts w:ascii="Baskerville Old Face" w:hAnsi="Baskerville Old Face"/>
          <w:sz w:val="28"/>
          <w:szCs w:val="28"/>
        </w:rPr>
        <w:t>collective</w:t>
      </w:r>
      <w:r w:rsidRPr="00615422">
        <w:rPr>
          <w:rFonts w:ascii="Baskerville Old Face" w:hAnsi="Baskerville Old Face"/>
          <w:sz w:val="28"/>
          <w:szCs w:val="28"/>
        </w:rPr>
        <w:t xml:space="preserve"> collegiality can never be regarded as an alien concept to speedy dispensation of justice.</w:t>
      </w:r>
    </w:p>
    <w:p w14:paraId="5DA662DD" w14:textId="77777777" w:rsidR="002E13DC" w:rsidRPr="002E13DC" w:rsidRDefault="002E13DC" w:rsidP="002E13DC">
      <w:pPr>
        <w:spacing w:line="360" w:lineRule="auto"/>
        <w:rPr>
          <w:rFonts w:ascii="Baskerville Old Face" w:hAnsi="Baskerville Old Face"/>
          <w:sz w:val="28"/>
          <w:szCs w:val="28"/>
        </w:rPr>
      </w:pPr>
    </w:p>
    <w:sectPr w:rsidR="002E13DC" w:rsidRPr="002E13DC" w:rsidSect="00CC0493">
      <w:footerReference w:type="default" r:id="rId7"/>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9DFC8" w14:textId="77777777" w:rsidR="00137801" w:rsidRDefault="00137801" w:rsidP="00F84140">
      <w:pPr>
        <w:spacing w:after="0" w:line="240" w:lineRule="auto"/>
      </w:pPr>
      <w:r>
        <w:separator/>
      </w:r>
    </w:p>
  </w:endnote>
  <w:endnote w:type="continuationSeparator" w:id="0">
    <w:p w14:paraId="283E5F14" w14:textId="77777777" w:rsidR="00137801" w:rsidRDefault="00137801"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6C01D9DF"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E1025C4"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67D0C" w14:textId="77777777" w:rsidR="00137801" w:rsidRDefault="00137801" w:rsidP="00F84140">
      <w:pPr>
        <w:spacing w:after="0" w:line="240" w:lineRule="auto"/>
      </w:pPr>
      <w:r>
        <w:separator/>
      </w:r>
    </w:p>
  </w:footnote>
  <w:footnote w:type="continuationSeparator" w:id="0">
    <w:p w14:paraId="779E994E" w14:textId="77777777" w:rsidR="00137801" w:rsidRDefault="00137801" w:rsidP="00F84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225A9"/>
    <w:multiLevelType w:val="hybridMultilevel"/>
    <w:tmpl w:val="17929B5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3358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493"/>
    <w:rsid w:val="00024DFD"/>
    <w:rsid w:val="000536BF"/>
    <w:rsid w:val="00061C38"/>
    <w:rsid w:val="0008045A"/>
    <w:rsid w:val="00083397"/>
    <w:rsid w:val="00097D7D"/>
    <w:rsid w:val="000B122C"/>
    <w:rsid w:val="000B624A"/>
    <w:rsid w:val="000B6A78"/>
    <w:rsid w:val="00111113"/>
    <w:rsid w:val="001259D1"/>
    <w:rsid w:val="00137801"/>
    <w:rsid w:val="00161AB2"/>
    <w:rsid w:val="00180112"/>
    <w:rsid w:val="001827ED"/>
    <w:rsid w:val="001936CA"/>
    <w:rsid w:val="00194C88"/>
    <w:rsid w:val="0019734C"/>
    <w:rsid w:val="001B107B"/>
    <w:rsid w:val="001C4376"/>
    <w:rsid w:val="002476F2"/>
    <w:rsid w:val="002A2B26"/>
    <w:rsid w:val="002A4547"/>
    <w:rsid w:val="002E13DC"/>
    <w:rsid w:val="002E1FFE"/>
    <w:rsid w:val="002F675D"/>
    <w:rsid w:val="00337251"/>
    <w:rsid w:val="00364103"/>
    <w:rsid w:val="00390A55"/>
    <w:rsid w:val="00391F98"/>
    <w:rsid w:val="003C4108"/>
    <w:rsid w:val="003D657D"/>
    <w:rsid w:val="003F78F4"/>
    <w:rsid w:val="00400484"/>
    <w:rsid w:val="00412A02"/>
    <w:rsid w:val="00442246"/>
    <w:rsid w:val="00442907"/>
    <w:rsid w:val="00446DFE"/>
    <w:rsid w:val="0044720F"/>
    <w:rsid w:val="00496AFB"/>
    <w:rsid w:val="004C0B70"/>
    <w:rsid w:val="004D4515"/>
    <w:rsid w:val="004E046A"/>
    <w:rsid w:val="004E28C2"/>
    <w:rsid w:val="005052E2"/>
    <w:rsid w:val="00506E72"/>
    <w:rsid w:val="005153C5"/>
    <w:rsid w:val="00535A29"/>
    <w:rsid w:val="005A3962"/>
    <w:rsid w:val="005E19A3"/>
    <w:rsid w:val="005E48BB"/>
    <w:rsid w:val="006023B4"/>
    <w:rsid w:val="00615422"/>
    <w:rsid w:val="00631773"/>
    <w:rsid w:val="0063627E"/>
    <w:rsid w:val="0065062C"/>
    <w:rsid w:val="00665D81"/>
    <w:rsid w:val="00687E8E"/>
    <w:rsid w:val="006947FB"/>
    <w:rsid w:val="006A06E2"/>
    <w:rsid w:val="006A7E4D"/>
    <w:rsid w:val="006B0A6A"/>
    <w:rsid w:val="006C4AD0"/>
    <w:rsid w:val="006E62EB"/>
    <w:rsid w:val="00707F98"/>
    <w:rsid w:val="00726EC5"/>
    <w:rsid w:val="00735EDE"/>
    <w:rsid w:val="00747DFD"/>
    <w:rsid w:val="0076261C"/>
    <w:rsid w:val="0076442A"/>
    <w:rsid w:val="00773A2F"/>
    <w:rsid w:val="00774E1F"/>
    <w:rsid w:val="00774FB0"/>
    <w:rsid w:val="00803811"/>
    <w:rsid w:val="00807700"/>
    <w:rsid w:val="00817ADB"/>
    <w:rsid w:val="00833664"/>
    <w:rsid w:val="008629CE"/>
    <w:rsid w:val="00881B99"/>
    <w:rsid w:val="00883472"/>
    <w:rsid w:val="00897AD8"/>
    <w:rsid w:val="008D7A34"/>
    <w:rsid w:val="00981855"/>
    <w:rsid w:val="009B01B0"/>
    <w:rsid w:val="009B5D82"/>
    <w:rsid w:val="009C0355"/>
    <w:rsid w:val="009D140D"/>
    <w:rsid w:val="009D2015"/>
    <w:rsid w:val="009E0A00"/>
    <w:rsid w:val="00A027AC"/>
    <w:rsid w:val="00A170CB"/>
    <w:rsid w:val="00A22533"/>
    <w:rsid w:val="00A42C7A"/>
    <w:rsid w:val="00AB43D2"/>
    <w:rsid w:val="00B15AAB"/>
    <w:rsid w:val="00B41E98"/>
    <w:rsid w:val="00B43E3D"/>
    <w:rsid w:val="00B62DC5"/>
    <w:rsid w:val="00B6418F"/>
    <w:rsid w:val="00B759B3"/>
    <w:rsid w:val="00B90486"/>
    <w:rsid w:val="00BB1A8B"/>
    <w:rsid w:val="00BC289F"/>
    <w:rsid w:val="00BF3F00"/>
    <w:rsid w:val="00C013E7"/>
    <w:rsid w:val="00C1779A"/>
    <w:rsid w:val="00C31770"/>
    <w:rsid w:val="00C636B5"/>
    <w:rsid w:val="00CB28CD"/>
    <w:rsid w:val="00CC0493"/>
    <w:rsid w:val="00CE1B15"/>
    <w:rsid w:val="00CF5A48"/>
    <w:rsid w:val="00D20256"/>
    <w:rsid w:val="00D253E3"/>
    <w:rsid w:val="00D347BC"/>
    <w:rsid w:val="00D473C4"/>
    <w:rsid w:val="00D5184A"/>
    <w:rsid w:val="00D619C2"/>
    <w:rsid w:val="00D66BF6"/>
    <w:rsid w:val="00D8114A"/>
    <w:rsid w:val="00D90148"/>
    <w:rsid w:val="00DC4A4C"/>
    <w:rsid w:val="00DD4906"/>
    <w:rsid w:val="00DD7FDB"/>
    <w:rsid w:val="00DE3625"/>
    <w:rsid w:val="00E23E0C"/>
    <w:rsid w:val="00E32992"/>
    <w:rsid w:val="00E50334"/>
    <w:rsid w:val="00E55BC0"/>
    <w:rsid w:val="00E67CF1"/>
    <w:rsid w:val="00E7154F"/>
    <w:rsid w:val="00E729F5"/>
    <w:rsid w:val="00EB01F7"/>
    <w:rsid w:val="00EB7174"/>
    <w:rsid w:val="00EC2109"/>
    <w:rsid w:val="00EC3505"/>
    <w:rsid w:val="00ED3F1F"/>
    <w:rsid w:val="00EE4E35"/>
    <w:rsid w:val="00EF0E52"/>
    <w:rsid w:val="00EF6E28"/>
    <w:rsid w:val="00F02F4F"/>
    <w:rsid w:val="00F04405"/>
    <w:rsid w:val="00F12723"/>
    <w:rsid w:val="00F3547F"/>
    <w:rsid w:val="00F43401"/>
    <w:rsid w:val="00F466FA"/>
    <w:rsid w:val="00F57465"/>
    <w:rsid w:val="00F6071D"/>
    <w:rsid w:val="00F745B9"/>
    <w:rsid w:val="00F759C2"/>
    <w:rsid w:val="00F84140"/>
    <w:rsid w:val="00F96436"/>
    <w:rsid w:val="00FA18D6"/>
    <w:rsid w:val="00FB5B79"/>
    <w:rsid w:val="00FF6B7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4437D"/>
  <w15:chartTrackingRefBased/>
  <w15:docId w15:val="{8629CBE4-41E5-4B3E-B776-5BCE8B6A5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B43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F:\OneDrive\Documents\Custom%20Office%20Templates\Pik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Piku.dotx</Template>
  <TotalTime>257</TotalTime>
  <Pages>4</Pages>
  <Words>1181</Words>
  <Characters>6178</Characters>
  <Application>Microsoft Office Word</Application>
  <DocSecurity>0</DocSecurity>
  <Lines>121</Lines>
  <Paragraphs>103</Paragraphs>
  <ScaleCrop>false</ScaleCrop>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358</cp:revision>
  <dcterms:created xsi:type="dcterms:W3CDTF">2026-08-09T15:01:00Z</dcterms:created>
  <dcterms:modified xsi:type="dcterms:W3CDTF">2026-08-23T13:31:00Z</dcterms:modified>
</cp:coreProperties>
</file>