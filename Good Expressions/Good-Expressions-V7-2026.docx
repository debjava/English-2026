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07C4" w14:textId="0492581B" w:rsidR="00650F44" w:rsidRPr="008222ED" w:rsidRDefault="00111113" w:rsidP="008222ED">
      <w:pPr>
        <w:pStyle w:val="Title"/>
        <w:ind w:left="1440" w:firstLine="720"/>
        <w:rPr>
          <w:rFonts w:ascii="Baskerville Old Face" w:hAnsi="Baskerville Old Face"/>
        </w:rPr>
      </w:pPr>
      <w:r w:rsidRPr="0044720F">
        <w:rPr>
          <w:rFonts w:ascii="Baskerville Old Face" w:hAnsi="Baskerville Old Face"/>
        </w:rPr>
        <w:t>Good Expressions –V</w:t>
      </w:r>
      <w:r w:rsidR="00570166">
        <w:rPr>
          <w:rFonts w:ascii="Baskerville Old Face" w:hAnsi="Baskerville Old Face"/>
        </w:rPr>
        <w:t>7</w:t>
      </w:r>
      <w:r w:rsidRPr="0044720F">
        <w:rPr>
          <w:rFonts w:ascii="Baskerville Old Face" w:hAnsi="Baskerville Old Face"/>
        </w:rPr>
        <w:t>-2026</w:t>
      </w:r>
    </w:p>
    <w:p w14:paraId="46C29059" w14:textId="77777777" w:rsidR="005903AF" w:rsidRDefault="005903AF" w:rsidP="005903AF">
      <w:pPr>
        <w:pStyle w:val="ListParagraph"/>
        <w:numPr>
          <w:ilvl w:val="0"/>
          <w:numId w:val="1"/>
        </w:numPr>
        <w:spacing w:line="360" w:lineRule="auto"/>
        <w:rPr>
          <w:rFonts w:ascii="Baskerville Old Face" w:hAnsi="Baskerville Old Face"/>
          <w:sz w:val="28"/>
          <w:szCs w:val="28"/>
        </w:rPr>
      </w:pPr>
      <w:r w:rsidRPr="005903AF">
        <w:rPr>
          <w:rFonts w:ascii="Baskerville Old Face" w:hAnsi="Baskerville Old Face"/>
          <w:sz w:val="28"/>
          <w:szCs w:val="28"/>
        </w:rPr>
        <w:t>Reputation being an inherent component of Article 21, we do not think it should be allowed to be sullied solely because another individual can have its freedom.</w:t>
      </w:r>
    </w:p>
    <w:p w14:paraId="5D8EE271" w14:textId="77777777" w:rsidR="00C811DF" w:rsidRPr="00C811DF" w:rsidRDefault="00C811DF" w:rsidP="00C811DF">
      <w:pPr>
        <w:pStyle w:val="ListParagraph"/>
        <w:numPr>
          <w:ilvl w:val="0"/>
          <w:numId w:val="1"/>
        </w:numPr>
        <w:spacing w:line="360" w:lineRule="auto"/>
        <w:rPr>
          <w:rFonts w:ascii="Baskerville Old Face" w:hAnsi="Baskerville Old Face"/>
          <w:sz w:val="28"/>
          <w:szCs w:val="28"/>
        </w:rPr>
      </w:pPr>
      <w:r w:rsidRPr="00C811DF">
        <w:rPr>
          <w:rFonts w:ascii="Baskerville Old Face" w:hAnsi="Baskerville Old Face"/>
          <w:sz w:val="28"/>
          <w:szCs w:val="28"/>
        </w:rPr>
        <w:t xml:space="preserve">I am </w:t>
      </w:r>
      <w:proofErr w:type="spellStart"/>
      <w:r w:rsidRPr="00C811DF">
        <w:rPr>
          <w:rFonts w:ascii="Baskerville Old Face" w:hAnsi="Baskerville Old Face"/>
          <w:sz w:val="28"/>
          <w:szCs w:val="28"/>
        </w:rPr>
        <w:t>honoured</w:t>
      </w:r>
      <w:proofErr w:type="spellEnd"/>
      <w:r w:rsidRPr="00C811DF">
        <w:rPr>
          <w:rFonts w:ascii="Baskerville Old Face" w:hAnsi="Baskerville Old Face"/>
          <w:sz w:val="28"/>
          <w:szCs w:val="28"/>
        </w:rPr>
        <w:t xml:space="preserve"> to be following in their </w:t>
      </w:r>
      <w:proofErr w:type="spellStart"/>
      <w:proofErr w:type="gramStart"/>
      <w:r w:rsidRPr="00C811DF">
        <w:rPr>
          <w:rFonts w:ascii="Baskerville Old Face" w:hAnsi="Baskerville Old Face"/>
          <w:sz w:val="28"/>
          <w:szCs w:val="28"/>
        </w:rPr>
        <w:t>foot steps</w:t>
      </w:r>
      <w:proofErr w:type="spellEnd"/>
      <w:proofErr w:type="gramEnd"/>
      <w:r w:rsidRPr="00C811DF">
        <w:rPr>
          <w:rFonts w:ascii="Baskerville Old Face" w:hAnsi="Baskerville Old Face"/>
          <w:sz w:val="28"/>
          <w:szCs w:val="28"/>
        </w:rPr>
        <w:t>.</w:t>
      </w:r>
    </w:p>
    <w:p w14:paraId="4D91F58C" w14:textId="77777777" w:rsidR="00C811DF" w:rsidRPr="00C811DF" w:rsidRDefault="00C811DF" w:rsidP="00C811DF">
      <w:pPr>
        <w:pStyle w:val="ListParagraph"/>
        <w:numPr>
          <w:ilvl w:val="0"/>
          <w:numId w:val="1"/>
        </w:numPr>
        <w:spacing w:line="360" w:lineRule="auto"/>
        <w:rPr>
          <w:rFonts w:ascii="Baskerville Old Face" w:hAnsi="Baskerville Old Face"/>
          <w:sz w:val="28"/>
          <w:szCs w:val="28"/>
        </w:rPr>
      </w:pPr>
      <w:proofErr w:type="gramStart"/>
      <w:r w:rsidRPr="00C811DF">
        <w:rPr>
          <w:rFonts w:ascii="Baskerville Old Face" w:hAnsi="Baskerville Old Face"/>
          <w:sz w:val="28"/>
          <w:szCs w:val="28"/>
        </w:rPr>
        <w:t>our</w:t>
      </w:r>
      <w:proofErr w:type="gramEnd"/>
      <w:r w:rsidRPr="00C811DF">
        <w:rPr>
          <w:rFonts w:ascii="Baskerville Old Face" w:hAnsi="Baskerville Old Face"/>
          <w:sz w:val="28"/>
          <w:szCs w:val="28"/>
        </w:rPr>
        <w:t xml:space="preserve"> goal </w:t>
      </w:r>
      <w:proofErr w:type="gramStart"/>
      <w:r w:rsidRPr="00C811DF">
        <w:rPr>
          <w:rFonts w:ascii="Baskerville Old Face" w:hAnsi="Baskerville Old Face"/>
          <w:sz w:val="28"/>
          <w:szCs w:val="28"/>
        </w:rPr>
        <w:t>was</w:t>
      </w:r>
      <w:proofErr w:type="gramEnd"/>
      <w:r w:rsidRPr="00C811DF">
        <w:rPr>
          <w:rFonts w:ascii="Baskerville Old Face" w:hAnsi="Baskerville Old Face"/>
          <w:sz w:val="28"/>
          <w:szCs w:val="28"/>
        </w:rPr>
        <w:t xml:space="preserve"> indictments against all involved.</w:t>
      </w:r>
    </w:p>
    <w:p w14:paraId="7385D64C" w14:textId="77777777" w:rsidR="00C811DF" w:rsidRPr="00C811DF" w:rsidRDefault="00C811DF" w:rsidP="00C811DF">
      <w:pPr>
        <w:pStyle w:val="ListParagraph"/>
        <w:numPr>
          <w:ilvl w:val="0"/>
          <w:numId w:val="1"/>
        </w:numPr>
        <w:spacing w:line="360" w:lineRule="auto"/>
        <w:rPr>
          <w:rFonts w:ascii="Baskerville Old Face" w:hAnsi="Baskerville Old Face"/>
          <w:sz w:val="28"/>
          <w:szCs w:val="28"/>
        </w:rPr>
      </w:pPr>
      <w:r w:rsidRPr="00C811DF">
        <w:rPr>
          <w:rFonts w:ascii="Baskerville Old Face" w:hAnsi="Baskerville Old Face"/>
          <w:sz w:val="28"/>
          <w:szCs w:val="28"/>
        </w:rPr>
        <w:t xml:space="preserve">to step up generously in most extraordinary </w:t>
      </w:r>
      <w:proofErr w:type="spellStart"/>
      <w:r w:rsidRPr="00C811DF">
        <w:rPr>
          <w:rFonts w:ascii="Baskerville Old Face" w:hAnsi="Baskerville Old Face"/>
          <w:sz w:val="28"/>
          <w:szCs w:val="28"/>
        </w:rPr>
        <w:t>circumstaces</w:t>
      </w:r>
      <w:proofErr w:type="spellEnd"/>
      <w:r w:rsidRPr="00C811DF">
        <w:rPr>
          <w:rFonts w:ascii="Baskerville Old Face" w:hAnsi="Baskerville Old Face"/>
          <w:sz w:val="28"/>
          <w:szCs w:val="28"/>
        </w:rPr>
        <w:t>.</w:t>
      </w:r>
    </w:p>
    <w:p w14:paraId="707B04A9" w14:textId="77777777" w:rsidR="00C811DF" w:rsidRPr="00C811DF" w:rsidRDefault="00C811DF" w:rsidP="00C811DF">
      <w:pPr>
        <w:pStyle w:val="ListParagraph"/>
        <w:numPr>
          <w:ilvl w:val="0"/>
          <w:numId w:val="1"/>
        </w:numPr>
        <w:spacing w:line="360" w:lineRule="auto"/>
        <w:rPr>
          <w:rFonts w:ascii="Baskerville Old Face" w:hAnsi="Baskerville Old Face"/>
          <w:sz w:val="28"/>
          <w:szCs w:val="28"/>
        </w:rPr>
      </w:pPr>
      <w:r w:rsidRPr="00C811DF">
        <w:rPr>
          <w:rFonts w:ascii="Baskerville Old Face" w:hAnsi="Baskerville Old Face"/>
          <w:sz w:val="28"/>
          <w:szCs w:val="28"/>
        </w:rPr>
        <w:t>You endured a rigorous and ruthless selection process.</w:t>
      </w:r>
    </w:p>
    <w:p w14:paraId="3A6ECCB1" w14:textId="77777777" w:rsidR="00C811DF" w:rsidRPr="00C811DF" w:rsidRDefault="00C811DF" w:rsidP="00C811DF">
      <w:pPr>
        <w:pStyle w:val="ListParagraph"/>
        <w:numPr>
          <w:ilvl w:val="0"/>
          <w:numId w:val="1"/>
        </w:numPr>
        <w:spacing w:line="360" w:lineRule="auto"/>
        <w:rPr>
          <w:rFonts w:ascii="Baskerville Old Face" w:hAnsi="Baskerville Old Face"/>
          <w:sz w:val="28"/>
          <w:szCs w:val="28"/>
        </w:rPr>
      </w:pPr>
      <w:r w:rsidRPr="00C811DF">
        <w:rPr>
          <w:rFonts w:ascii="Baskerville Old Face" w:hAnsi="Baskerville Old Face"/>
          <w:sz w:val="28"/>
          <w:szCs w:val="28"/>
        </w:rPr>
        <w:t>I am a man of my word.</w:t>
      </w:r>
    </w:p>
    <w:p w14:paraId="47AF8189" w14:textId="77777777" w:rsidR="00C811DF" w:rsidRPr="00C811DF" w:rsidRDefault="00C811DF" w:rsidP="00C811DF">
      <w:pPr>
        <w:pStyle w:val="ListParagraph"/>
        <w:numPr>
          <w:ilvl w:val="0"/>
          <w:numId w:val="1"/>
        </w:numPr>
        <w:spacing w:line="360" w:lineRule="auto"/>
        <w:rPr>
          <w:rFonts w:ascii="Baskerville Old Face" w:hAnsi="Baskerville Old Face"/>
          <w:sz w:val="28"/>
          <w:szCs w:val="28"/>
        </w:rPr>
      </w:pPr>
      <w:proofErr w:type="gramStart"/>
      <w:r w:rsidRPr="00C811DF">
        <w:rPr>
          <w:rFonts w:ascii="Baskerville Old Face" w:hAnsi="Baskerville Old Face"/>
          <w:sz w:val="28"/>
          <w:szCs w:val="28"/>
        </w:rPr>
        <w:t>your</w:t>
      </w:r>
      <w:proofErr w:type="gramEnd"/>
      <w:r w:rsidRPr="00C811DF">
        <w:rPr>
          <w:rFonts w:ascii="Baskerville Old Face" w:hAnsi="Baskerville Old Face"/>
          <w:sz w:val="28"/>
          <w:szCs w:val="28"/>
        </w:rPr>
        <w:t xml:space="preserve"> world falls apart.</w:t>
      </w:r>
    </w:p>
    <w:p w14:paraId="33093971" w14:textId="77777777" w:rsidR="00C811DF" w:rsidRPr="00C811DF" w:rsidRDefault="00C811DF" w:rsidP="00C811DF">
      <w:pPr>
        <w:pStyle w:val="ListParagraph"/>
        <w:numPr>
          <w:ilvl w:val="0"/>
          <w:numId w:val="1"/>
        </w:numPr>
        <w:spacing w:line="360" w:lineRule="auto"/>
        <w:rPr>
          <w:rFonts w:ascii="Baskerville Old Face" w:hAnsi="Baskerville Old Face"/>
          <w:sz w:val="28"/>
          <w:szCs w:val="28"/>
        </w:rPr>
      </w:pPr>
      <w:proofErr w:type="gramStart"/>
      <w:r w:rsidRPr="00C811DF">
        <w:rPr>
          <w:rFonts w:ascii="Baskerville Old Face" w:hAnsi="Baskerville Old Face"/>
          <w:sz w:val="28"/>
          <w:szCs w:val="28"/>
        </w:rPr>
        <w:t>punitive justice</w:t>
      </w:r>
      <w:proofErr w:type="gramEnd"/>
    </w:p>
    <w:p w14:paraId="03ED6145" w14:textId="77777777" w:rsidR="00C811DF" w:rsidRPr="00C811DF" w:rsidRDefault="00C811DF" w:rsidP="00C811DF">
      <w:pPr>
        <w:pStyle w:val="ListParagraph"/>
        <w:numPr>
          <w:ilvl w:val="0"/>
          <w:numId w:val="1"/>
        </w:numPr>
        <w:spacing w:line="360" w:lineRule="auto"/>
        <w:rPr>
          <w:rFonts w:ascii="Baskerville Old Face" w:hAnsi="Baskerville Old Face"/>
          <w:sz w:val="28"/>
          <w:szCs w:val="28"/>
        </w:rPr>
      </w:pPr>
      <w:r w:rsidRPr="00C811DF">
        <w:rPr>
          <w:rFonts w:ascii="Baskerville Old Face" w:hAnsi="Baskerville Old Face"/>
          <w:sz w:val="28"/>
          <w:szCs w:val="28"/>
        </w:rPr>
        <w:t>you are still trying to bend the rules to your advantage</w:t>
      </w:r>
    </w:p>
    <w:p w14:paraId="4707607A" w14:textId="44B956E7" w:rsidR="00687BAC" w:rsidRDefault="00C811DF" w:rsidP="00C811DF">
      <w:pPr>
        <w:pStyle w:val="ListParagraph"/>
        <w:numPr>
          <w:ilvl w:val="0"/>
          <w:numId w:val="1"/>
        </w:numPr>
        <w:spacing w:line="360" w:lineRule="auto"/>
        <w:rPr>
          <w:rFonts w:ascii="Baskerville Old Face" w:hAnsi="Baskerville Old Face"/>
          <w:sz w:val="28"/>
          <w:szCs w:val="28"/>
        </w:rPr>
      </w:pPr>
      <w:proofErr w:type="gramStart"/>
      <w:r w:rsidRPr="00C811DF">
        <w:rPr>
          <w:rFonts w:ascii="Baskerville Old Face" w:hAnsi="Baskerville Old Face"/>
          <w:sz w:val="28"/>
          <w:szCs w:val="28"/>
        </w:rPr>
        <w:t>this</w:t>
      </w:r>
      <w:proofErr w:type="gramEnd"/>
      <w:r w:rsidRPr="00C811DF">
        <w:rPr>
          <w:rFonts w:ascii="Baskerville Old Face" w:hAnsi="Baskerville Old Face"/>
          <w:sz w:val="28"/>
          <w:szCs w:val="28"/>
        </w:rPr>
        <w:t xml:space="preserve"> is the operation of </w:t>
      </w:r>
      <w:proofErr w:type="gramStart"/>
      <w:r w:rsidRPr="00C811DF">
        <w:rPr>
          <w:rFonts w:ascii="Baskerville Old Face" w:hAnsi="Baskerville Old Face"/>
          <w:sz w:val="28"/>
          <w:szCs w:val="28"/>
        </w:rPr>
        <w:t>utmost delicacy</w:t>
      </w:r>
      <w:proofErr w:type="gramEnd"/>
      <w:r w:rsidRPr="00C811DF">
        <w:rPr>
          <w:rFonts w:ascii="Baskerville Old Face" w:hAnsi="Baskerville Old Face"/>
          <w:sz w:val="28"/>
          <w:szCs w:val="28"/>
        </w:rPr>
        <w:t>.</w:t>
      </w:r>
    </w:p>
    <w:p w14:paraId="29D8419E" w14:textId="471B4BE5" w:rsidR="00F70856" w:rsidRDefault="00F70856" w:rsidP="00C811DF">
      <w:pPr>
        <w:pStyle w:val="ListParagraph"/>
        <w:numPr>
          <w:ilvl w:val="0"/>
          <w:numId w:val="1"/>
        </w:numPr>
        <w:spacing w:line="360" w:lineRule="auto"/>
        <w:rPr>
          <w:rFonts w:ascii="Baskerville Old Face" w:hAnsi="Baskerville Old Face"/>
          <w:sz w:val="28"/>
          <w:szCs w:val="28"/>
        </w:rPr>
      </w:pPr>
      <w:r w:rsidRPr="00F70856">
        <w:rPr>
          <w:rFonts w:ascii="Baskerville Old Face" w:hAnsi="Baskerville Old Face"/>
          <w:sz w:val="28"/>
          <w:szCs w:val="28"/>
        </w:rPr>
        <w:t xml:space="preserve">We embrace and espouse </w:t>
      </w:r>
      <w:proofErr w:type="gramStart"/>
      <w:r w:rsidRPr="00F70856">
        <w:rPr>
          <w:rFonts w:ascii="Baskerville Old Face" w:hAnsi="Baskerville Old Face"/>
          <w:sz w:val="28"/>
          <w:szCs w:val="28"/>
        </w:rPr>
        <w:t>the ideas</w:t>
      </w:r>
      <w:proofErr w:type="gramEnd"/>
      <w:r w:rsidRPr="00F70856">
        <w:rPr>
          <w:rFonts w:ascii="Baskerville Old Face" w:hAnsi="Baskerville Old Face"/>
          <w:sz w:val="28"/>
          <w:szCs w:val="28"/>
        </w:rPr>
        <w:t>.</w:t>
      </w:r>
    </w:p>
    <w:p w14:paraId="2E36C4A5" w14:textId="77777777" w:rsidR="00616114" w:rsidRPr="000737F8" w:rsidRDefault="00616114" w:rsidP="000737F8">
      <w:pPr>
        <w:pStyle w:val="ListParagraph"/>
        <w:numPr>
          <w:ilvl w:val="0"/>
          <w:numId w:val="1"/>
        </w:numPr>
        <w:spacing w:line="360" w:lineRule="auto"/>
        <w:rPr>
          <w:rFonts w:ascii="Baskerville Old Face" w:hAnsi="Baskerville Old Face"/>
          <w:sz w:val="28"/>
          <w:szCs w:val="28"/>
        </w:rPr>
      </w:pPr>
      <w:r w:rsidRPr="000737F8">
        <w:rPr>
          <w:rFonts w:ascii="Baskerville Old Face" w:hAnsi="Baskerville Old Face"/>
          <w:sz w:val="28"/>
          <w:szCs w:val="28"/>
        </w:rPr>
        <w:t>Your ideas are derivative and your arguments are trite</w:t>
      </w:r>
    </w:p>
    <w:p w14:paraId="17EB054B" w14:textId="77777777" w:rsidR="00616114" w:rsidRPr="005903AF" w:rsidRDefault="00616114" w:rsidP="00C811DF">
      <w:pPr>
        <w:pStyle w:val="ListParagraph"/>
        <w:numPr>
          <w:ilvl w:val="0"/>
          <w:numId w:val="1"/>
        </w:numPr>
        <w:spacing w:line="360" w:lineRule="auto"/>
        <w:rPr>
          <w:rFonts w:ascii="Baskerville Old Face" w:hAnsi="Baskerville Old Face"/>
          <w:sz w:val="28"/>
          <w:szCs w:val="28"/>
        </w:rPr>
      </w:pPr>
    </w:p>
    <w:sectPr w:rsidR="00616114" w:rsidRPr="005903AF" w:rsidSect="00CC0493">
      <w:footerReference w:type="default" r:id="rId8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CE845" w14:textId="77777777" w:rsidR="009F369F" w:rsidRDefault="009F369F" w:rsidP="00F84140">
      <w:pPr>
        <w:spacing w:after="0" w:line="240" w:lineRule="auto"/>
      </w:pPr>
      <w:r>
        <w:separator/>
      </w:r>
    </w:p>
  </w:endnote>
  <w:endnote w:type="continuationSeparator" w:id="0">
    <w:p w14:paraId="46DDA94C" w14:textId="77777777" w:rsidR="009F369F" w:rsidRDefault="009F369F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C01D9DF" w14:textId="77777777" w:rsidR="00F84140" w:rsidRDefault="00F8414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1025C4" w14:textId="77777777" w:rsidR="00F84140" w:rsidRDefault="00F841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2857E" w14:textId="77777777" w:rsidR="009F369F" w:rsidRDefault="009F369F" w:rsidP="00F84140">
      <w:pPr>
        <w:spacing w:after="0" w:line="240" w:lineRule="auto"/>
      </w:pPr>
      <w:r>
        <w:separator/>
      </w:r>
    </w:p>
  </w:footnote>
  <w:footnote w:type="continuationSeparator" w:id="0">
    <w:p w14:paraId="2EBCD9F4" w14:textId="77777777" w:rsidR="009F369F" w:rsidRDefault="009F369F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225A9"/>
    <w:multiLevelType w:val="hybridMultilevel"/>
    <w:tmpl w:val="17929B5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358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93"/>
    <w:rsid w:val="00001152"/>
    <w:rsid w:val="000126BE"/>
    <w:rsid w:val="000158B5"/>
    <w:rsid w:val="00021482"/>
    <w:rsid w:val="000244F9"/>
    <w:rsid w:val="00024DFD"/>
    <w:rsid w:val="00032AFC"/>
    <w:rsid w:val="0005092E"/>
    <w:rsid w:val="000536BF"/>
    <w:rsid w:val="00061C38"/>
    <w:rsid w:val="00062A19"/>
    <w:rsid w:val="00071673"/>
    <w:rsid w:val="00072190"/>
    <w:rsid w:val="000737F8"/>
    <w:rsid w:val="00080057"/>
    <w:rsid w:val="0008045A"/>
    <w:rsid w:val="00083397"/>
    <w:rsid w:val="00086D46"/>
    <w:rsid w:val="00097D7D"/>
    <w:rsid w:val="000B122C"/>
    <w:rsid w:val="000B4B78"/>
    <w:rsid w:val="000B6A78"/>
    <w:rsid w:val="000C4610"/>
    <w:rsid w:val="000C4AF4"/>
    <w:rsid w:val="000D3392"/>
    <w:rsid w:val="000E4ED1"/>
    <w:rsid w:val="000F091C"/>
    <w:rsid w:val="00110142"/>
    <w:rsid w:val="00111113"/>
    <w:rsid w:val="00120D9C"/>
    <w:rsid w:val="001259D1"/>
    <w:rsid w:val="00134CA5"/>
    <w:rsid w:val="0014142E"/>
    <w:rsid w:val="001417AE"/>
    <w:rsid w:val="00150A67"/>
    <w:rsid w:val="00161AB2"/>
    <w:rsid w:val="00180112"/>
    <w:rsid w:val="001827ED"/>
    <w:rsid w:val="001936CA"/>
    <w:rsid w:val="00194C88"/>
    <w:rsid w:val="00195CCC"/>
    <w:rsid w:val="001A356E"/>
    <w:rsid w:val="001B107B"/>
    <w:rsid w:val="001C4376"/>
    <w:rsid w:val="001C4744"/>
    <w:rsid w:val="001C67FC"/>
    <w:rsid w:val="001D2C5D"/>
    <w:rsid w:val="001E140C"/>
    <w:rsid w:val="001E40F7"/>
    <w:rsid w:val="001E625C"/>
    <w:rsid w:val="001E6C37"/>
    <w:rsid w:val="001F2C42"/>
    <w:rsid w:val="00210576"/>
    <w:rsid w:val="00240610"/>
    <w:rsid w:val="002476F2"/>
    <w:rsid w:val="00251AEF"/>
    <w:rsid w:val="00284C38"/>
    <w:rsid w:val="002A2B26"/>
    <w:rsid w:val="002A6ADA"/>
    <w:rsid w:val="002C7C06"/>
    <w:rsid w:val="002D6F9F"/>
    <w:rsid w:val="002E13B2"/>
    <w:rsid w:val="002E1FFE"/>
    <w:rsid w:val="002E44F1"/>
    <w:rsid w:val="002F675D"/>
    <w:rsid w:val="002F7444"/>
    <w:rsid w:val="0030095C"/>
    <w:rsid w:val="00321EE3"/>
    <w:rsid w:val="00327ADA"/>
    <w:rsid w:val="0033177D"/>
    <w:rsid w:val="00337251"/>
    <w:rsid w:val="00342D76"/>
    <w:rsid w:val="0036105D"/>
    <w:rsid w:val="00364103"/>
    <w:rsid w:val="00375FCB"/>
    <w:rsid w:val="003868C4"/>
    <w:rsid w:val="00390A55"/>
    <w:rsid w:val="00391F98"/>
    <w:rsid w:val="003D4655"/>
    <w:rsid w:val="003D657D"/>
    <w:rsid w:val="003E25A0"/>
    <w:rsid w:val="003F1F25"/>
    <w:rsid w:val="00400484"/>
    <w:rsid w:val="00401032"/>
    <w:rsid w:val="00412A02"/>
    <w:rsid w:val="00437168"/>
    <w:rsid w:val="00442246"/>
    <w:rsid w:val="00442907"/>
    <w:rsid w:val="00446DFE"/>
    <w:rsid w:val="0044720F"/>
    <w:rsid w:val="00457686"/>
    <w:rsid w:val="004718E4"/>
    <w:rsid w:val="0047238A"/>
    <w:rsid w:val="00482555"/>
    <w:rsid w:val="004917EB"/>
    <w:rsid w:val="00491ED3"/>
    <w:rsid w:val="00496AFB"/>
    <w:rsid w:val="004A0321"/>
    <w:rsid w:val="004A2835"/>
    <w:rsid w:val="004A308C"/>
    <w:rsid w:val="004B2EA1"/>
    <w:rsid w:val="004B58E9"/>
    <w:rsid w:val="004C5C65"/>
    <w:rsid w:val="004C782C"/>
    <w:rsid w:val="004D4515"/>
    <w:rsid w:val="004E046A"/>
    <w:rsid w:val="004E28C2"/>
    <w:rsid w:val="004E55B6"/>
    <w:rsid w:val="004F3A6F"/>
    <w:rsid w:val="004F6E81"/>
    <w:rsid w:val="005052E2"/>
    <w:rsid w:val="00506E72"/>
    <w:rsid w:val="005118E9"/>
    <w:rsid w:val="005149ED"/>
    <w:rsid w:val="005153C5"/>
    <w:rsid w:val="00533BC7"/>
    <w:rsid w:val="00535A29"/>
    <w:rsid w:val="005571EB"/>
    <w:rsid w:val="005607D4"/>
    <w:rsid w:val="00570166"/>
    <w:rsid w:val="00580341"/>
    <w:rsid w:val="00582594"/>
    <w:rsid w:val="00587D65"/>
    <w:rsid w:val="005903AF"/>
    <w:rsid w:val="0059441F"/>
    <w:rsid w:val="00594C39"/>
    <w:rsid w:val="00596A55"/>
    <w:rsid w:val="005C26C5"/>
    <w:rsid w:val="005D1907"/>
    <w:rsid w:val="005D4F10"/>
    <w:rsid w:val="005E0E25"/>
    <w:rsid w:val="005E19A3"/>
    <w:rsid w:val="005E48BB"/>
    <w:rsid w:val="005E6B1F"/>
    <w:rsid w:val="00600073"/>
    <w:rsid w:val="006023B4"/>
    <w:rsid w:val="00603452"/>
    <w:rsid w:val="0060395F"/>
    <w:rsid w:val="00606483"/>
    <w:rsid w:val="006104E7"/>
    <w:rsid w:val="00615422"/>
    <w:rsid w:val="00616114"/>
    <w:rsid w:val="0062620A"/>
    <w:rsid w:val="006346CF"/>
    <w:rsid w:val="0063627E"/>
    <w:rsid w:val="00645F04"/>
    <w:rsid w:val="0065062C"/>
    <w:rsid w:val="00650B2C"/>
    <w:rsid w:val="00650F44"/>
    <w:rsid w:val="00656585"/>
    <w:rsid w:val="0065685F"/>
    <w:rsid w:val="00665C4D"/>
    <w:rsid w:val="00665D81"/>
    <w:rsid w:val="006719CB"/>
    <w:rsid w:val="00677FE3"/>
    <w:rsid w:val="00680D90"/>
    <w:rsid w:val="006875F9"/>
    <w:rsid w:val="00687BAC"/>
    <w:rsid w:val="00687E8E"/>
    <w:rsid w:val="006947FB"/>
    <w:rsid w:val="006A06E2"/>
    <w:rsid w:val="006A7052"/>
    <w:rsid w:val="006B0A6A"/>
    <w:rsid w:val="006B5AEB"/>
    <w:rsid w:val="006C0D2F"/>
    <w:rsid w:val="006C4AD0"/>
    <w:rsid w:val="006D16E7"/>
    <w:rsid w:val="006D5226"/>
    <w:rsid w:val="006E62EB"/>
    <w:rsid w:val="006E6396"/>
    <w:rsid w:val="00707F98"/>
    <w:rsid w:val="00722081"/>
    <w:rsid w:val="00722754"/>
    <w:rsid w:val="00726EC5"/>
    <w:rsid w:val="00732695"/>
    <w:rsid w:val="007332BB"/>
    <w:rsid w:val="00735EDE"/>
    <w:rsid w:val="00747DFD"/>
    <w:rsid w:val="00754E37"/>
    <w:rsid w:val="0076261C"/>
    <w:rsid w:val="0076442A"/>
    <w:rsid w:val="00773A2F"/>
    <w:rsid w:val="00774E1F"/>
    <w:rsid w:val="00774FB0"/>
    <w:rsid w:val="00795AAC"/>
    <w:rsid w:val="007B0A37"/>
    <w:rsid w:val="007B6C51"/>
    <w:rsid w:val="007D4B45"/>
    <w:rsid w:val="007E1852"/>
    <w:rsid w:val="007E18C9"/>
    <w:rsid w:val="007F00DC"/>
    <w:rsid w:val="007F3AB1"/>
    <w:rsid w:val="007F43CE"/>
    <w:rsid w:val="00803811"/>
    <w:rsid w:val="00807700"/>
    <w:rsid w:val="00810831"/>
    <w:rsid w:val="00817ADB"/>
    <w:rsid w:val="008222ED"/>
    <w:rsid w:val="008334FD"/>
    <w:rsid w:val="00833664"/>
    <w:rsid w:val="00836E97"/>
    <w:rsid w:val="00850256"/>
    <w:rsid w:val="008629CE"/>
    <w:rsid w:val="00881B99"/>
    <w:rsid w:val="00883472"/>
    <w:rsid w:val="00897AD8"/>
    <w:rsid w:val="008D7A34"/>
    <w:rsid w:val="008E1F31"/>
    <w:rsid w:val="008E643F"/>
    <w:rsid w:val="008F03BD"/>
    <w:rsid w:val="008F128D"/>
    <w:rsid w:val="008F4618"/>
    <w:rsid w:val="0090186C"/>
    <w:rsid w:val="00910745"/>
    <w:rsid w:val="00927AFD"/>
    <w:rsid w:val="00943886"/>
    <w:rsid w:val="0095513B"/>
    <w:rsid w:val="00960226"/>
    <w:rsid w:val="00960287"/>
    <w:rsid w:val="009676A9"/>
    <w:rsid w:val="009817BB"/>
    <w:rsid w:val="00981855"/>
    <w:rsid w:val="00985AEC"/>
    <w:rsid w:val="009A3D0A"/>
    <w:rsid w:val="009B01B0"/>
    <w:rsid w:val="009B5D82"/>
    <w:rsid w:val="009C0355"/>
    <w:rsid w:val="009C1204"/>
    <w:rsid w:val="009C680D"/>
    <w:rsid w:val="009D2015"/>
    <w:rsid w:val="009E0A00"/>
    <w:rsid w:val="009E0DB5"/>
    <w:rsid w:val="009F369F"/>
    <w:rsid w:val="00A012A9"/>
    <w:rsid w:val="00A027AC"/>
    <w:rsid w:val="00A07BE9"/>
    <w:rsid w:val="00A10012"/>
    <w:rsid w:val="00A13185"/>
    <w:rsid w:val="00A14746"/>
    <w:rsid w:val="00A170CB"/>
    <w:rsid w:val="00A22533"/>
    <w:rsid w:val="00A359B9"/>
    <w:rsid w:val="00A42C7A"/>
    <w:rsid w:val="00A4300F"/>
    <w:rsid w:val="00A46478"/>
    <w:rsid w:val="00A63CD4"/>
    <w:rsid w:val="00A715A2"/>
    <w:rsid w:val="00A7300B"/>
    <w:rsid w:val="00AB43D2"/>
    <w:rsid w:val="00AB4C21"/>
    <w:rsid w:val="00AB7834"/>
    <w:rsid w:val="00AD5C56"/>
    <w:rsid w:val="00AD6921"/>
    <w:rsid w:val="00AE13DD"/>
    <w:rsid w:val="00AF2450"/>
    <w:rsid w:val="00AF4CEA"/>
    <w:rsid w:val="00B067B2"/>
    <w:rsid w:val="00B07F9A"/>
    <w:rsid w:val="00B10569"/>
    <w:rsid w:val="00B15AAB"/>
    <w:rsid w:val="00B41E98"/>
    <w:rsid w:val="00B42240"/>
    <w:rsid w:val="00B43E3D"/>
    <w:rsid w:val="00B44C11"/>
    <w:rsid w:val="00B608D1"/>
    <w:rsid w:val="00B6349C"/>
    <w:rsid w:val="00B6418F"/>
    <w:rsid w:val="00B759B3"/>
    <w:rsid w:val="00B802D6"/>
    <w:rsid w:val="00B81C0C"/>
    <w:rsid w:val="00B90486"/>
    <w:rsid w:val="00B90654"/>
    <w:rsid w:val="00B91E70"/>
    <w:rsid w:val="00BB1A8B"/>
    <w:rsid w:val="00BB4E17"/>
    <w:rsid w:val="00BC289F"/>
    <w:rsid w:val="00BD7B7C"/>
    <w:rsid w:val="00BF3F00"/>
    <w:rsid w:val="00C013E7"/>
    <w:rsid w:val="00C05E46"/>
    <w:rsid w:val="00C1761C"/>
    <w:rsid w:val="00C1779A"/>
    <w:rsid w:val="00C31770"/>
    <w:rsid w:val="00C4063A"/>
    <w:rsid w:val="00C6053F"/>
    <w:rsid w:val="00C62EC4"/>
    <w:rsid w:val="00C636B5"/>
    <w:rsid w:val="00C80133"/>
    <w:rsid w:val="00C811DF"/>
    <w:rsid w:val="00C82E01"/>
    <w:rsid w:val="00C97300"/>
    <w:rsid w:val="00CA13E4"/>
    <w:rsid w:val="00CC0493"/>
    <w:rsid w:val="00CD0657"/>
    <w:rsid w:val="00CE1B15"/>
    <w:rsid w:val="00CF155D"/>
    <w:rsid w:val="00CF5A48"/>
    <w:rsid w:val="00D01EAC"/>
    <w:rsid w:val="00D02FE7"/>
    <w:rsid w:val="00D20256"/>
    <w:rsid w:val="00D253E3"/>
    <w:rsid w:val="00D3459A"/>
    <w:rsid w:val="00D347BC"/>
    <w:rsid w:val="00D473C4"/>
    <w:rsid w:val="00D5184A"/>
    <w:rsid w:val="00D52CB1"/>
    <w:rsid w:val="00D55D59"/>
    <w:rsid w:val="00D619C2"/>
    <w:rsid w:val="00D66BF6"/>
    <w:rsid w:val="00D771CD"/>
    <w:rsid w:val="00D8114A"/>
    <w:rsid w:val="00D90148"/>
    <w:rsid w:val="00DA7AA7"/>
    <w:rsid w:val="00DB4A1A"/>
    <w:rsid w:val="00DC4A4C"/>
    <w:rsid w:val="00DD4906"/>
    <w:rsid w:val="00DD654A"/>
    <w:rsid w:val="00DD7FDB"/>
    <w:rsid w:val="00DE3625"/>
    <w:rsid w:val="00DF0ACE"/>
    <w:rsid w:val="00E157E0"/>
    <w:rsid w:val="00E17B45"/>
    <w:rsid w:val="00E209FD"/>
    <w:rsid w:val="00E2648A"/>
    <w:rsid w:val="00E277D2"/>
    <w:rsid w:val="00E31E9D"/>
    <w:rsid w:val="00E32992"/>
    <w:rsid w:val="00E41F1E"/>
    <w:rsid w:val="00E50334"/>
    <w:rsid w:val="00E55527"/>
    <w:rsid w:val="00E55BC0"/>
    <w:rsid w:val="00E65088"/>
    <w:rsid w:val="00E67CF1"/>
    <w:rsid w:val="00E7154F"/>
    <w:rsid w:val="00E729F5"/>
    <w:rsid w:val="00E8310B"/>
    <w:rsid w:val="00E955AB"/>
    <w:rsid w:val="00EA09B6"/>
    <w:rsid w:val="00EA4093"/>
    <w:rsid w:val="00EB3D68"/>
    <w:rsid w:val="00EB7174"/>
    <w:rsid w:val="00EC0D4C"/>
    <w:rsid w:val="00EC2109"/>
    <w:rsid w:val="00EC3505"/>
    <w:rsid w:val="00EC6EC6"/>
    <w:rsid w:val="00EC77B3"/>
    <w:rsid w:val="00EC77F4"/>
    <w:rsid w:val="00ED19A2"/>
    <w:rsid w:val="00ED3F1F"/>
    <w:rsid w:val="00EE4E35"/>
    <w:rsid w:val="00EF0E52"/>
    <w:rsid w:val="00EF6E28"/>
    <w:rsid w:val="00F02F4F"/>
    <w:rsid w:val="00F04405"/>
    <w:rsid w:val="00F06D03"/>
    <w:rsid w:val="00F12723"/>
    <w:rsid w:val="00F15C2B"/>
    <w:rsid w:val="00F201C6"/>
    <w:rsid w:val="00F206B9"/>
    <w:rsid w:val="00F23919"/>
    <w:rsid w:val="00F3564C"/>
    <w:rsid w:val="00F356A9"/>
    <w:rsid w:val="00F43401"/>
    <w:rsid w:val="00F466FA"/>
    <w:rsid w:val="00F57465"/>
    <w:rsid w:val="00F6071D"/>
    <w:rsid w:val="00F648F6"/>
    <w:rsid w:val="00F70856"/>
    <w:rsid w:val="00F73627"/>
    <w:rsid w:val="00F745B9"/>
    <w:rsid w:val="00F759C2"/>
    <w:rsid w:val="00F84140"/>
    <w:rsid w:val="00F85436"/>
    <w:rsid w:val="00F94F84"/>
    <w:rsid w:val="00F96436"/>
    <w:rsid w:val="00FA18D6"/>
    <w:rsid w:val="00FB37E9"/>
    <w:rsid w:val="00FB5B79"/>
    <w:rsid w:val="00FB7D5B"/>
    <w:rsid w:val="00FD585D"/>
    <w:rsid w:val="00FF224F"/>
    <w:rsid w:val="00FF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4437D"/>
  <w15:chartTrackingRefBased/>
  <w15:docId w15:val="{8629CBE4-41E5-4B3E-B776-5BCE8B6A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B4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OneDrive\Documents\Custom%20Office%20Templates\Piku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8F67A-87EC-47A4-96F1-3788563E7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Piku.dotx</Template>
  <TotalTime>273</TotalTime>
  <Pages>1</Pages>
  <Words>96</Words>
  <Characters>555</Characters>
  <Application>Microsoft Office Word</Application>
  <DocSecurity>0</DocSecurity>
  <Lines>10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932</cp:revision>
  <dcterms:created xsi:type="dcterms:W3CDTF">2026-08-09T15:01:00Z</dcterms:created>
  <dcterms:modified xsi:type="dcterms:W3CDTF">2026-10-03T05:08:00Z</dcterms:modified>
</cp:coreProperties>
</file>